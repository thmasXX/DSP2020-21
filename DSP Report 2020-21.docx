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CA1462"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8102593"/>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0DA8FE08" w:rsidR="004F5C53" w:rsidRPr="00D5414D" w:rsidRDefault="004F5C53" w:rsidP="00D5414D">
      <w:pPr>
        <w:pStyle w:val="Heading1"/>
        <w:ind w:firstLine="720"/>
        <w:jc w:val="left"/>
        <w:rPr>
          <w:rFonts w:ascii="Calibri" w:hAnsi="Calibri" w:cs="Calibri"/>
        </w:rPr>
      </w:pPr>
      <w:bookmarkStart w:id="5" w:name="_Toc68102594"/>
      <w:r w:rsidRPr="00390E19">
        <w:rPr>
          <w:rFonts w:ascii="Calibri" w:hAnsi="Calibri" w:cs="Calibri"/>
        </w:rPr>
        <w:lastRenderedPageBreak/>
        <w:t>Acknowledgements</w:t>
      </w:r>
      <w:bookmarkEnd w:id="5"/>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2CA2859" w14:textId="007AD1CD" w:rsidR="004F5C53" w:rsidRDefault="004F5C53" w:rsidP="00683536">
      <w:pPr>
        <w:spacing w:line="360" w:lineRule="auto"/>
        <w:ind w:firstLine="0"/>
        <w:rPr>
          <w:rFonts w:ascii="Calibri" w:hAnsi="Calibri" w:cs="Calibri"/>
          <w:b/>
          <w:bCs/>
          <w:sz w:val="28"/>
          <w:szCs w:val="28"/>
        </w:rPr>
      </w:pPr>
    </w:p>
    <w:p w14:paraId="63F71C77" w14:textId="1A0BED81" w:rsidR="004F5C53" w:rsidRDefault="004F5C53" w:rsidP="00683536">
      <w:pPr>
        <w:spacing w:line="360" w:lineRule="auto"/>
        <w:ind w:firstLine="0"/>
        <w:rPr>
          <w:rFonts w:ascii="Calibri" w:hAnsi="Calibri" w:cs="Calibri"/>
          <w:b/>
          <w:bCs/>
          <w:sz w:val="28"/>
          <w:szCs w:val="28"/>
        </w:rPr>
      </w:pPr>
    </w:p>
    <w:p w14:paraId="52179730" w14:textId="77777777" w:rsidR="00253A89" w:rsidRDefault="00253A89" w:rsidP="00683536">
      <w:pPr>
        <w:spacing w:line="360" w:lineRule="auto"/>
        <w:ind w:firstLine="0"/>
        <w:rPr>
          <w:rFonts w:ascii="Calibri" w:hAnsi="Calibri" w:cs="Calibri"/>
          <w:b/>
          <w:bCs/>
          <w:sz w:val="28"/>
          <w:szCs w:val="28"/>
        </w:rPr>
      </w:pPr>
    </w:p>
    <w:p w14:paraId="7344207D" w14:textId="77777777" w:rsidR="00253A89" w:rsidRDefault="00253A89" w:rsidP="00683536">
      <w:pPr>
        <w:spacing w:line="360" w:lineRule="auto"/>
        <w:ind w:firstLine="0"/>
        <w:rPr>
          <w:rFonts w:ascii="Calibri" w:hAnsi="Calibri" w:cs="Calibri"/>
          <w:b/>
          <w:bCs/>
          <w:sz w:val="28"/>
          <w:szCs w:val="28"/>
        </w:rPr>
      </w:pPr>
    </w:p>
    <w:p w14:paraId="54C74798" w14:textId="77777777" w:rsidR="00253A89" w:rsidRDefault="00253A89" w:rsidP="00683536">
      <w:pPr>
        <w:spacing w:line="360" w:lineRule="auto"/>
        <w:ind w:firstLine="0"/>
        <w:rPr>
          <w:rFonts w:ascii="Calibri" w:hAnsi="Calibri" w:cs="Calibri"/>
          <w:b/>
          <w:bCs/>
          <w:sz w:val="28"/>
          <w:szCs w:val="28"/>
        </w:rPr>
      </w:pPr>
    </w:p>
    <w:p w14:paraId="6D3505AD" w14:textId="77777777" w:rsidR="00253A89" w:rsidRDefault="00253A89"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8102595"/>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6F607DFC" w14:textId="7BE6F33C" w:rsidR="008312F6"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8102593" w:history="1">
            <w:r w:rsidR="008312F6" w:rsidRPr="00DC5AD0">
              <w:rPr>
                <w:rStyle w:val="Hyperlink"/>
                <w:rFonts w:ascii="Calibri" w:hAnsi="Calibri"/>
                <w:noProof/>
              </w:rPr>
              <w:t>Abstract</w:t>
            </w:r>
            <w:r w:rsidR="008312F6">
              <w:rPr>
                <w:noProof/>
                <w:webHidden/>
              </w:rPr>
              <w:tab/>
            </w:r>
            <w:r w:rsidR="008312F6">
              <w:rPr>
                <w:noProof/>
                <w:webHidden/>
              </w:rPr>
              <w:fldChar w:fldCharType="begin"/>
            </w:r>
            <w:r w:rsidR="008312F6">
              <w:rPr>
                <w:noProof/>
                <w:webHidden/>
              </w:rPr>
              <w:instrText xml:space="preserve"> PAGEREF _Toc68102593 \h </w:instrText>
            </w:r>
            <w:r w:rsidR="008312F6">
              <w:rPr>
                <w:noProof/>
                <w:webHidden/>
              </w:rPr>
            </w:r>
            <w:r w:rsidR="008312F6">
              <w:rPr>
                <w:noProof/>
                <w:webHidden/>
              </w:rPr>
              <w:fldChar w:fldCharType="separate"/>
            </w:r>
            <w:r w:rsidR="008312F6">
              <w:rPr>
                <w:noProof/>
                <w:webHidden/>
              </w:rPr>
              <w:t>2</w:t>
            </w:r>
            <w:r w:rsidR="008312F6">
              <w:rPr>
                <w:noProof/>
                <w:webHidden/>
              </w:rPr>
              <w:fldChar w:fldCharType="end"/>
            </w:r>
          </w:hyperlink>
        </w:p>
        <w:p w14:paraId="63CE2DDF" w14:textId="498D97BB" w:rsidR="008312F6" w:rsidRDefault="00CA1462">
          <w:pPr>
            <w:pStyle w:val="TOC1"/>
            <w:rPr>
              <w:noProof/>
              <w:kern w:val="0"/>
              <w:sz w:val="22"/>
              <w:szCs w:val="22"/>
              <w:lang w:val="en-GB" w:eastAsia="en-GB"/>
            </w:rPr>
          </w:pPr>
          <w:hyperlink w:anchor="_Toc68102594" w:history="1">
            <w:r w:rsidR="008312F6" w:rsidRPr="00DC5AD0">
              <w:rPr>
                <w:rStyle w:val="Hyperlink"/>
                <w:rFonts w:ascii="Calibri" w:hAnsi="Calibri" w:cs="Calibri"/>
                <w:noProof/>
              </w:rPr>
              <w:t>Acknowledgements</w:t>
            </w:r>
            <w:r w:rsidR="008312F6">
              <w:rPr>
                <w:noProof/>
                <w:webHidden/>
              </w:rPr>
              <w:tab/>
            </w:r>
            <w:r w:rsidR="008312F6">
              <w:rPr>
                <w:noProof/>
                <w:webHidden/>
              </w:rPr>
              <w:fldChar w:fldCharType="begin"/>
            </w:r>
            <w:r w:rsidR="008312F6">
              <w:rPr>
                <w:noProof/>
                <w:webHidden/>
              </w:rPr>
              <w:instrText xml:space="preserve"> PAGEREF _Toc68102594 \h </w:instrText>
            </w:r>
            <w:r w:rsidR="008312F6">
              <w:rPr>
                <w:noProof/>
                <w:webHidden/>
              </w:rPr>
            </w:r>
            <w:r w:rsidR="008312F6">
              <w:rPr>
                <w:noProof/>
                <w:webHidden/>
              </w:rPr>
              <w:fldChar w:fldCharType="separate"/>
            </w:r>
            <w:r w:rsidR="008312F6">
              <w:rPr>
                <w:noProof/>
                <w:webHidden/>
              </w:rPr>
              <w:t>3</w:t>
            </w:r>
            <w:r w:rsidR="008312F6">
              <w:rPr>
                <w:noProof/>
                <w:webHidden/>
              </w:rPr>
              <w:fldChar w:fldCharType="end"/>
            </w:r>
          </w:hyperlink>
        </w:p>
        <w:p w14:paraId="77C2B1A1" w14:textId="2F016CA5" w:rsidR="008312F6" w:rsidRDefault="00CA1462">
          <w:pPr>
            <w:pStyle w:val="TOC1"/>
            <w:rPr>
              <w:noProof/>
              <w:kern w:val="0"/>
              <w:sz w:val="22"/>
              <w:szCs w:val="22"/>
              <w:lang w:val="en-GB" w:eastAsia="en-GB"/>
            </w:rPr>
          </w:pPr>
          <w:hyperlink w:anchor="_Toc68102595" w:history="1">
            <w:r w:rsidR="008312F6" w:rsidRPr="00DC5AD0">
              <w:rPr>
                <w:rStyle w:val="Hyperlink"/>
                <w:rFonts w:ascii="Calibri" w:hAnsi="Calibri" w:cs="Calibri"/>
                <w:noProof/>
              </w:rPr>
              <w:t>Table of Contents</w:t>
            </w:r>
            <w:r w:rsidR="008312F6">
              <w:rPr>
                <w:noProof/>
                <w:webHidden/>
              </w:rPr>
              <w:tab/>
            </w:r>
            <w:r w:rsidR="008312F6">
              <w:rPr>
                <w:noProof/>
                <w:webHidden/>
              </w:rPr>
              <w:fldChar w:fldCharType="begin"/>
            </w:r>
            <w:r w:rsidR="008312F6">
              <w:rPr>
                <w:noProof/>
                <w:webHidden/>
              </w:rPr>
              <w:instrText xml:space="preserve"> PAGEREF _Toc68102595 \h </w:instrText>
            </w:r>
            <w:r w:rsidR="008312F6">
              <w:rPr>
                <w:noProof/>
                <w:webHidden/>
              </w:rPr>
            </w:r>
            <w:r w:rsidR="008312F6">
              <w:rPr>
                <w:noProof/>
                <w:webHidden/>
              </w:rPr>
              <w:fldChar w:fldCharType="separate"/>
            </w:r>
            <w:r w:rsidR="008312F6">
              <w:rPr>
                <w:noProof/>
                <w:webHidden/>
              </w:rPr>
              <w:t>4</w:t>
            </w:r>
            <w:r w:rsidR="008312F6">
              <w:rPr>
                <w:noProof/>
                <w:webHidden/>
              </w:rPr>
              <w:fldChar w:fldCharType="end"/>
            </w:r>
          </w:hyperlink>
        </w:p>
        <w:p w14:paraId="032563BB" w14:textId="20BD6D38" w:rsidR="008312F6" w:rsidRDefault="00CA1462">
          <w:pPr>
            <w:pStyle w:val="TOC1"/>
            <w:rPr>
              <w:noProof/>
              <w:kern w:val="0"/>
              <w:sz w:val="22"/>
              <w:szCs w:val="22"/>
              <w:lang w:val="en-GB" w:eastAsia="en-GB"/>
            </w:rPr>
          </w:pPr>
          <w:hyperlink w:anchor="_Toc68102596" w:history="1">
            <w:r w:rsidR="008312F6" w:rsidRPr="00DC5AD0">
              <w:rPr>
                <w:rStyle w:val="Hyperlink"/>
                <w:rFonts w:ascii="Calibri" w:hAnsi="Calibri" w:cs="Calibri"/>
                <w:noProof/>
              </w:rPr>
              <w:t>Table of Figures</w:t>
            </w:r>
            <w:r w:rsidR="008312F6">
              <w:rPr>
                <w:noProof/>
                <w:webHidden/>
              </w:rPr>
              <w:tab/>
            </w:r>
            <w:r w:rsidR="008312F6">
              <w:rPr>
                <w:noProof/>
                <w:webHidden/>
              </w:rPr>
              <w:fldChar w:fldCharType="begin"/>
            </w:r>
            <w:r w:rsidR="008312F6">
              <w:rPr>
                <w:noProof/>
                <w:webHidden/>
              </w:rPr>
              <w:instrText xml:space="preserve"> PAGEREF _Toc68102596 \h </w:instrText>
            </w:r>
            <w:r w:rsidR="008312F6">
              <w:rPr>
                <w:noProof/>
                <w:webHidden/>
              </w:rPr>
            </w:r>
            <w:r w:rsidR="008312F6">
              <w:rPr>
                <w:noProof/>
                <w:webHidden/>
              </w:rPr>
              <w:fldChar w:fldCharType="separate"/>
            </w:r>
            <w:r w:rsidR="008312F6">
              <w:rPr>
                <w:noProof/>
                <w:webHidden/>
              </w:rPr>
              <w:t>6</w:t>
            </w:r>
            <w:r w:rsidR="008312F6">
              <w:rPr>
                <w:noProof/>
                <w:webHidden/>
              </w:rPr>
              <w:fldChar w:fldCharType="end"/>
            </w:r>
          </w:hyperlink>
        </w:p>
        <w:p w14:paraId="4C6FA253" w14:textId="6852657D" w:rsidR="008312F6" w:rsidRDefault="00CA1462">
          <w:pPr>
            <w:pStyle w:val="TOC1"/>
            <w:rPr>
              <w:noProof/>
              <w:kern w:val="0"/>
              <w:sz w:val="22"/>
              <w:szCs w:val="22"/>
              <w:lang w:val="en-GB" w:eastAsia="en-GB"/>
            </w:rPr>
          </w:pPr>
          <w:hyperlink w:anchor="_Toc68102597" w:history="1">
            <w:r w:rsidR="008312F6" w:rsidRPr="00DC5AD0">
              <w:rPr>
                <w:rStyle w:val="Hyperlink"/>
                <w:rFonts w:ascii="Calibri" w:hAnsi="Calibri" w:cs="Calibri"/>
                <w:noProof/>
              </w:rPr>
              <w:t>Table of Tables</w:t>
            </w:r>
            <w:r w:rsidR="008312F6">
              <w:rPr>
                <w:noProof/>
                <w:webHidden/>
              </w:rPr>
              <w:tab/>
            </w:r>
            <w:r w:rsidR="008312F6">
              <w:rPr>
                <w:noProof/>
                <w:webHidden/>
              </w:rPr>
              <w:fldChar w:fldCharType="begin"/>
            </w:r>
            <w:r w:rsidR="008312F6">
              <w:rPr>
                <w:noProof/>
                <w:webHidden/>
              </w:rPr>
              <w:instrText xml:space="preserve"> PAGEREF _Toc68102597 \h </w:instrText>
            </w:r>
            <w:r w:rsidR="008312F6">
              <w:rPr>
                <w:noProof/>
                <w:webHidden/>
              </w:rPr>
            </w:r>
            <w:r w:rsidR="008312F6">
              <w:rPr>
                <w:noProof/>
                <w:webHidden/>
              </w:rPr>
              <w:fldChar w:fldCharType="separate"/>
            </w:r>
            <w:r w:rsidR="008312F6">
              <w:rPr>
                <w:noProof/>
                <w:webHidden/>
              </w:rPr>
              <w:t>7</w:t>
            </w:r>
            <w:r w:rsidR="008312F6">
              <w:rPr>
                <w:noProof/>
                <w:webHidden/>
              </w:rPr>
              <w:fldChar w:fldCharType="end"/>
            </w:r>
          </w:hyperlink>
        </w:p>
        <w:p w14:paraId="71B31621" w14:textId="11C24D46" w:rsidR="008312F6" w:rsidRDefault="00CA1462">
          <w:pPr>
            <w:pStyle w:val="TOC1"/>
            <w:rPr>
              <w:noProof/>
              <w:kern w:val="0"/>
              <w:sz w:val="22"/>
              <w:szCs w:val="22"/>
              <w:lang w:val="en-GB" w:eastAsia="en-GB"/>
            </w:rPr>
          </w:pPr>
          <w:hyperlink w:anchor="_Toc68102598" w:history="1">
            <w:r w:rsidR="008312F6" w:rsidRPr="00DC5AD0">
              <w:rPr>
                <w:rStyle w:val="Hyperlink"/>
                <w:rFonts w:ascii="Calibri" w:hAnsi="Calibri" w:cs="Calibri"/>
                <w:noProof/>
              </w:rPr>
              <w:t>1.</w:t>
            </w:r>
            <w:r w:rsidR="008312F6">
              <w:rPr>
                <w:noProof/>
                <w:kern w:val="0"/>
                <w:sz w:val="22"/>
                <w:szCs w:val="22"/>
                <w:lang w:val="en-GB" w:eastAsia="en-GB"/>
              </w:rPr>
              <w:tab/>
            </w:r>
            <w:r w:rsidR="008312F6" w:rsidRPr="00DC5AD0">
              <w:rPr>
                <w:rStyle w:val="Hyperlink"/>
                <w:rFonts w:ascii="Calibri" w:hAnsi="Calibri" w:cs="Calibri"/>
                <w:noProof/>
              </w:rPr>
              <w:t>Introduction</w:t>
            </w:r>
            <w:r w:rsidR="008312F6">
              <w:rPr>
                <w:noProof/>
                <w:webHidden/>
              </w:rPr>
              <w:tab/>
            </w:r>
            <w:r w:rsidR="008312F6">
              <w:rPr>
                <w:noProof/>
                <w:webHidden/>
              </w:rPr>
              <w:fldChar w:fldCharType="begin"/>
            </w:r>
            <w:r w:rsidR="008312F6">
              <w:rPr>
                <w:noProof/>
                <w:webHidden/>
              </w:rPr>
              <w:instrText xml:space="preserve"> PAGEREF _Toc68102598 \h </w:instrText>
            </w:r>
            <w:r w:rsidR="008312F6">
              <w:rPr>
                <w:noProof/>
                <w:webHidden/>
              </w:rPr>
            </w:r>
            <w:r w:rsidR="008312F6">
              <w:rPr>
                <w:noProof/>
                <w:webHidden/>
              </w:rPr>
              <w:fldChar w:fldCharType="separate"/>
            </w:r>
            <w:r w:rsidR="008312F6">
              <w:rPr>
                <w:noProof/>
                <w:webHidden/>
              </w:rPr>
              <w:t>8</w:t>
            </w:r>
            <w:r w:rsidR="008312F6">
              <w:rPr>
                <w:noProof/>
                <w:webHidden/>
              </w:rPr>
              <w:fldChar w:fldCharType="end"/>
            </w:r>
          </w:hyperlink>
        </w:p>
        <w:p w14:paraId="7E64E7DF" w14:textId="32DB2F1B" w:rsidR="008312F6" w:rsidRDefault="00CA1462">
          <w:pPr>
            <w:pStyle w:val="TOC1"/>
            <w:rPr>
              <w:noProof/>
              <w:kern w:val="0"/>
              <w:sz w:val="22"/>
              <w:szCs w:val="22"/>
              <w:lang w:val="en-GB" w:eastAsia="en-GB"/>
            </w:rPr>
          </w:pPr>
          <w:hyperlink w:anchor="_Toc68102599" w:history="1">
            <w:r w:rsidR="008312F6" w:rsidRPr="00DC5AD0">
              <w:rPr>
                <w:rStyle w:val="Hyperlink"/>
                <w:rFonts w:ascii="Calibri" w:hAnsi="Calibri" w:cs="Calibri"/>
                <w:noProof/>
              </w:rPr>
              <w:t>2.</w:t>
            </w:r>
            <w:r w:rsidR="008312F6">
              <w:rPr>
                <w:noProof/>
                <w:kern w:val="0"/>
                <w:sz w:val="22"/>
                <w:szCs w:val="22"/>
                <w:lang w:val="en-GB" w:eastAsia="en-GB"/>
              </w:rPr>
              <w:tab/>
            </w:r>
            <w:r w:rsidR="008312F6" w:rsidRPr="00DC5AD0">
              <w:rPr>
                <w:rStyle w:val="Hyperlink"/>
                <w:rFonts w:ascii="Calibri" w:hAnsi="Calibri" w:cs="Calibri"/>
                <w:noProof/>
              </w:rPr>
              <w:t>Literature Review</w:t>
            </w:r>
            <w:r w:rsidR="008312F6">
              <w:rPr>
                <w:noProof/>
                <w:webHidden/>
              </w:rPr>
              <w:tab/>
            </w:r>
            <w:r w:rsidR="008312F6">
              <w:rPr>
                <w:noProof/>
                <w:webHidden/>
              </w:rPr>
              <w:fldChar w:fldCharType="begin"/>
            </w:r>
            <w:r w:rsidR="008312F6">
              <w:rPr>
                <w:noProof/>
                <w:webHidden/>
              </w:rPr>
              <w:instrText xml:space="preserve"> PAGEREF _Toc68102599 \h </w:instrText>
            </w:r>
            <w:r w:rsidR="008312F6">
              <w:rPr>
                <w:noProof/>
                <w:webHidden/>
              </w:rPr>
            </w:r>
            <w:r w:rsidR="008312F6">
              <w:rPr>
                <w:noProof/>
                <w:webHidden/>
              </w:rPr>
              <w:fldChar w:fldCharType="separate"/>
            </w:r>
            <w:r w:rsidR="008312F6">
              <w:rPr>
                <w:noProof/>
                <w:webHidden/>
              </w:rPr>
              <w:t>9</w:t>
            </w:r>
            <w:r w:rsidR="008312F6">
              <w:rPr>
                <w:noProof/>
                <w:webHidden/>
              </w:rPr>
              <w:fldChar w:fldCharType="end"/>
            </w:r>
          </w:hyperlink>
        </w:p>
        <w:p w14:paraId="002047D5" w14:textId="3EC9E7DC" w:rsidR="008312F6" w:rsidRDefault="00CA1462">
          <w:pPr>
            <w:pStyle w:val="TOC2"/>
            <w:rPr>
              <w:noProof/>
              <w:kern w:val="0"/>
              <w:sz w:val="22"/>
              <w:szCs w:val="22"/>
              <w:lang w:val="en-GB" w:eastAsia="en-GB"/>
            </w:rPr>
          </w:pPr>
          <w:hyperlink w:anchor="_Toc68102600" w:history="1">
            <w:r w:rsidR="008312F6" w:rsidRPr="00DC5AD0">
              <w:rPr>
                <w:rStyle w:val="Hyperlink"/>
                <w:rFonts w:ascii="Calibri" w:hAnsi="Calibri" w:cs="Calibri"/>
                <w:noProof/>
              </w:rPr>
              <w:t>2.1 Previous Projects</w:t>
            </w:r>
            <w:r w:rsidR="008312F6">
              <w:rPr>
                <w:noProof/>
                <w:webHidden/>
              </w:rPr>
              <w:tab/>
            </w:r>
            <w:r w:rsidR="008312F6">
              <w:rPr>
                <w:noProof/>
                <w:webHidden/>
              </w:rPr>
              <w:fldChar w:fldCharType="begin"/>
            </w:r>
            <w:r w:rsidR="008312F6">
              <w:rPr>
                <w:noProof/>
                <w:webHidden/>
              </w:rPr>
              <w:instrText xml:space="preserve"> PAGEREF _Toc68102600 \h </w:instrText>
            </w:r>
            <w:r w:rsidR="008312F6">
              <w:rPr>
                <w:noProof/>
                <w:webHidden/>
              </w:rPr>
            </w:r>
            <w:r w:rsidR="008312F6">
              <w:rPr>
                <w:noProof/>
                <w:webHidden/>
              </w:rPr>
              <w:fldChar w:fldCharType="separate"/>
            </w:r>
            <w:r w:rsidR="008312F6">
              <w:rPr>
                <w:noProof/>
                <w:webHidden/>
              </w:rPr>
              <w:t>14</w:t>
            </w:r>
            <w:r w:rsidR="008312F6">
              <w:rPr>
                <w:noProof/>
                <w:webHidden/>
              </w:rPr>
              <w:fldChar w:fldCharType="end"/>
            </w:r>
          </w:hyperlink>
        </w:p>
        <w:p w14:paraId="7170668E" w14:textId="197785F7" w:rsidR="008312F6" w:rsidRDefault="00CA1462">
          <w:pPr>
            <w:pStyle w:val="TOC2"/>
            <w:rPr>
              <w:noProof/>
              <w:kern w:val="0"/>
              <w:sz w:val="22"/>
              <w:szCs w:val="22"/>
              <w:lang w:val="en-GB" w:eastAsia="en-GB"/>
            </w:rPr>
          </w:pPr>
          <w:hyperlink w:anchor="_Toc68102601" w:history="1">
            <w:r w:rsidR="008312F6" w:rsidRPr="00DC5AD0">
              <w:rPr>
                <w:rStyle w:val="Hyperlink"/>
                <w:rFonts w:ascii="Calibri" w:hAnsi="Calibri" w:cs="Calibri"/>
                <w:noProof/>
              </w:rPr>
              <w:t>2.2 Identified Gaps</w:t>
            </w:r>
            <w:r w:rsidR="008312F6">
              <w:rPr>
                <w:noProof/>
                <w:webHidden/>
              </w:rPr>
              <w:tab/>
            </w:r>
            <w:r w:rsidR="008312F6">
              <w:rPr>
                <w:noProof/>
                <w:webHidden/>
              </w:rPr>
              <w:fldChar w:fldCharType="begin"/>
            </w:r>
            <w:r w:rsidR="008312F6">
              <w:rPr>
                <w:noProof/>
                <w:webHidden/>
              </w:rPr>
              <w:instrText xml:space="preserve"> PAGEREF _Toc68102601 \h </w:instrText>
            </w:r>
            <w:r w:rsidR="008312F6">
              <w:rPr>
                <w:noProof/>
                <w:webHidden/>
              </w:rPr>
            </w:r>
            <w:r w:rsidR="008312F6">
              <w:rPr>
                <w:noProof/>
                <w:webHidden/>
              </w:rPr>
              <w:fldChar w:fldCharType="separate"/>
            </w:r>
            <w:r w:rsidR="008312F6">
              <w:rPr>
                <w:noProof/>
                <w:webHidden/>
              </w:rPr>
              <w:t>16</w:t>
            </w:r>
            <w:r w:rsidR="008312F6">
              <w:rPr>
                <w:noProof/>
                <w:webHidden/>
              </w:rPr>
              <w:fldChar w:fldCharType="end"/>
            </w:r>
          </w:hyperlink>
        </w:p>
        <w:p w14:paraId="001B4DED" w14:textId="6C83E08B" w:rsidR="008312F6" w:rsidRDefault="00CA1462">
          <w:pPr>
            <w:pStyle w:val="TOC2"/>
            <w:rPr>
              <w:noProof/>
              <w:kern w:val="0"/>
              <w:sz w:val="22"/>
              <w:szCs w:val="22"/>
              <w:lang w:val="en-GB" w:eastAsia="en-GB"/>
            </w:rPr>
          </w:pPr>
          <w:hyperlink w:anchor="_Toc68102602" w:history="1">
            <w:r w:rsidR="008312F6" w:rsidRPr="00DC5AD0">
              <w:rPr>
                <w:rStyle w:val="Hyperlink"/>
                <w:rFonts w:ascii="Calibri" w:hAnsi="Calibri" w:cs="Calibri"/>
                <w:noProof/>
              </w:rPr>
              <w:t>2.3 Project Scope</w:t>
            </w:r>
            <w:r w:rsidR="008312F6">
              <w:rPr>
                <w:noProof/>
                <w:webHidden/>
              </w:rPr>
              <w:tab/>
            </w:r>
            <w:r w:rsidR="008312F6">
              <w:rPr>
                <w:noProof/>
                <w:webHidden/>
              </w:rPr>
              <w:fldChar w:fldCharType="begin"/>
            </w:r>
            <w:r w:rsidR="008312F6">
              <w:rPr>
                <w:noProof/>
                <w:webHidden/>
              </w:rPr>
              <w:instrText xml:space="preserve"> PAGEREF _Toc68102602 \h </w:instrText>
            </w:r>
            <w:r w:rsidR="008312F6">
              <w:rPr>
                <w:noProof/>
                <w:webHidden/>
              </w:rPr>
            </w:r>
            <w:r w:rsidR="008312F6">
              <w:rPr>
                <w:noProof/>
                <w:webHidden/>
              </w:rPr>
              <w:fldChar w:fldCharType="separate"/>
            </w:r>
            <w:r w:rsidR="008312F6">
              <w:rPr>
                <w:noProof/>
                <w:webHidden/>
              </w:rPr>
              <w:t>16</w:t>
            </w:r>
            <w:r w:rsidR="008312F6">
              <w:rPr>
                <w:noProof/>
                <w:webHidden/>
              </w:rPr>
              <w:fldChar w:fldCharType="end"/>
            </w:r>
          </w:hyperlink>
        </w:p>
        <w:p w14:paraId="32893405" w14:textId="2046F2A8" w:rsidR="008312F6" w:rsidRDefault="00CA1462">
          <w:pPr>
            <w:pStyle w:val="TOC1"/>
            <w:rPr>
              <w:noProof/>
              <w:kern w:val="0"/>
              <w:sz w:val="22"/>
              <w:szCs w:val="22"/>
              <w:lang w:val="en-GB" w:eastAsia="en-GB"/>
            </w:rPr>
          </w:pPr>
          <w:hyperlink w:anchor="_Toc68102603" w:history="1">
            <w:r w:rsidR="008312F6" w:rsidRPr="00DC5AD0">
              <w:rPr>
                <w:rStyle w:val="Hyperlink"/>
                <w:rFonts w:ascii="Calibri" w:hAnsi="Calibri" w:cs="Calibri"/>
                <w:noProof/>
              </w:rPr>
              <w:t>3.</w:t>
            </w:r>
            <w:r w:rsidR="008312F6">
              <w:rPr>
                <w:noProof/>
                <w:kern w:val="0"/>
                <w:sz w:val="22"/>
                <w:szCs w:val="22"/>
                <w:lang w:val="en-GB" w:eastAsia="en-GB"/>
              </w:rPr>
              <w:tab/>
            </w:r>
            <w:r w:rsidR="008312F6" w:rsidRPr="00DC5AD0">
              <w:rPr>
                <w:rStyle w:val="Hyperlink"/>
                <w:rFonts w:ascii="Calibri" w:hAnsi="Calibri" w:cs="Calibri"/>
                <w:noProof/>
              </w:rPr>
              <w:t>Requirements</w:t>
            </w:r>
            <w:r w:rsidR="008312F6">
              <w:rPr>
                <w:noProof/>
                <w:webHidden/>
              </w:rPr>
              <w:tab/>
            </w:r>
            <w:r w:rsidR="008312F6">
              <w:rPr>
                <w:noProof/>
                <w:webHidden/>
              </w:rPr>
              <w:fldChar w:fldCharType="begin"/>
            </w:r>
            <w:r w:rsidR="008312F6">
              <w:rPr>
                <w:noProof/>
                <w:webHidden/>
              </w:rPr>
              <w:instrText xml:space="preserve"> PAGEREF _Toc68102603 \h </w:instrText>
            </w:r>
            <w:r w:rsidR="008312F6">
              <w:rPr>
                <w:noProof/>
                <w:webHidden/>
              </w:rPr>
            </w:r>
            <w:r w:rsidR="008312F6">
              <w:rPr>
                <w:noProof/>
                <w:webHidden/>
              </w:rPr>
              <w:fldChar w:fldCharType="separate"/>
            </w:r>
            <w:r w:rsidR="008312F6">
              <w:rPr>
                <w:noProof/>
                <w:webHidden/>
              </w:rPr>
              <w:t>17</w:t>
            </w:r>
            <w:r w:rsidR="008312F6">
              <w:rPr>
                <w:noProof/>
                <w:webHidden/>
              </w:rPr>
              <w:fldChar w:fldCharType="end"/>
            </w:r>
          </w:hyperlink>
        </w:p>
        <w:p w14:paraId="549D8320" w14:textId="36234296" w:rsidR="008312F6" w:rsidRDefault="00CA1462">
          <w:pPr>
            <w:pStyle w:val="TOC1"/>
            <w:rPr>
              <w:noProof/>
              <w:kern w:val="0"/>
              <w:sz w:val="22"/>
              <w:szCs w:val="22"/>
              <w:lang w:val="en-GB" w:eastAsia="en-GB"/>
            </w:rPr>
          </w:pPr>
          <w:hyperlink w:anchor="_Toc68102604" w:history="1">
            <w:r w:rsidR="008312F6" w:rsidRPr="00DC5AD0">
              <w:rPr>
                <w:rStyle w:val="Hyperlink"/>
                <w:rFonts w:ascii="Calibri" w:hAnsi="Calibri" w:cs="Calibri"/>
                <w:noProof/>
              </w:rPr>
              <w:t>4.</w:t>
            </w:r>
            <w:r w:rsidR="008312F6">
              <w:rPr>
                <w:noProof/>
                <w:kern w:val="0"/>
                <w:sz w:val="22"/>
                <w:szCs w:val="22"/>
                <w:lang w:val="en-GB" w:eastAsia="en-GB"/>
              </w:rPr>
              <w:tab/>
            </w:r>
            <w:r w:rsidR="008312F6" w:rsidRPr="00DC5AD0">
              <w:rPr>
                <w:rStyle w:val="Hyperlink"/>
                <w:rFonts w:ascii="Calibri" w:hAnsi="Calibri" w:cs="Calibri"/>
                <w:noProof/>
              </w:rPr>
              <w:t>Methodology</w:t>
            </w:r>
            <w:r w:rsidR="008312F6">
              <w:rPr>
                <w:noProof/>
                <w:webHidden/>
              </w:rPr>
              <w:tab/>
            </w:r>
            <w:r w:rsidR="008312F6">
              <w:rPr>
                <w:noProof/>
                <w:webHidden/>
              </w:rPr>
              <w:fldChar w:fldCharType="begin"/>
            </w:r>
            <w:r w:rsidR="008312F6">
              <w:rPr>
                <w:noProof/>
                <w:webHidden/>
              </w:rPr>
              <w:instrText xml:space="preserve"> PAGEREF _Toc68102604 \h </w:instrText>
            </w:r>
            <w:r w:rsidR="008312F6">
              <w:rPr>
                <w:noProof/>
                <w:webHidden/>
              </w:rPr>
            </w:r>
            <w:r w:rsidR="008312F6">
              <w:rPr>
                <w:noProof/>
                <w:webHidden/>
              </w:rPr>
              <w:fldChar w:fldCharType="separate"/>
            </w:r>
            <w:r w:rsidR="008312F6">
              <w:rPr>
                <w:noProof/>
                <w:webHidden/>
              </w:rPr>
              <w:t>17</w:t>
            </w:r>
            <w:r w:rsidR="008312F6">
              <w:rPr>
                <w:noProof/>
                <w:webHidden/>
              </w:rPr>
              <w:fldChar w:fldCharType="end"/>
            </w:r>
          </w:hyperlink>
        </w:p>
        <w:p w14:paraId="39BC4CA6" w14:textId="0CBBC959" w:rsidR="008312F6" w:rsidRDefault="00CA1462">
          <w:pPr>
            <w:pStyle w:val="TOC2"/>
            <w:rPr>
              <w:noProof/>
              <w:kern w:val="0"/>
              <w:sz w:val="22"/>
              <w:szCs w:val="22"/>
              <w:lang w:val="en-GB" w:eastAsia="en-GB"/>
            </w:rPr>
          </w:pPr>
          <w:hyperlink w:anchor="_Toc68102605" w:history="1">
            <w:r w:rsidR="008312F6" w:rsidRPr="00DC5AD0">
              <w:rPr>
                <w:rStyle w:val="Hyperlink"/>
                <w:rFonts w:ascii="Calibri" w:hAnsi="Calibri" w:cs="Calibri"/>
                <w:noProof/>
              </w:rPr>
              <w:t>4.1 Planning</w:t>
            </w:r>
            <w:r w:rsidR="008312F6">
              <w:rPr>
                <w:noProof/>
                <w:webHidden/>
              </w:rPr>
              <w:tab/>
            </w:r>
            <w:r w:rsidR="008312F6">
              <w:rPr>
                <w:noProof/>
                <w:webHidden/>
              </w:rPr>
              <w:fldChar w:fldCharType="begin"/>
            </w:r>
            <w:r w:rsidR="008312F6">
              <w:rPr>
                <w:noProof/>
                <w:webHidden/>
              </w:rPr>
              <w:instrText xml:space="preserve"> PAGEREF _Toc68102605 \h </w:instrText>
            </w:r>
            <w:r w:rsidR="008312F6">
              <w:rPr>
                <w:noProof/>
                <w:webHidden/>
              </w:rPr>
            </w:r>
            <w:r w:rsidR="008312F6">
              <w:rPr>
                <w:noProof/>
                <w:webHidden/>
              </w:rPr>
              <w:fldChar w:fldCharType="separate"/>
            </w:r>
            <w:r w:rsidR="008312F6">
              <w:rPr>
                <w:noProof/>
                <w:webHidden/>
              </w:rPr>
              <w:t>18</w:t>
            </w:r>
            <w:r w:rsidR="008312F6">
              <w:rPr>
                <w:noProof/>
                <w:webHidden/>
              </w:rPr>
              <w:fldChar w:fldCharType="end"/>
            </w:r>
          </w:hyperlink>
        </w:p>
        <w:p w14:paraId="07D556F9" w14:textId="17A1ABB2" w:rsidR="008312F6" w:rsidRDefault="00CA1462" w:rsidP="008312F6">
          <w:pPr>
            <w:pStyle w:val="TOC3"/>
            <w:tabs>
              <w:tab w:val="left" w:pos="1920"/>
              <w:tab w:val="right" w:leader="dot" w:pos="9350"/>
            </w:tabs>
            <w:spacing w:line="240" w:lineRule="auto"/>
            <w:ind w:left="482"/>
            <w:rPr>
              <w:noProof/>
              <w:kern w:val="0"/>
              <w:sz w:val="22"/>
              <w:szCs w:val="22"/>
              <w:lang w:val="en-GB" w:eastAsia="en-GB"/>
            </w:rPr>
          </w:pPr>
          <w:hyperlink w:anchor="_Toc68102606" w:history="1">
            <w:r w:rsidR="008312F6" w:rsidRPr="00DC5AD0">
              <w:rPr>
                <w:rStyle w:val="Hyperlink"/>
                <w:rFonts w:ascii="Calibri" w:hAnsi="Calibri" w:cs="Calibri"/>
                <w:noProof/>
              </w:rPr>
              <w:t>4.1.1</w:t>
            </w:r>
            <w:r w:rsidR="008312F6">
              <w:rPr>
                <w:noProof/>
                <w:kern w:val="0"/>
                <w:sz w:val="22"/>
                <w:szCs w:val="22"/>
                <w:lang w:val="en-GB" w:eastAsia="en-GB"/>
              </w:rPr>
              <w:tab/>
            </w:r>
            <w:r w:rsidR="008312F6" w:rsidRPr="00DC5AD0">
              <w:rPr>
                <w:rStyle w:val="Hyperlink"/>
                <w:rFonts w:ascii="Calibri" w:hAnsi="Calibri" w:cs="Calibri"/>
                <w:noProof/>
              </w:rPr>
              <w:t>Sprint 1</w:t>
            </w:r>
            <w:r w:rsidR="008312F6">
              <w:rPr>
                <w:noProof/>
                <w:webHidden/>
              </w:rPr>
              <w:tab/>
            </w:r>
            <w:r w:rsidR="008312F6">
              <w:rPr>
                <w:noProof/>
                <w:webHidden/>
              </w:rPr>
              <w:fldChar w:fldCharType="begin"/>
            </w:r>
            <w:r w:rsidR="008312F6">
              <w:rPr>
                <w:noProof/>
                <w:webHidden/>
              </w:rPr>
              <w:instrText xml:space="preserve"> PAGEREF _Toc68102606 \h </w:instrText>
            </w:r>
            <w:r w:rsidR="008312F6">
              <w:rPr>
                <w:noProof/>
                <w:webHidden/>
              </w:rPr>
            </w:r>
            <w:r w:rsidR="008312F6">
              <w:rPr>
                <w:noProof/>
                <w:webHidden/>
              </w:rPr>
              <w:fldChar w:fldCharType="separate"/>
            </w:r>
            <w:r w:rsidR="008312F6">
              <w:rPr>
                <w:noProof/>
                <w:webHidden/>
              </w:rPr>
              <w:t>19</w:t>
            </w:r>
            <w:r w:rsidR="008312F6">
              <w:rPr>
                <w:noProof/>
                <w:webHidden/>
              </w:rPr>
              <w:fldChar w:fldCharType="end"/>
            </w:r>
          </w:hyperlink>
        </w:p>
        <w:p w14:paraId="1E7639B1" w14:textId="044AECBD" w:rsidR="008312F6" w:rsidRDefault="00CA1462" w:rsidP="008312F6">
          <w:pPr>
            <w:pStyle w:val="TOC3"/>
            <w:tabs>
              <w:tab w:val="left" w:pos="1920"/>
              <w:tab w:val="right" w:leader="dot" w:pos="9350"/>
            </w:tabs>
            <w:spacing w:line="240" w:lineRule="auto"/>
            <w:ind w:left="482"/>
            <w:rPr>
              <w:noProof/>
              <w:kern w:val="0"/>
              <w:sz w:val="22"/>
              <w:szCs w:val="22"/>
              <w:lang w:val="en-GB" w:eastAsia="en-GB"/>
            </w:rPr>
          </w:pPr>
          <w:hyperlink w:anchor="_Toc68102607" w:history="1">
            <w:r w:rsidR="008312F6" w:rsidRPr="00DC5AD0">
              <w:rPr>
                <w:rStyle w:val="Hyperlink"/>
                <w:rFonts w:ascii="Calibri" w:hAnsi="Calibri" w:cs="Calibri"/>
                <w:noProof/>
              </w:rPr>
              <w:t>4.1.2</w:t>
            </w:r>
            <w:r w:rsidR="008312F6">
              <w:rPr>
                <w:noProof/>
                <w:kern w:val="0"/>
                <w:sz w:val="22"/>
                <w:szCs w:val="22"/>
                <w:lang w:val="en-GB" w:eastAsia="en-GB"/>
              </w:rPr>
              <w:tab/>
            </w:r>
            <w:r w:rsidR="008312F6" w:rsidRPr="00DC5AD0">
              <w:rPr>
                <w:rStyle w:val="Hyperlink"/>
                <w:rFonts w:ascii="Calibri" w:hAnsi="Calibri" w:cs="Calibri"/>
                <w:noProof/>
              </w:rPr>
              <w:t>Sprint 2</w:t>
            </w:r>
            <w:r w:rsidR="008312F6">
              <w:rPr>
                <w:noProof/>
                <w:webHidden/>
              </w:rPr>
              <w:tab/>
            </w:r>
            <w:r w:rsidR="008312F6">
              <w:rPr>
                <w:noProof/>
                <w:webHidden/>
              </w:rPr>
              <w:fldChar w:fldCharType="begin"/>
            </w:r>
            <w:r w:rsidR="008312F6">
              <w:rPr>
                <w:noProof/>
                <w:webHidden/>
              </w:rPr>
              <w:instrText xml:space="preserve"> PAGEREF _Toc68102607 \h </w:instrText>
            </w:r>
            <w:r w:rsidR="008312F6">
              <w:rPr>
                <w:noProof/>
                <w:webHidden/>
              </w:rPr>
            </w:r>
            <w:r w:rsidR="008312F6">
              <w:rPr>
                <w:noProof/>
                <w:webHidden/>
              </w:rPr>
              <w:fldChar w:fldCharType="separate"/>
            </w:r>
            <w:r w:rsidR="008312F6">
              <w:rPr>
                <w:noProof/>
                <w:webHidden/>
              </w:rPr>
              <w:t>19</w:t>
            </w:r>
            <w:r w:rsidR="008312F6">
              <w:rPr>
                <w:noProof/>
                <w:webHidden/>
              </w:rPr>
              <w:fldChar w:fldCharType="end"/>
            </w:r>
          </w:hyperlink>
        </w:p>
        <w:p w14:paraId="38900DB9" w14:textId="3375DB09" w:rsidR="008312F6" w:rsidRDefault="00CA1462" w:rsidP="008312F6">
          <w:pPr>
            <w:pStyle w:val="TOC3"/>
            <w:tabs>
              <w:tab w:val="left" w:pos="1920"/>
              <w:tab w:val="right" w:leader="dot" w:pos="9350"/>
            </w:tabs>
            <w:spacing w:line="240" w:lineRule="auto"/>
            <w:ind w:left="482"/>
            <w:rPr>
              <w:noProof/>
              <w:kern w:val="0"/>
              <w:sz w:val="22"/>
              <w:szCs w:val="22"/>
              <w:lang w:val="en-GB" w:eastAsia="en-GB"/>
            </w:rPr>
          </w:pPr>
          <w:hyperlink w:anchor="_Toc68102608" w:history="1">
            <w:r w:rsidR="008312F6" w:rsidRPr="00DC5AD0">
              <w:rPr>
                <w:rStyle w:val="Hyperlink"/>
                <w:rFonts w:ascii="Calibri" w:hAnsi="Calibri" w:cs="Calibri"/>
                <w:noProof/>
              </w:rPr>
              <w:t>4.1.3</w:t>
            </w:r>
            <w:r w:rsidR="008312F6">
              <w:rPr>
                <w:noProof/>
                <w:kern w:val="0"/>
                <w:sz w:val="22"/>
                <w:szCs w:val="22"/>
                <w:lang w:val="en-GB" w:eastAsia="en-GB"/>
              </w:rPr>
              <w:tab/>
            </w:r>
            <w:r w:rsidR="008312F6" w:rsidRPr="00DC5AD0">
              <w:rPr>
                <w:rStyle w:val="Hyperlink"/>
                <w:rFonts w:ascii="Calibri" w:hAnsi="Calibri" w:cs="Calibri"/>
                <w:noProof/>
              </w:rPr>
              <w:t>Sprint 3</w:t>
            </w:r>
            <w:r w:rsidR="008312F6">
              <w:rPr>
                <w:noProof/>
                <w:webHidden/>
              </w:rPr>
              <w:tab/>
            </w:r>
            <w:r w:rsidR="008312F6">
              <w:rPr>
                <w:noProof/>
                <w:webHidden/>
              </w:rPr>
              <w:fldChar w:fldCharType="begin"/>
            </w:r>
            <w:r w:rsidR="008312F6">
              <w:rPr>
                <w:noProof/>
                <w:webHidden/>
              </w:rPr>
              <w:instrText xml:space="preserve"> PAGEREF _Toc68102608 \h </w:instrText>
            </w:r>
            <w:r w:rsidR="008312F6">
              <w:rPr>
                <w:noProof/>
                <w:webHidden/>
              </w:rPr>
            </w:r>
            <w:r w:rsidR="008312F6">
              <w:rPr>
                <w:noProof/>
                <w:webHidden/>
              </w:rPr>
              <w:fldChar w:fldCharType="separate"/>
            </w:r>
            <w:r w:rsidR="008312F6">
              <w:rPr>
                <w:noProof/>
                <w:webHidden/>
              </w:rPr>
              <w:t>20</w:t>
            </w:r>
            <w:r w:rsidR="008312F6">
              <w:rPr>
                <w:noProof/>
                <w:webHidden/>
              </w:rPr>
              <w:fldChar w:fldCharType="end"/>
            </w:r>
          </w:hyperlink>
        </w:p>
        <w:p w14:paraId="096B448F" w14:textId="423137D5" w:rsidR="008312F6" w:rsidRDefault="00CA1462">
          <w:pPr>
            <w:pStyle w:val="TOC1"/>
            <w:rPr>
              <w:noProof/>
              <w:kern w:val="0"/>
              <w:sz w:val="22"/>
              <w:szCs w:val="22"/>
              <w:lang w:val="en-GB" w:eastAsia="en-GB"/>
            </w:rPr>
          </w:pPr>
          <w:hyperlink w:anchor="_Toc68102609" w:history="1">
            <w:r w:rsidR="008312F6" w:rsidRPr="00DC5AD0">
              <w:rPr>
                <w:rStyle w:val="Hyperlink"/>
                <w:rFonts w:ascii="Calibri" w:hAnsi="Calibri" w:cs="Calibri"/>
                <w:noProof/>
              </w:rPr>
              <w:t>5.</w:t>
            </w:r>
            <w:r w:rsidR="008312F6">
              <w:rPr>
                <w:noProof/>
                <w:kern w:val="0"/>
                <w:sz w:val="22"/>
                <w:szCs w:val="22"/>
                <w:lang w:val="en-GB" w:eastAsia="en-GB"/>
              </w:rPr>
              <w:tab/>
            </w:r>
            <w:r w:rsidR="008312F6" w:rsidRPr="00DC5AD0">
              <w:rPr>
                <w:rStyle w:val="Hyperlink"/>
                <w:rFonts w:ascii="Calibri" w:hAnsi="Calibri" w:cs="Calibri"/>
                <w:noProof/>
              </w:rPr>
              <w:t>Design</w:t>
            </w:r>
            <w:r w:rsidR="008312F6">
              <w:rPr>
                <w:noProof/>
                <w:webHidden/>
              </w:rPr>
              <w:tab/>
            </w:r>
            <w:r w:rsidR="008312F6">
              <w:rPr>
                <w:noProof/>
                <w:webHidden/>
              </w:rPr>
              <w:fldChar w:fldCharType="begin"/>
            </w:r>
            <w:r w:rsidR="008312F6">
              <w:rPr>
                <w:noProof/>
                <w:webHidden/>
              </w:rPr>
              <w:instrText xml:space="preserve"> PAGEREF _Toc68102609 \h </w:instrText>
            </w:r>
            <w:r w:rsidR="008312F6">
              <w:rPr>
                <w:noProof/>
                <w:webHidden/>
              </w:rPr>
            </w:r>
            <w:r w:rsidR="008312F6">
              <w:rPr>
                <w:noProof/>
                <w:webHidden/>
              </w:rPr>
              <w:fldChar w:fldCharType="separate"/>
            </w:r>
            <w:r w:rsidR="008312F6">
              <w:rPr>
                <w:noProof/>
                <w:webHidden/>
              </w:rPr>
              <w:t>20</w:t>
            </w:r>
            <w:r w:rsidR="008312F6">
              <w:rPr>
                <w:noProof/>
                <w:webHidden/>
              </w:rPr>
              <w:fldChar w:fldCharType="end"/>
            </w:r>
          </w:hyperlink>
        </w:p>
        <w:p w14:paraId="7331C6F6" w14:textId="238CEE84" w:rsidR="008312F6" w:rsidRDefault="00CA1462">
          <w:pPr>
            <w:pStyle w:val="TOC2"/>
            <w:rPr>
              <w:noProof/>
              <w:kern w:val="0"/>
              <w:sz w:val="22"/>
              <w:szCs w:val="22"/>
              <w:lang w:val="en-GB" w:eastAsia="en-GB"/>
            </w:rPr>
          </w:pPr>
          <w:hyperlink w:anchor="_Toc68102610" w:history="1">
            <w:r w:rsidR="008312F6" w:rsidRPr="00DC5AD0">
              <w:rPr>
                <w:rStyle w:val="Hyperlink"/>
                <w:rFonts w:ascii="Calibri" w:hAnsi="Calibri" w:cs="Calibri"/>
                <w:noProof/>
              </w:rPr>
              <w:t>5.1 Class Diagram</w:t>
            </w:r>
            <w:r w:rsidR="008312F6">
              <w:rPr>
                <w:noProof/>
                <w:webHidden/>
              </w:rPr>
              <w:tab/>
            </w:r>
            <w:r w:rsidR="008312F6">
              <w:rPr>
                <w:noProof/>
                <w:webHidden/>
              </w:rPr>
              <w:fldChar w:fldCharType="begin"/>
            </w:r>
            <w:r w:rsidR="008312F6">
              <w:rPr>
                <w:noProof/>
                <w:webHidden/>
              </w:rPr>
              <w:instrText xml:space="preserve"> PAGEREF _Toc68102610 \h </w:instrText>
            </w:r>
            <w:r w:rsidR="008312F6">
              <w:rPr>
                <w:noProof/>
                <w:webHidden/>
              </w:rPr>
            </w:r>
            <w:r w:rsidR="008312F6">
              <w:rPr>
                <w:noProof/>
                <w:webHidden/>
              </w:rPr>
              <w:fldChar w:fldCharType="separate"/>
            </w:r>
            <w:r w:rsidR="008312F6">
              <w:rPr>
                <w:noProof/>
                <w:webHidden/>
              </w:rPr>
              <w:t>21</w:t>
            </w:r>
            <w:r w:rsidR="008312F6">
              <w:rPr>
                <w:noProof/>
                <w:webHidden/>
              </w:rPr>
              <w:fldChar w:fldCharType="end"/>
            </w:r>
          </w:hyperlink>
        </w:p>
        <w:p w14:paraId="57AAC13A" w14:textId="2F682F74" w:rsidR="008312F6" w:rsidRDefault="00CA1462">
          <w:pPr>
            <w:pStyle w:val="TOC2"/>
            <w:rPr>
              <w:noProof/>
              <w:kern w:val="0"/>
              <w:sz w:val="22"/>
              <w:szCs w:val="22"/>
              <w:lang w:val="en-GB" w:eastAsia="en-GB"/>
            </w:rPr>
          </w:pPr>
          <w:hyperlink w:anchor="_Toc68102611" w:history="1">
            <w:r w:rsidR="008312F6" w:rsidRPr="00DC5AD0">
              <w:rPr>
                <w:rStyle w:val="Hyperlink"/>
                <w:rFonts w:ascii="Calibri" w:hAnsi="Calibri" w:cs="Calibri"/>
                <w:noProof/>
              </w:rPr>
              <w:t>5.2 Activity Diagram</w:t>
            </w:r>
            <w:r w:rsidR="008312F6">
              <w:rPr>
                <w:noProof/>
                <w:webHidden/>
              </w:rPr>
              <w:tab/>
            </w:r>
            <w:r w:rsidR="008312F6">
              <w:rPr>
                <w:noProof/>
                <w:webHidden/>
              </w:rPr>
              <w:fldChar w:fldCharType="begin"/>
            </w:r>
            <w:r w:rsidR="008312F6">
              <w:rPr>
                <w:noProof/>
                <w:webHidden/>
              </w:rPr>
              <w:instrText xml:space="preserve"> PAGEREF _Toc68102611 \h </w:instrText>
            </w:r>
            <w:r w:rsidR="008312F6">
              <w:rPr>
                <w:noProof/>
                <w:webHidden/>
              </w:rPr>
            </w:r>
            <w:r w:rsidR="008312F6">
              <w:rPr>
                <w:noProof/>
                <w:webHidden/>
              </w:rPr>
              <w:fldChar w:fldCharType="separate"/>
            </w:r>
            <w:r w:rsidR="008312F6">
              <w:rPr>
                <w:noProof/>
                <w:webHidden/>
              </w:rPr>
              <w:t>22</w:t>
            </w:r>
            <w:r w:rsidR="008312F6">
              <w:rPr>
                <w:noProof/>
                <w:webHidden/>
              </w:rPr>
              <w:fldChar w:fldCharType="end"/>
            </w:r>
          </w:hyperlink>
        </w:p>
        <w:p w14:paraId="4CC3C3A2" w14:textId="3D265775" w:rsidR="008312F6" w:rsidRDefault="00CA1462">
          <w:pPr>
            <w:pStyle w:val="TOC2"/>
            <w:rPr>
              <w:noProof/>
              <w:kern w:val="0"/>
              <w:sz w:val="22"/>
              <w:szCs w:val="22"/>
              <w:lang w:val="en-GB" w:eastAsia="en-GB"/>
            </w:rPr>
          </w:pPr>
          <w:hyperlink w:anchor="_Toc68102612" w:history="1">
            <w:r w:rsidR="008312F6" w:rsidRPr="00DC5AD0">
              <w:rPr>
                <w:rStyle w:val="Hyperlink"/>
                <w:rFonts w:ascii="Calibri" w:hAnsi="Calibri" w:cs="Calibri"/>
                <w:noProof/>
              </w:rPr>
              <w:t>5.3 Pseudocode</w:t>
            </w:r>
            <w:r w:rsidR="008312F6">
              <w:rPr>
                <w:noProof/>
                <w:webHidden/>
              </w:rPr>
              <w:tab/>
            </w:r>
            <w:r w:rsidR="008312F6">
              <w:rPr>
                <w:noProof/>
                <w:webHidden/>
              </w:rPr>
              <w:fldChar w:fldCharType="begin"/>
            </w:r>
            <w:r w:rsidR="008312F6">
              <w:rPr>
                <w:noProof/>
                <w:webHidden/>
              </w:rPr>
              <w:instrText xml:space="preserve"> PAGEREF _Toc68102612 \h </w:instrText>
            </w:r>
            <w:r w:rsidR="008312F6">
              <w:rPr>
                <w:noProof/>
                <w:webHidden/>
              </w:rPr>
            </w:r>
            <w:r w:rsidR="008312F6">
              <w:rPr>
                <w:noProof/>
                <w:webHidden/>
              </w:rPr>
              <w:fldChar w:fldCharType="separate"/>
            </w:r>
            <w:r w:rsidR="008312F6">
              <w:rPr>
                <w:noProof/>
                <w:webHidden/>
              </w:rPr>
              <w:t>23</w:t>
            </w:r>
            <w:r w:rsidR="008312F6">
              <w:rPr>
                <w:noProof/>
                <w:webHidden/>
              </w:rPr>
              <w:fldChar w:fldCharType="end"/>
            </w:r>
          </w:hyperlink>
        </w:p>
        <w:p w14:paraId="0D34F778" w14:textId="71C258D7" w:rsidR="008312F6" w:rsidRDefault="00CA1462">
          <w:pPr>
            <w:pStyle w:val="TOC2"/>
            <w:rPr>
              <w:noProof/>
              <w:kern w:val="0"/>
              <w:sz w:val="22"/>
              <w:szCs w:val="22"/>
              <w:lang w:val="en-GB" w:eastAsia="en-GB"/>
            </w:rPr>
          </w:pPr>
          <w:hyperlink w:anchor="_Toc68102613" w:history="1">
            <w:r w:rsidR="008312F6" w:rsidRPr="00DC5AD0">
              <w:rPr>
                <w:rStyle w:val="Hyperlink"/>
                <w:rFonts w:ascii="Calibri" w:hAnsi="Calibri" w:cs="Calibri"/>
                <w:noProof/>
              </w:rPr>
              <w:t>5.4 Interface</w:t>
            </w:r>
            <w:r w:rsidR="008312F6">
              <w:rPr>
                <w:noProof/>
                <w:webHidden/>
              </w:rPr>
              <w:tab/>
            </w:r>
            <w:r w:rsidR="008312F6">
              <w:rPr>
                <w:noProof/>
                <w:webHidden/>
              </w:rPr>
              <w:fldChar w:fldCharType="begin"/>
            </w:r>
            <w:r w:rsidR="008312F6">
              <w:rPr>
                <w:noProof/>
                <w:webHidden/>
              </w:rPr>
              <w:instrText xml:space="preserve"> PAGEREF _Toc68102613 \h </w:instrText>
            </w:r>
            <w:r w:rsidR="008312F6">
              <w:rPr>
                <w:noProof/>
                <w:webHidden/>
              </w:rPr>
            </w:r>
            <w:r w:rsidR="008312F6">
              <w:rPr>
                <w:noProof/>
                <w:webHidden/>
              </w:rPr>
              <w:fldChar w:fldCharType="separate"/>
            </w:r>
            <w:r w:rsidR="008312F6">
              <w:rPr>
                <w:noProof/>
                <w:webHidden/>
              </w:rPr>
              <w:t>27</w:t>
            </w:r>
            <w:r w:rsidR="008312F6">
              <w:rPr>
                <w:noProof/>
                <w:webHidden/>
              </w:rPr>
              <w:fldChar w:fldCharType="end"/>
            </w:r>
          </w:hyperlink>
        </w:p>
        <w:p w14:paraId="4406735C" w14:textId="11C09F26" w:rsidR="008312F6" w:rsidRDefault="00CA1462">
          <w:pPr>
            <w:pStyle w:val="TOC1"/>
            <w:rPr>
              <w:noProof/>
              <w:kern w:val="0"/>
              <w:sz w:val="22"/>
              <w:szCs w:val="22"/>
              <w:lang w:val="en-GB" w:eastAsia="en-GB"/>
            </w:rPr>
          </w:pPr>
          <w:hyperlink w:anchor="_Toc68102614" w:history="1">
            <w:r w:rsidR="008312F6" w:rsidRPr="00DC5AD0">
              <w:rPr>
                <w:rStyle w:val="Hyperlink"/>
                <w:rFonts w:ascii="Calibri" w:hAnsi="Calibri" w:cs="Calibri"/>
                <w:noProof/>
              </w:rPr>
              <w:t>6.</w:t>
            </w:r>
            <w:r w:rsidR="008312F6">
              <w:rPr>
                <w:noProof/>
                <w:kern w:val="0"/>
                <w:sz w:val="22"/>
                <w:szCs w:val="22"/>
                <w:lang w:val="en-GB" w:eastAsia="en-GB"/>
              </w:rPr>
              <w:tab/>
            </w:r>
            <w:r w:rsidR="008312F6" w:rsidRPr="00DC5AD0">
              <w:rPr>
                <w:rStyle w:val="Hyperlink"/>
                <w:rFonts w:ascii="Calibri" w:hAnsi="Calibri" w:cs="Calibri"/>
                <w:noProof/>
              </w:rPr>
              <w:t>Implementation</w:t>
            </w:r>
            <w:r w:rsidR="008312F6">
              <w:rPr>
                <w:noProof/>
                <w:webHidden/>
              </w:rPr>
              <w:tab/>
            </w:r>
            <w:r w:rsidR="008312F6">
              <w:rPr>
                <w:noProof/>
                <w:webHidden/>
              </w:rPr>
              <w:fldChar w:fldCharType="begin"/>
            </w:r>
            <w:r w:rsidR="008312F6">
              <w:rPr>
                <w:noProof/>
                <w:webHidden/>
              </w:rPr>
              <w:instrText xml:space="preserve"> PAGEREF _Toc68102614 \h </w:instrText>
            </w:r>
            <w:r w:rsidR="008312F6">
              <w:rPr>
                <w:noProof/>
                <w:webHidden/>
              </w:rPr>
            </w:r>
            <w:r w:rsidR="008312F6">
              <w:rPr>
                <w:noProof/>
                <w:webHidden/>
              </w:rPr>
              <w:fldChar w:fldCharType="separate"/>
            </w:r>
            <w:r w:rsidR="008312F6">
              <w:rPr>
                <w:noProof/>
                <w:webHidden/>
              </w:rPr>
              <w:t>27</w:t>
            </w:r>
            <w:r w:rsidR="008312F6">
              <w:rPr>
                <w:noProof/>
                <w:webHidden/>
              </w:rPr>
              <w:fldChar w:fldCharType="end"/>
            </w:r>
          </w:hyperlink>
        </w:p>
        <w:p w14:paraId="4684762D" w14:textId="1D244674" w:rsidR="008312F6" w:rsidRDefault="00CA1462">
          <w:pPr>
            <w:pStyle w:val="TOC2"/>
            <w:rPr>
              <w:noProof/>
              <w:kern w:val="0"/>
              <w:sz w:val="22"/>
              <w:szCs w:val="22"/>
              <w:lang w:val="en-GB" w:eastAsia="en-GB"/>
            </w:rPr>
          </w:pPr>
          <w:hyperlink w:anchor="_Toc68102615" w:history="1">
            <w:r w:rsidR="008312F6" w:rsidRPr="00DC5AD0">
              <w:rPr>
                <w:rStyle w:val="Hyperlink"/>
                <w:rFonts w:ascii="Calibri" w:hAnsi="Calibri" w:cs="Calibri"/>
                <w:noProof/>
              </w:rPr>
              <w:t>6.1 Sprint 1 (Particle Swarm Optimization)</w:t>
            </w:r>
            <w:r w:rsidR="008312F6">
              <w:rPr>
                <w:noProof/>
                <w:webHidden/>
              </w:rPr>
              <w:tab/>
            </w:r>
            <w:r w:rsidR="008312F6">
              <w:rPr>
                <w:noProof/>
                <w:webHidden/>
              </w:rPr>
              <w:fldChar w:fldCharType="begin"/>
            </w:r>
            <w:r w:rsidR="008312F6">
              <w:rPr>
                <w:noProof/>
                <w:webHidden/>
              </w:rPr>
              <w:instrText xml:space="preserve"> PAGEREF _Toc68102615 \h </w:instrText>
            </w:r>
            <w:r w:rsidR="008312F6">
              <w:rPr>
                <w:noProof/>
                <w:webHidden/>
              </w:rPr>
            </w:r>
            <w:r w:rsidR="008312F6">
              <w:rPr>
                <w:noProof/>
                <w:webHidden/>
              </w:rPr>
              <w:fldChar w:fldCharType="separate"/>
            </w:r>
            <w:r w:rsidR="008312F6">
              <w:rPr>
                <w:noProof/>
                <w:webHidden/>
              </w:rPr>
              <w:t>28</w:t>
            </w:r>
            <w:r w:rsidR="008312F6">
              <w:rPr>
                <w:noProof/>
                <w:webHidden/>
              </w:rPr>
              <w:fldChar w:fldCharType="end"/>
            </w:r>
          </w:hyperlink>
        </w:p>
        <w:p w14:paraId="62B66972" w14:textId="63C42017" w:rsidR="008312F6" w:rsidRDefault="00CA1462">
          <w:pPr>
            <w:pStyle w:val="TOC2"/>
            <w:rPr>
              <w:noProof/>
              <w:kern w:val="0"/>
              <w:sz w:val="22"/>
              <w:szCs w:val="22"/>
              <w:lang w:val="en-GB" w:eastAsia="en-GB"/>
            </w:rPr>
          </w:pPr>
          <w:hyperlink w:anchor="_Toc68102616" w:history="1">
            <w:r w:rsidR="008312F6" w:rsidRPr="00DC5AD0">
              <w:rPr>
                <w:rStyle w:val="Hyperlink"/>
                <w:rFonts w:ascii="Calibri" w:hAnsi="Calibri" w:cs="Calibri"/>
                <w:noProof/>
              </w:rPr>
              <w:t>6.2 Sprint 2 (Multiple Mutation and Adaptive Selection)</w:t>
            </w:r>
            <w:r w:rsidR="008312F6">
              <w:rPr>
                <w:noProof/>
                <w:webHidden/>
              </w:rPr>
              <w:tab/>
            </w:r>
            <w:r w:rsidR="008312F6">
              <w:rPr>
                <w:noProof/>
                <w:webHidden/>
              </w:rPr>
              <w:fldChar w:fldCharType="begin"/>
            </w:r>
            <w:r w:rsidR="008312F6">
              <w:rPr>
                <w:noProof/>
                <w:webHidden/>
              </w:rPr>
              <w:instrText xml:space="preserve"> PAGEREF _Toc68102616 \h </w:instrText>
            </w:r>
            <w:r w:rsidR="008312F6">
              <w:rPr>
                <w:noProof/>
                <w:webHidden/>
              </w:rPr>
            </w:r>
            <w:r w:rsidR="008312F6">
              <w:rPr>
                <w:noProof/>
                <w:webHidden/>
              </w:rPr>
              <w:fldChar w:fldCharType="separate"/>
            </w:r>
            <w:r w:rsidR="008312F6">
              <w:rPr>
                <w:noProof/>
                <w:webHidden/>
              </w:rPr>
              <w:t>30</w:t>
            </w:r>
            <w:r w:rsidR="008312F6">
              <w:rPr>
                <w:noProof/>
                <w:webHidden/>
              </w:rPr>
              <w:fldChar w:fldCharType="end"/>
            </w:r>
          </w:hyperlink>
        </w:p>
        <w:p w14:paraId="0AF83719" w14:textId="33AE93C5" w:rsidR="008312F6" w:rsidRDefault="00CA1462">
          <w:pPr>
            <w:pStyle w:val="TOC2"/>
            <w:rPr>
              <w:noProof/>
              <w:kern w:val="0"/>
              <w:sz w:val="22"/>
              <w:szCs w:val="22"/>
              <w:lang w:val="en-GB" w:eastAsia="en-GB"/>
            </w:rPr>
          </w:pPr>
          <w:hyperlink w:anchor="_Toc68102617" w:history="1">
            <w:r w:rsidR="008312F6" w:rsidRPr="00DC5AD0">
              <w:rPr>
                <w:rStyle w:val="Hyperlink"/>
                <w:rFonts w:ascii="Calibri" w:hAnsi="Calibri" w:cs="Calibri"/>
                <w:noProof/>
              </w:rPr>
              <w:t>6.3 Sprint 3 (Q-Learning algorithm)</w:t>
            </w:r>
            <w:r w:rsidR="008312F6">
              <w:rPr>
                <w:noProof/>
                <w:webHidden/>
              </w:rPr>
              <w:tab/>
            </w:r>
            <w:r w:rsidR="008312F6">
              <w:rPr>
                <w:noProof/>
                <w:webHidden/>
              </w:rPr>
              <w:fldChar w:fldCharType="begin"/>
            </w:r>
            <w:r w:rsidR="008312F6">
              <w:rPr>
                <w:noProof/>
                <w:webHidden/>
              </w:rPr>
              <w:instrText xml:space="preserve"> PAGEREF _Toc68102617 \h </w:instrText>
            </w:r>
            <w:r w:rsidR="008312F6">
              <w:rPr>
                <w:noProof/>
                <w:webHidden/>
              </w:rPr>
            </w:r>
            <w:r w:rsidR="008312F6">
              <w:rPr>
                <w:noProof/>
                <w:webHidden/>
              </w:rPr>
              <w:fldChar w:fldCharType="separate"/>
            </w:r>
            <w:r w:rsidR="008312F6">
              <w:rPr>
                <w:noProof/>
                <w:webHidden/>
              </w:rPr>
              <w:t>32</w:t>
            </w:r>
            <w:r w:rsidR="008312F6">
              <w:rPr>
                <w:noProof/>
                <w:webHidden/>
              </w:rPr>
              <w:fldChar w:fldCharType="end"/>
            </w:r>
          </w:hyperlink>
        </w:p>
        <w:p w14:paraId="6F667725" w14:textId="3A6E07F1" w:rsidR="008312F6" w:rsidRDefault="00CA1462">
          <w:pPr>
            <w:pStyle w:val="TOC1"/>
            <w:rPr>
              <w:noProof/>
              <w:kern w:val="0"/>
              <w:sz w:val="22"/>
              <w:szCs w:val="22"/>
              <w:lang w:val="en-GB" w:eastAsia="en-GB"/>
            </w:rPr>
          </w:pPr>
          <w:hyperlink w:anchor="_Toc68102618" w:history="1">
            <w:r w:rsidR="008312F6" w:rsidRPr="00DC5AD0">
              <w:rPr>
                <w:rStyle w:val="Hyperlink"/>
                <w:rFonts w:ascii="Calibri" w:hAnsi="Calibri" w:cs="Calibri"/>
                <w:noProof/>
              </w:rPr>
              <w:t>7. Results and Findings</w:t>
            </w:r>
            <w:r w:rsidR="008312F6">
              <w:rPr>
                <w:noProof/>
                <w:webHidden/>
              </w:rPr>
              <w:tab/>
            </w:r>
            <w:r w:rsidR="008312F6">
              <w:rPr>
                <w:noProof/>
                <w:webHidden/>
              </w:rPr>
              <w:fldChar w:fldCharType="begin"/>
            </w:r>
            <w:r w:rsidR="008312F6">
              <w:rPr>
                <w:noProof/>
                <w:webHidden/>
              </w:rPr>
              <w:instrText xml:space="preserve"> PAGEREF _Toc68102618 \h </w:instrText>
            </w:r>
            <w:r w:rsidR="008312F6">
              <w:rPr>
                <w:noProof/>
                <w:webHidden/>
              </w:rPr>
            </w:r>
            <w:r w:rsidR="008312F6">
              <w:rPr>
                <w:noProof/>
                <w:webHidden/>
              </w:rPr>
              <w:fldChar w:fldCharType="separate"/>
            </w:r>
            <w:r w:rsidR="008312F6">
              <w:rPr>
                <w:noProof/>
                <w:webHidden/>
              </w:rPr>
              <w:t>35</w:t>
            </w:r>
            <w:r w:rsidR="008312F6">
              <w:rPr>
                <w:noProof/>
                <w:webHidden/>
              </w:rPr>
              <w:fldChar w:fldCharType="end"/>
            </w:r>
          </w:hyperlink>
        </w:p>
        <w:p w14:paraId="48F5C811" w14:textId="4C4DC5FF" w:rsidR="008312F6" w:rsidRDefault="00CA1462">
          <w:pPr>
            <w:pStyle w:val="TOC1"/>
            <w:rPr>
              <w:noProof/>
              <w:kern w:val="0"/>
              <w:sz w:val="22"/>
              <w:szCs w:val="22"/>
              <w:lang w:val="en-GB" w:eastAsia="en-GB"/>
            </w:rPr>
          </w:pPr>
          <w:hyperlink w:anchor="_Toc68102619" w:history="1">
            <w:r w:rsidR="008312F6" w:rsidRPr="00DC5AD0">
              <w:rPr>
                <w:rStyle w:val="Hyperlink"/>
                <w:rFonts w:ascii="Calibri" w:hAnsi="Calibri" w:cs="Calibri"/>
                <w:noProof/>
              </w:rPr>
              <w:t>9. References</w:t>
            </w:r>
            <w:r w:rsidR="008312F6">
              <w:rPr>
                <w:noProof/>
                <w:webHidden/>
              </w:rPr>
              <w:tab/>
            </w:r>
            <w:r w:rsidR="008312F6">
              <w:rPr>
                <w:noProof/>
                <w:webHidden/>
              </w:rPr>
              <w:fldChar w:fldCharType="begin"/>
            </w:r>
            <w:r w:rsidR="008312F6">
              <w:rPr>
                <w:noProof/>
                <w:webHidden/>
              </w:rPr>
              <w:instrText xml:space="preserve"> PAGEREF _Toc68102619 \h </w:instrText>
            </w:r>
            <w:r w:rsidR="008312F6">
              <w:rPr>
                <w:noProof/>
                <w:webHidden/>
              </w:rPr>
            </w:r>
            <w:r w:rsidR="008312F6">
              <w:rPr>
                <w:noProof/>
                <w:webHidden/>
              </w:rPr>
              <w:fldChar w:fldCharType="separate"/>
            </w:r>
            <w:r w:rsidR="008312F6">
              <w:rPr>
                <w:noProof/>
                <w:webHidden/>
              </w:rPr>
              <w:t>36</w:t>
            </w:r>
            <w:r w:rsidR="008312F6">
              <w:rPr>
                <w:noProof/>
                <w:webHidden/>
              </w:rPr>
              <w:fldChar w:fldCharType="end"/>
            </w:r>
          </w:hyperlink>
        </w:p>
        <w:p w14:paraId="1809174F" w14:textId="24303223" w:rsidR="008312F6" w:rsidRDefault="00CA1462">
          <w:pPr>
            <w:pStyle w:val="TOC1"/>
            <w:rPr>
              <w:noProof/>
              <w:kern w:val="0"/>
              <w:sz w:val="22"/>
              <w:szCs w:val="22"/>
              <w:lang w:val="en-GB" w:eastAsia="en-GB"/>
            </w:rPr>
          </w:pPr>
          <w:hyperlink w:anchor="_Toc68102620" w:history="1">
            <w:r w:rsidR="008312F6" w:rsidRPr="00DC5AD0">
              <w:rPr>
                <w:rStyle w:val="Hyperlink"/>
                <w:rFonts w:ascii="Calibri" w:hAnsi="Calibri" w:cs="Calibri"/>
                <w:noProof/>
              </w:rPr>
              <w:t>9.1 Literature</w:t>
            </w:r>
            <w:r w:rsidR="008312F6">
              <w:rPr>
                <w:noProof/>
                <w:webHidden/>
              </w:rPr>
              <w:tab/>
            </w:r>
            <w:r w:rsidR="008312F6">
              <w:rPr>
                <w:noProof/>
                <w:webHidden/>
              </w:rPr>
              <w:fldChar w:fldCharType="begin"/>
            </w:r>
            <w:r w:rsidR="008312F6">
              <w:rPr>
                <w:noProof/>
                <w:webHidden/>
              </w:rPr>
              <w:instrText xml:space="preserve"> PAGEREF _Toc68102620 \h </w:instrText>
            </w:r>
            <w:r w:rsidR="008312F6">
              <w:rPr>
                <w:noProof/>
                <w:webHidden/>
              </w:rPr>
            </w:r>
            <w:r w:rsidR="008312F6">
              <w:rPr>
                <w:noProof/>
                <w:webHidden/>
              </w:rPr>
              <w:fldChar w:fldCharType="separate"/>
            </w:r>
            <w:r w:rsidR="008312F6">
              <w:rPr>
                <w:noProof/>
                <w:webHidden/>
              </w:rPr>
              <w:t>36</w:t>
            </w:r>
            <w:r w:rsidR="008312F6">
              <w:rPr>
                <w:noProof/>
                <w:webHidden/>
              </w:rPr>
              <w:fldChar w:fldCharType="end"/>
            </w:r>
          </w:hyperlink>
        </w:p>
        <w:p w14:paraId="2FCFF117" w14:textId="2CC53012" w:rsidR="008312F6" w:rsidRDefault="00CA1462">
          <w:pPr>
            <w:pStyle w:val="TOC1"/>
            <w:rPr>
              <w:noProof/>
              <w:kern w:val="0"/>
              <w:sz w:val="22"/>
              <w:szCs w:val="22"/>
              <w:lang w:val="en-GB" w:eastAsia="en-GB"/>
            </w:rPr>
          </w:pPr>
          <w:hyperlink w:anchor="_Toc68102621" w:history="1">
            <w:r w:rsidR="008312F6" w:rsidRPr="00DC5AD0">
              <w:rPr>
                <w:rStyle w:val="Hyperlink"/>
                <w:rFonts w:ascii="Calibri" w:hAnsi="Calibri" w:cs="Calibri"/>
                <w:noProof/>
              </w:rPr>
              <w:t>9.2 Software</w:t>
            </w:r>
            <w:r w:rsidR="008312F6">
              <w:rPr>
                <w:noProof/>
                <w:webHidden/>
              </w:rPr>
              <w:tab/>
            </w:r>
            <w:r w:rsidR="008312F6">
              <w:rPr>
                <w:noProof/>
                <w:webHidden/>
              </w:rPr>
              <w:fldChar w:fldCharType="begin"/>
            </w:r>
            <w:r w:rsidR="008312F6">
              <w:rPr>
                <w:noProof/>
                <w:webHidden/>
              </w:rPr>
              <w:instrText xml:space="preserve"> PAGEREF _Toc68102621 \h </w:instrText>
            </w:r>
            <w:r w:rsidR="008312F6">
              <w:rPr>
                <w:noProof/>
                <w:webHidden/>
              </w:rPr>
            </w:r>
            <w:r w:rsidR="008312F6">
              <w:rPr>
                <w:noProof/>
                <w:webHidden/>
              </w:rPr>
              <w:fldChar w:fldCharType="separate"/>
            </w:r>
            <w:r w:rsidR="008312F6">
              <w:rPr>
                <w:noProof/>
                <w:webHidden/>
              </w:rPr>
              <w:t>38</w:t>
            </w:r>
            <w:r w:rsidR="008312F6">
              <w:rPr>
                <w:noProof/>
                <w:webHidden/>
              </w:rPr>
              <w:fldChar w:fldCharType="end"/>
            </w:r>
          </w:hyperlink>
        </w:p>
        <w:p w14:paraId="5760CC75" w14:textId="15DBCEF8" w:rsidR="008312F6" w:rsidRDefault="00CA1462">
          <w:pPr>
            <w:pStyle w:val="TOC1"/>
            <w:rPr>
              <w:noProof/>
              <w:kern w:val="0"/>
              <w:sz w:val="22"/>
              <w:szCs w:val="22"/>
              <w:lang w:val="en-GB" w:eastAsia="en-GB"/>
            </w:rPr>
          </w:pPr>
          <w:hyperlink w:anchor="_Toc68102622" w:history="1">
            <w:r w:rsidR="008312F6" w:rsidRPr="00DC5AD0">
              <w:rPr>
                <w:rStyle w:val="Hyperlink"/>
                <w:rFonts w:ascii="Calibri" w:hAnsi="Calibri" w:cs="Calibri"/>
                <w:noProof/>
              </w:rPr>
              <w:t>10. Appendices</w:t>
            </w:r>
            <w:r w:rsidR="008312F6">
              <w:rPr>
                <w:noProof/>
                <w:webHidden/>
              </w:rPr>
              <w:tab/>
            </w:r>
            <w:r w:rsidR="008312F6">
              <w:rPr>
                <w:noProof/>
                <w:webHidden/>
              </w:rPr>
              <w:fldChar w:fldCharType="begin"/>
            </w:r>
            <w:r w:rsidR="008312F6">
              <w:rPr>
                <w:noProof/>
                <w:webHidden/>
              </w:rPr>
              <w:instrText xml:space="preserve"> PAGEREF _Toc68102622 \h </w:instrText>
            </w:r>
            <w:r w:rsidR="008312F6">
              <w:rPr>
                <w:noProof/>
                <w:webHidden/>
              </w:rPr>
            </w:r>
            <w:r w:rsidR="008312F6">
              <w:rPr>
                <w:noProof/>
                <w:webHidden/>
              </w:rPr>
              <w:fldChar w:fldCharType="separate"/>
            </w:r>
            <w:r w:rsidR="008312F6">
              <w:rPr>
                <w:noProof/>
                <w:webHidden/>
              </w:rPr>
              <w:t>39</w:t>
            </w:r>
            <w:r w:rsidR="008312F6">
              <w:rPr>
                <w:noProof/>
                <w:webHidden/>
              </w:rPr>
              <w:fldChar w:fldCharType="end"/>
            </w:r>
          </w:hyperlink>
        </w:p>
        <w:p w14:paraId="37907AD2" w14:textId="3494CF86" w:rsidR="008312F6" w:rsidRDefault="00CA1462">
          <w:pPr>
            <w:pStyle w:val="TOC2"/>
            <w:rPr>
              <w:noProof/>
              <w:kern w:val="0"/>
              <w:sz w:val="22"/>
              <w:szCs w:val="22"/>
              <w:lang w:val="en-GB" w:eastAsia="en-GB"/>
            </w:rPr>
          </w:pPr>
          <w:hyperlink w:anchor="_Toc68102623" w:history="1">
            <w:r w:rsidR="008312F6" w:rsidRPr="00DC5AD0">
              <w:rPr>
                <w:rStyle w:val="Hyperlink"/>
                <w:rFonts w:ascii="Calibri" w:hAnsi="Calibri" w:cs="Calibri"/>
                <w:noProof/>
              </w:rPr>
              <w:t>10.1 Appendices 1: Data Sets</w:t>
            </w:r>
            <w:r w:rsidR="008312F6">
              <w:rPr>
                <w:noProof/>
                <w:webHidden/>
              </w:rPr>
              <w:tab/>
            </w:r>
            <w:r w:rsidR="008312F6">
              <w:rPr>
                <w:noProof/>
                <w:webHidden/>
              </w:rPr>
              <w:fldChar w:fldCharType="begin"/>
            </w:r>
            <w:r w:rsidR="008312F6">
              <w:rPr>
                <w:noProof/>
                <w:webHidden/>
              </w:rPr>
              <w:instrText xml:space="preserve"> PAGEREF _Toc68102623 \h </w:instrText>
            </w:r>
            <w:r w:rsidR="008312F6">
              <w:rPr>
                <w:noProof/>
                <w:webHidden/>
              </w:rPr>
            </w:r>
            <w:r w:rsidR="008312F6">
              <w:rPr>
                <w:noProof/>
                <w:webHidden/>
              </w:rPr>
              <w:fldChar w:fldCharType="separate"/>
            </w:r>
            <w:r w:rsidR="008312F6">
              <w:rPr>
                <w:noProof/>
                <w:webHidden/>
              </w:rPr>
              <w:t>39</w:t>
            </w:r>
            <w:r w:rsidR="008312F6">
              <w:rPr>
                <w:noProof/>
                <w:webHidden/>
              </w:rPr>
              <w:fldChar w:fldCharType="end"/>
            </w:r>
          </w:hyperlink>
        </w:p>
        <w:p w14:paraId="3CC4ADB8" w14:textId="0DA4C65D" w:rsidR="008312F6" w:rsidRDefault="00CA1462">
          <w:pPr>
            <w:pStyle w:val="TOC2"/>
            <w:rPr>
              <w:noProof/>
              <w:kern w:val="0"/>
              <w:sz w:val="22"/>
              <w:szCs w:val="22"/>
              <w:lang w:val="en-GB" w:eastAsia="en-GB"/>
            </w:rPr>
          </w:pPr>
          <w:hyperlink w:anchor="_Toc68102624" w:history="1">
            <w:r w:rsidR="008312F6" w:rsidRPr="00DC5AD0">
              <w:rPr>
                <w:rStyle w:val="Hyperlink"/>
                <w:rFonts w:ascii="Calibri" w:hAnsi="Calibri" w:cs="Calibri"/>
                <w:noProof/>
              </w:rPr>
              <w:t>10.2 Appendices 2: Extraction of Q-Table from Implementation</w:t>
            </w:r>
            <w:r w:rsidR="008312F6">
              <w:rPr>
                <w:noProof/>
                <w:webHidden/>
              </w:rPr>
              <w:tab/>
            </w:r>
            <w:r w:rsidR="008312F6">
              <w:rPr>
                <w:noProof/>
                <w:webHidden/>
              </w:rPr>
              <w:fldChar w:fldCharType="begin"/>
            </w:r>
            <w:r w:rsidR="008312F6">
              <w:rPr>
                <w:noProof/>
                <w:webHidden/>
              </w:rPr>
              <w:instrText xml:space="preserve"> PAGEREF _Toc68102624 \h </w:instrText>
            </w:r>
            <w:r w:rsidR="008312F6">
              <w:rPr>
                <w:noProof/>
                <w:webHidden/>
              </w:rPr>
            </w:r>
            <w:r w:rsidR="008312F6">
              <w:rPr>
                <w:noProof/>
                <w:webHidden/>
              </w:rPr>
              <w:fldChar w:fldCharType="separate"/>
            </w:r>
            <w:r w:rsidR="008312F6">
              <w:rPr>
                <w:noProof/>
                <w:webHidden/>
              </w:rPr>
              <w:t>40</w:t>
            </w:r>
            <w:r w:rsidR="008312F6">
              <w:rPr>
                <w:noProof/>
                <w:webHidden/>
              </w:rPr>
              <w:fldChar w:fldCharType="end"/>
            </w:r>
          </w:hyperlink>
        </w:p>
        <w:p w14:paraId="5729CA0D" w14:textId="6049471B"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26A764B4" w14:textId="77777777" w:rsidR="00A23A40" w:rsidRDefault="00A23A40" w:rsidP="001B78F5">
      <w:pPr>
        <w:pStyle w:val="Heading1"/>
        <w:ind w:firstLine="720"/>
        <w:jc w:val="left"/>
        <w:rPr>
          <w:rFonts w:ascii="Calibri" w:hAnsi="Calibri" w:cs="Calibri"/>
        </w:rPr>
      </w:pPr>
    </w:p>
    <w:p w14:paraId="6AA8450B" w14:textId="77777777" w:rsidR="00A23A40" w:rsidRDefault="00A23A40" w:rsidP="001B78F5">
      <w:pPr>
        <w:pStyle w:val="Heading1"/>
        <w:ind w:firstLine="720"/>
        <w:jc w:val="left"/>
        <w:rPr>
          <w:rFonts w:ascii="Calibri" w:hAnsi="Calibri" w:cs="Calibri"/>
        </w:rPr>
      </w:pPr>
    </w:p>
    <w:p w14:paraId="1075ED10" w14:textId="77777777" w:rsidR="00A23A40" w:rsidRDefault="00A23A40" w:rsidP="001B78F5">
      <w:pPr>
        <w:pStyle w:val="Heading1"/>
        <w:ind w:firstLine="720"/>
        <w:jc w:val="left"/>
        <w:rPr>
          <w:rFonts w:ascii="Calibri" w:hAnsi="Calibri" w:cs="Calibri"/>
        </w:rPr>
      </w:pPr>
    </w:p>
    <w:p w14:paraId="0004AE17" w14:textId="77777777" w:rsidR="00A23A40" w:rsidRDefault="00A23A40" w:rsidP="001B78F5">
      <w:pPr>
        <w:pStyle w:val="Heading1"/>
        <w:ind w:firstLine="720"/>
        <w:jc w:val="left"/>
        <w:rPr>
          <w:rFonts w:ascii="Calibri" w:hAnsi="Calibri" w:cs="Calibri"/>
        </w:rPr>
      </w:pPr>
    </w:p>
    <w:p w14:paraId="1DEA603B" w14:textId="77777777" w:rsidR="00A23A40" w:rsidRDefault="00A23A40" w:rsidP="001B78F5">
      <w:pPr>
        <w:pStyle w:val="Heading1"/>
        <w:ind w:firstLine="720"/>
        <w:jc w:val="left"/>
        <w:rPr>
          <w:rFonts w:ascii="Calibri" w:hAnsi="Calibri" w:cs="Calibri"/>
        </w:rPr>
      </w:pPr>
    </w:p>
    <w:p w14:paraId="4B025734" w14:textId="6227117E" w:rsidR="00A23A40" w:rsidRDefault="00A23A40" w:rsidP="001B78F5">
      <w:pPr>
        <w:pStyle w:val="Heading1"/>
        <w:ind w:firstLine="720"/>
        <w:jc w:val="left"/>
        <w:rPr>
          <w:rFonts w:ascii="Calibri" w:hAnsi="Calibri" w:cs="Calibri"/>
        </w:rPr>
      </w:pPr>
    </w:p>
    <w:p w14:paraId="0FD7004B" w14:textId="77777777" w:rsidR="00A23A40" w:rsidRPr="00A23A40" w:rsidRDefault="00A23A40" w:rsidP="00A23A40"/>
    <w:p w14:paraId="233A6AC9" w14:textId="33D842CE" w:rsidR="00271E92" w:rsidRPr="001D2C41" w:rsidRDefault="0080034E" w:rsidP="001B78F5">
      <w:pPr>
        <w:pStyle w:val="Heading1"/>
        <w:ind w:firstLine="720"/>
        <w:jc w:val="left"/>
        <w:rPr>
          <w:rFonts w:ascii="Calibri" w:hAnsi="Calibri" w:cs="Calibri"/>
        </w:rPr>
      </w:pPr>
      <w:bookmarkStart w:id="7" w:name="_Toc68102596"/>
      <w:r w:rsidRPr="001D2C41">
        <w:rPr>
          <w:rFonts w:ascii="Calibri" w:hAnsi="Calibri" w:cs="Calibri"/>
        </w:rPr>
        <w:lastRenderedPageBreak/>
        <w:t>Table of Figures</w:t>
      </w:r>
      <w:bookmarkEnd w:id="7"/>
    </w:p>
    <w:p w14:paraId="0F8A6D08" w14:textId="6C80472A" w:rsidR="00DB5D52" w:rsidRDefault="00527758" w:rsidP="002E7B4A">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002816" w:history="1">
        <w:r w:rsidR="00DB5D52" w:rsidRPr="009E7914">
          <w:rPr>
            <w:rStyle w:val="Hyperlink"/>
            <w:rFonts w:ascii="Calibri" w:hAnsi="Calibri" w:cs="Calibri"/>
            <w:noProof/>
          </w:rPr>
          <w:t>Figure 1: Reinforcement Learning Flow.</w:t>
        </w:r>
        <w:r w:rsidR="00DB5D52">
          <w:rPr>
            <w:noProof/>
            <w:webHidden/>
          </w:rPr>
          <w:tab/>
        </w:r>
        <w:r w:rsidR="00DB5D52">
          <w:rPr>
            <w:noProof/>
            <w:webHidden/>
          </w:rPr>
          <w:fldChar w:fldCharType="begin"/>
        </w:r>
        <w:r w:rsidR="00DB5D52">
          <w:rPr>
            <w:noProof/>
            <w:webHidden/>
          </w:rPr>
          <w:instrText xml:space="preserve"> PAGEREF _Toc68002816 \h </w:instrText>
        </w:r>
        <w:r w:rsidR="00DB5D52">
          <w:rPr>
            <w:noProof/>
            <w:webHidden/>
          </w:rPr>
        </w:r>
        <w:r w:rsidR="00DB5D52">
          <w:rPr>
            <w:noProof/>
            <w:webHidden/>
          </w:rPr>
          <w:fldChar w:fldCharType="separate"/>
        </w:r>
        <w:r w:rsidR="00DB5D52">
          <w:rPr>
            <w:noProof/>
            <w:webHidden/>
          </w:rPr>
          <w:t>9</w:t>
        </w:r>
        <w:r w:rsidR="00DB5D52">
          <w:rPr>
            <w:noProof/>
            <w:webHidden/>
          </w:rPr>
          <w:fldChar w:fldCharType="end"/>
        </w:r>
      </w:hyperlink>
    </w:p>
    <w:p w14:paraId="4C85745E" w14:textId="539D0AAB"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17" w:history="1">
        <w:r w:rsidR="00DB5D52" w:rsidRPr="009E7914">
          <w:rPr>
            <w:rStyle w:val="Hyperlink"/>
            <w:rFonts w:ascii="Calibri" w:hAnsi="Calibri" w:cs="Calibri"/>
            <w:noProof/>
          </w:rPr>
          <w:t>Figure 2: Q-Learning Bellman Equation</w:t>
        </w:r>
        <w:r w:rsidR="00DB5D52">
          <w:rPr>
            <w:noProof/>
            <w:webHidden/>
          </w:rPr>
          <w:tab/>
        </w:r>
        <w:r w:rsidR="00DB5D52">
          <w:rPr>
            <w:noProof/>
            <w:webHidden/>
          </w:rPr>
          <w:fldChar w:fldCharType="begin"/>
        </w:r>
        <w:r w:rsidR="00DB5D52">
          <w:rPr>
            <w:noProof/>
            <w:webHidden/>
          </w:rPr>
          <w:instrText xml:space="preserve"> PAGEREF _Toc68002817 \h </w:instrText>
        </w:r>
        <w:r w:rsidR="00DB5D52">
          <w:rPr>
            <w:noProof/>
            <w:webHidden/>
          </w:rPr>
        </w:r>
        <w:r w:rsidR="00DB5D52">
          <w:rPr>
            <w:noProof/>
            <w:webHidden/>
          </w:rPr>
          <w:fldChar w:fldCharType="separate"/>
        </w:r>
        <w:r w:rsidR="00DB5D52">
          <w:rPr>
            <w:noProof/>
            <w:webHidden/>
          </w:rPr>
          <w:t>10</w:t>
        </w:r>
        <w:r w:rsidR="00DB5D52">
          <w:rPr>
            <w:noProof/>
            <w:webHidden/>
          </w:rPr>
          <w:fldChar w:fldCharType="end"/>
        </w:r>
      </w:hyperlink>
    </w:p>
    <w:p w14:paraId="36CE1749" w14:textId="54B4DC76"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18" w:history="1">
        <w:r w:rsidR="00DB5D52" w:rsidRPr="009E7914">
          <w:rPr>
            <w:rStyle w:val="Hyperlink"/>
            <w:rFonts w:ascii="Calibri" w:hAnsi="Calibri" w:cs="Calibri"/>
            <w:noProof/>
          </w:rPr>
          <w:t>Figure 3: Multidimensional Knapsack Problem (MKP)</w:t>
        </w:r>
        <w:r w:rsidR="00DB5D52">
          <w:rPr>
            <w:noProof/>
            <w:webHidden/>
          </w:rPr>
          <w:tab/>
        </w:r>
        <w:r w:rsidR="00DB5D52">
          <w:rPr>
            <w:noProof/>
            <w:webHidden/>
          </w:rPr>
          <w:fldChar w:fldCharType="begin"/>
        </w:r>
        <w:r w:rsidR="00DB5D52">
          <w:rPr>
            <w:noProof/>
            <w:webHidden/>
          </w:rPr>
          <w:instrText xml:space="preserve"> PAGEREF _Toc68002818 \h </w:instrText>
        </w:r>
        <w:r w:rsidR="00DB5D52">
          <w:rPr>
            <w:noProof/>
            <w:webHidden/>
          </w:rPr>
        </w:r>
        <w:r w:rsidR="00DB5D52">
          <w:rPr>
            <w:noProof/>
            <w:webHidden/>
          </w:rPr>
          <w:fldChar w:fldCharType="separate"/>
        </w:r>
        <w:r w:rsidR="00DB5D52">
          <w:rPr>
            <w:noProof/>
            <w:webHidden/>
          </w:rPr>
          <w:t>11</w:t>
        </w:r>
        <w:r w:rsidR="00DB5D52">
          <w:rPr>
            <w:noProof/>
            <w:webHidden/>
          </w:rPr>
          <w:fldChar w:fldCharType="end"/>
        </w:r>
      </w:hyperlink>
    </w:p>
    <w:p w14:paraId="1B601CE5" w14:textId="52368A5E"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19" w:history="1">
        <w:r w:rsidR="00DB5D52" w:rsidRPr="009E7914">
          <w:rPr>
            <w:rStyle w:val="Hyperlink"/>
            <w:rFonts w:ascii="Calibri" w:hAnsi="Calibri" w:cs="Calibri"/>
            <w:noProof/>
          </w:rPr>
          <w:t>Figure 4: Gantt Chart</w:t>
        </w:r>
        <w:r w:rsidR="00DB5D52">
          <w:rPr>
            <w:noProof/>
            <w:webHidden/>
          </w:rPr>
          <w:tab/>
        </w:r>
        <w:r w:rsidR="00DB5D52">
          <w:rPr>
            <w:noProof/>
            <w:webHidden/>
          </w:rPr>
          <w:fldChar w:fldCharType="begin"/>
        </w:r>
        <w:r w:rsidR="00DB5D52">
          <w:rPr>
            <w:noProof/>
            <w:webHidden/>
          </w:rPr>
          <w:instrText xml:space="preserve"> PAGEREF _Toc68002819 \h </w:instrText>
        </w:r>
        <w:r w:rsidR="00DB5D52">
          <w:rPr>
            <w:noProof/>
            <w:webHidden/>
          </w:rPr>
        </w:r>
        <w:r w:rsidR="00DB5D52">
          <w:rPr>
            <w:noProof/>
            <w:webHidden/>
          </w:rPr>
          <w:fldChar w:fldCharType="separate"/>
        </w:r>
        <w:r w:rsidR="00DB5D52">
          <w:rPr>
            <w:noProof/>
            <w:webHidden/>
          </w:rPr>
          <w:t>17</w:t>
        </w:r>
        <w:r w:rsidR="00DB5D52">
          <w:rPr>
            <w:noProof/>
            <w:webHidden/>
          </w:rPr>
          <w:fldChar w:fldCharType="end"/>
        </w:r>
      </w:hyperlink>
    </w:p>
    <w:p w14:paraId="51413AB5" w14:textId="4E97A898"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0" w:history="1">
        <w:r w:rsidR="00DB5D52" w:rsidRPr="009E7914">
          <w:rPr>
            <w:rStyle w:val="Hyperlink"/>
            <w:rFonts w:ascii="Calibri" w:hAnsi="Calibri" w:cs="Calibri"/>
            <w:noProof/>
          </w:rPr>
          <w:t>Figure 5: Class Diagram</w:t>
        </w:r>
        <w:r w:rsidR="00DB5D52">
          <w:rPr>
            <w:noProof/>
            <w:webHidden/>
          </w:rPr>
          <w:tab/>
        </w:r>
        <w:r w:rsidR="00DB5D52">
          <w:rPr>
            <w:noProof/>
            <w:webHidden/>
          </w:rPr>
          <w:fldChar w:fldCharType="begin"/>
        </w:r>
        <w:r w:rsidR="00DB5D52">
          <w:rPr>
            <w:noProof/>
            <w:webHidden/>
          </w:rPr>
          <w:instrText xml:space="preserve"> PAGEREF _Toc68002820 \h </w:instrText>
        </w:r>
        <w:r w:rsidR="00DB5D52">
          <w:rPr>
            <w:noProof/>
            <w:webHidden/>
          </w:rPr>
        </w:r>
        <w:r w:rsidR="00DB5D52">
          <w:rPr>
            <w:noProof/>
            <w:webHidden/>
          </w:rPr>
          <w:fldChar w:fldCharType="separate"/>
        </w:r>
        <w:r w:rsidR="00DB5D52">
          <w:rPr>
            <w:noProof/>
            <w:webHidden/>
          </w:rPr>
          <w:t>19</w:t>
        </w:r>
        <w:r w:rsidR="00DB5D52">
          <w:rPr>
            <w:noProof/>
            <w:webHidden/>
          </w:rPr>
          <w:fldChar w:fldCharType="end"/>
        </w:r>
      </w:hyperlink>
    </w:p>
    <w:p w14:paraId="4E761076" w14:textId="49FAC79F"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1" w:history="1">
        <w:r w:rsidR="00DB5D52" w:rsidRPr="009E7914">
          <w:rPr>
            <w:rStyle w:val="Hyperlink"/>
            <w:rFonts w:ascii="Calibri" w:hAnsi="Calibri" w:cs="Calibri"/>
            <w:noProof/>
          </w:rPr>
          <w:t>Figure 6: Activity Diagram</w:t>
        </w:r>
        <w:r w:rsidR="00DB5D52">
          <w:rPr>
            <w:noProof/>
            <w:webHidden/>
          </w:rPr>
          <w:tab/>
        </w:r>
        <w:r w:rsidR="00DB5D52">
          <w:rPr>
            <w:noProof/>
            <w:webHidden/>
          </w:rPr>
          <w:fldChar w:fldCharType="begin"/>
        </w:r>
        <w:r w:rsidR="00DB5D52">
          <w:rPr>
            <w:noProof/>
            <w:webHidden/>
          </w:rPr>
          <w:instrText xml:space="preserve"> PAGEREF _Toc68002821 \h </w:instrText>
        </w:r>
        <w:r w:rsidR="00DB5D52">
          <w:rPr>
            <w:noProof/>
            <w:webHidden/>
          </w:rPr>
        </w:r>
        <w:r w:rsidR="00DB5D52">
          <w:rPr>
            <w:noProof/>
            <w:webHidden/>
          </w:rPr>
          <w:fldChar w:fldCharType="separate"/>
        </w:r>
        <w:r w:rsidR="00DB5D52">
          <w:rPr>
            <w:noProof/>
            <w:webHidden/>
          </w:rPr>
          <w:t>20</w:t>
        </w:r>
        <w:r w:rsidR="00DB5D52">
          <w:rPr>
            <w:noProof/>
            <w:webHidden/>
          </w:rPr>
          <w:fldChar w:fldCharType="end"/>
        </w:r>
      </w:hyperlink>
    </w:p>
    <w:p w14:paraId="22626F7D" w14:textId="47A90D8F"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2" w:history="1">
        <w:r w:rsidR="00DB5D52" w:rsidRPr="009E7914">
          <w:rPr>
            <w:rStyle w:val="Hyperlink"/>
            <w:rFonts w:ascii="Calibri" w:hAnsi="Calibri" w:cs="Calibri"/>
            <w:noProof/>
          </w:rPr>
          <w:t>Figure 7: Initialization Pseudocode</w:t>
        </w:r>
        <w:r w:rsidR="00DB5D52">
          <w:rPr>
            <w:noProof/>
            <w:webHidden/>
          </w:rPr>
          <w:tab/>
        </w:r>
        <w:r w:rsidR="00DB5D52">
          <w:rPr>
            <w:noProof/>
            <w:webHidden/>
          </w:rPr>
          <w:fldChar w:fldCharType="begin"/>
        </w:r>
        <w:r w:rsidR="00DB5D52">
          <w:rPr>
            <w:noProof/>
            <w:webHidden/>
          </w:rPr>
          <w:instrText xml:space="preserve"> PAGEREF _Toc68002822 \h </w:instrText>
        </w:r>
        <w:r w:rsidR="00DB5D52">
          <w:rPr>
            <w:noProof/>
            <w:webHidden/>
          </w:rPr>
        </w:r>
        <w:r w:rsidR="00DB5D52">
          <w:rPr>
            <w:noProof/>
            <w:webHidden/>
          </w:rPr>
          <w:fldChar w:fldCharType="separate"/>
        </w:r>
        <w:r w:rsidR="00DB5D52">
          <w:rPr>
            <w:noProof/>
            <w:webHidden/>
          </w:rPr>
          <w:t>21</w:t>
        </w:r>
        <w:r w:rsidR="00DB5D52">
          <w:rPr>
            <w:noProof/>
            <w:webHidden/>
          </w:rPr>
          <w:fldChar w:fldCharType="end"/>
        </w:r>
      </w:hyperlink>
    </w:p>
    <w:p w14:paraId="355BC21D" w14:textId="2E0DCF6E"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3" w:history="1">
        <w:r w:rsidR="00DB5D52" w:rsidRPr="009E7914">
          <w:rPr>
            <w:rStyle w:val="Hyperlink"/>
            <w:rFonts w:ascii="Calibri" w:hAnsi="Calibri" w:cs="Calibri"/>
            <w:noProof/>
          </w:rPr>
          <w:t>Figure 8: PSO Pseudocode</w:t>
        </w:r>
        <w:r w:rsidR="00DB5D52">
          <w:rPr>
            <w:noProof/>
            <w:webHidden/>
          </w:rPr>
          <w:tab/>
        </w:r>
        <w:r w:rsidR="00DB5D52">
          <w:rPr>
            <w:noProof/>
            <w:webHidden/>
          </w:rPr>
          <w:fldChar w:fldCharType="begin"/>
        </w:r>
        <w:r w:rsidR="00DB5D52">
          <w:rPr>
            <w:noProof/>
            <w:webHidden/>
          </w:rPr>
          <w:instrText xml:space="preserve"> PAGEREF _Toc68002823 \h </w:instrText>
        </w:r>
        <w:r w:rsidR="00DB5D52">
          <w:rPr>
            <w:noProof/>
            <w:webHidden/>
          </w:rPr>
        </w:r>
        <w:r w:rsidR="00DB5D52">
          <w:rPr>
            <w:noProof/>
            <w:webHidden/>
          </w:rPr>
          <w:fldChar w:fldCharType="separate"/>
        </w:r>
        <w:r w:rsidR="00DB5D52">
          <w:rPr>
            <w:noProof/>
            <w:webHidden/>
          </w:rPr>
          <w:t>23</w:t>
        </w:r>
        <w:r w:rsidR="00DB5D52">
          <w:rPr>
            <w:noProof/>
            <w:webHidden/>
          </w:rPr>
          <w:fldChar w:fldCharType="end"/>
        </w:r>
      </w:hyperlink>
    </w:p>
    <w:p w14:paraId="1C3292C0" w14:textId="369206A7"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4" w:history="1">
        <w:r w:rsidR="00DB5D52" w:rsidRPr="009E7914">
          <w:rPr>
            <w:rStyle w:val="Hyperlink"/>
            <w:rFonts w:ascii="Calibri" w:hAnsi="Calibri" w:cs="Calibri"/>
            <w:noProof/>
          </w:rPr>
          <w:t>Figure 9: Adaptive Selection Operator using Probability Matching Pseudocode</w:t>
        </w:r>
        <w:r w:rsidR="00DB5D52">
          <w:rPr>
            <w:noProof/>
            <w:webHidden/>
          </w:rPr>
          <w:tab/>
        </w:r>
        <w:r w:rsidR="00DB5D52">
          <w:rPr>
            <w:noProof/>
            <w:webHidden/>
          </w:rPr>
          <w:fldChar w:fldCharType="begin"/>
        </w:r>
        <w:r w:rsidR="00DB5D52">
          <w:rPr>
            <w:noProof/>
            <w:webHidden/>
          </w:rPr>
          <w:instrText xml:space="preserve"> PAGEREF _Toc68002824 \h </w:instrText>
        </w:r>
        <w:r w:rsidR="00DB5D52">
          <w:rPr>
            <w:noProof/>
            <w:webHidden/>
          </w:rPr>
        </w:r>
        <w:r w:rsidR="00DB5D52">
          <w:rPr>
            <w:noProof/>
            <w:webHidden/>
          </w:rPr>
          <w:fldChar w:fldCharType="separate"/>
        </w:r>
        <w:r w:rsidR="00DB5D52">
          <w:rPr>
            <w:noProof/>
            <w:webHidden/>
          </w:rPr>
          <w:t>24</w:t>
        </w:r>
        <w:r w:rsidR="00DB5D52">
          <w:rPr>
            <w:noProof/>
            <w:webHidden/>
          </w:rPr>
          <w:fldChar w:fldCharType="end"/>
        </w:r>
      </w:hyperlink>
    </w:p>
    <w:p w14:paraId="5B349CC6" w14:textId="5EDD403B"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5" w:history="1">
        <w:r w:rsidR="00DB5D52" w:rsidRPr="009E7914">
          <w:rPr>
            <w:rStyle w:val="Hyperlink"/>
            <w:rFonts w:ascii="Calibri" w:hAnsi="Calibri" w:cs="Calibri"/>
            <w:noProof/>
          </w:rPr>
          <w:t>Figure 10: Q-Learning Pseudocode</w:t>
        </w:r>
        <w:r w:rsidR="00DB5D52">
          <w:rPr>
            <w:noProof/>
            <w:webHidden/>
          </w:rPr>
          <w:tab/>
        </w:r>
        <w:r w:rsidR="00DB5D52">
          <w:rPr>
            <w:noProof/>
            <w:webHidden/>
          </w:rPr>
          <w:fldChar w:fldCharType="begin"/>
        </w:r>
        <w:r w:rsidR="00DB5D52">
          <w:rPr>
            <w:noProof/>
            <w:webHidden/>
          </w:rPr>
          <w:instrText xml:space="preserve"> PAGEREF _Toc68002825 \h </w:instrText>
        </w:r>
        <w:r w:rsidR="00DB5D52">
          <w:rPr>
            <w:noProof/>
            <w:webHidden/>
          </w:rPr>
        </w:r>
        <w:r w:rsidR="00DB5D52">
          <w:rPr>
            <w:noProof/>
            <w:webHidden/>
          </w:rPr>
          <w:fldChar w:fldCharType="separate"/>
        </w:r>
        <w:r w:rsidR="00DB5D52">
          <w:rPr>
            <w:noProof/>
            <w:webHidden/>
          </w:rPr>
          <w:t>25</w:t>
        </w:r>
        <w:r w:rsidR="00DB5D52">
          <w:rPr>
            <w:noProof/>
            <w:webHidden/>
          </w:rPr>
          <w:fldChar w:fldCharType="end"/>
        </w:r>
      </w:hyperlink>
    </w:p>
    <w:p w14:paraId="0C6F4DA5" w14:textId="1362EDCE"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6" w:history="1">
        <w:r w:rsidR="00DB5D52" w:rsidRPr="009E7914">
          <w:rPr>
            <w:rStyle w:val="Hyperlink"/>
            <w:rFonts w:ascii="Calibri" w:hAnsi="Calibri" w:cs="Calibri"/>
            <w:noProof/>
          </w:rPr>
          <w:t>Figure 11: Example of data used during Implementation (w/ Description)</w:t>
        </w:r>
        <w:r w:rsidR="00DB5D52">
          <w:rPr>
            <w:noProof/>
            <w:webHidden/>
          </w:rPr>
          <w:tab/>
        </w:r>
        <w:r w:rsidR="00DB5D52">
          <w:rPr>
            <w:noProof/>
            <w:webHidden/>
          </w:rPr>
          <w:fldChar w:fldCharType="begin"/>
        </w:r>
        <w:r w:rsidR="00DB5D52">
          <w:rPr>
            <w:noProof/>
            <w:webHidden/>
          </w:rPr>
          <w:instrText xml:space="preserve"> PAGEREF _Toc68002826 \h </w:instrText>
        </w:r>
        <w:r w:rsidR="00DB5D52">
          <w:rPr>
            <w:noProof/>
            <w:webHidden/>
          </w:rPr>
        </w:r>
        <w:r w:rsidR="00DB5D52">
          <w:rPr>
            <w:noProof/>
            <w:webHidden/>
          </w:rPr>
          <w:fldChar w:fldCharType="separate"/>
        </w:r>
        <w:r w:rsidR="00DB5D52">
          <w:rPr>
            <w:noProof/>
            <w:webHidden/>
          </w:rPr>
          <w:t>26</w:t>
        </w:r>
        <w:r w:rsidR="00DB5D52">
          <w:rPr>
            <w:noProof/>
            <w:webHidden/>
          </w:rPr>
          <w:fldChar w:fldCharType="end"/>
        </w:r>
      </w:hyperlink>
    </w:p>
    <w:p w14:paraId="25027422" w14:textId="0728D925"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7" w:history="1">
        <w:r w:rsidR="00DB5D52" w:rsidRPr="009E7914">
          <w:rPr>
            <w:rStyle w:val="Hyperlink"/>
            <w:rFonts w:ascii="Calibri" w:hAnsi="Calibri" w:cs="Calibri"/>
            <w:noProof/>
          </w:rPr>
          <w:t>Figure 12: Particle altering algorithm.</w:t>
        </w:r>
        <w:r w:rsidR="00DB5D52">
          <w:rPr>
            <w:noProof/>
            <w:webHidden/>
          </w:rPr>
          <w:tab/>
        </w:r>
        <w:r w:rsidR="00DB5D52">
          <w:rPr>
            <w:noProof/>
            <w:webHidden/>
          </w:rPr>
          <w:fldChar w:fldCharType="begin"/>
        </w:r>
        <w:r w:rsidR="00DB5D52">
          <w:rPr>
            <w:noProof/>
            <w:webHidden/>
          </w:rPr>
          <w:instrText xml:space="preserve"> PAGEREF _Toc68002827 \h </w:instrText>
        </w:r>
        <w:r w:rsidR="00DB5D52">
          <w:rPr>
            <w:noProof/>
            <w:webHidden/>
          </w:rPr>
        </w:r>
        <w:r w:rsidR="00DB5D52">
          <w:rPr>
            <w:noProof/>
            <w:webHidden/>
          </w:rPr>
          <w:fldChar w:fldCharType="separate"/>
        </w:r>
        <w:r w:rsidR="00DB5D52">
          <w:rPr>
            <w:noProof/>
            <w:webHidden/>
          </w:rPr>
          <w:t>27</w:t>
        </w:r>
        <w:r w:rsidR="00DB5D52">
          <w:rPr>
            <w:noProof/>
            <w:webHidden/>
          </w:rPr>
          <w:fldChar w:fldCharType="end"/>
        </w:r>
      </w:hyperlink>
    </w:p>
    <w:p w14:paraId="6A2DF0E0" w14:textId="77723A3A"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8" w:history="1">
        <w:r w:rsidR="00DB5D52" w:rsidRPr="009E7914">
          <w:rPr>
            <w:rStyle w:val="Hyperlink"/>
            <w:rFonts w:ascii="Calibri" w:hAnsi="Calibri" w:cs="Calibri"/>
            <w:noProof/>
          </w:rPr>
          <w:t>Figure 13: PSO Single Mutation algorithm.</w:t>
        </w:r>
        <w:r w:rsidR="00DB5D52">
          <w:rPr>
            <w:noProof/>
            <w:webHidden/>
          </w:rPr>
          <w:tab/>
        </w:r>
        <w:r w:rsidR="00DB5D52">
          <w:rPr>
            <w:noProof/>
            <w:webHidden/>
          </w:rPr>
          <w:fldChar w:fldCharType="begin"/>
        </w:r>
        <w:r w:rsidR="00DB5D52">
          <w:rPr>
            <w:noProof/>
            <w:webHidden/>
          </w:rPr>
          <w:instrText xml:space="preserve"> PAGEREF _Toc68002828 \h </w:instrText>
        </w:r>
        <w:r w:rsidR="00DB5D52">
          <w:rPr>
            <w:noProof/>
            <w:webHidden/>
          </w:rPr>
        </w:r>
        <w:r w:rsidR="00DB5D52">
          <w:rPr>
            <w:noProof/>
            <w:webHidden/>
          </w:rPr>
          <w:fldChar w:fldCharType="separate"/>
        </w:r>
        <w:r w:rsidR="00DB5D52">
          <w:rPr>
            <w:noProof/>
            <w:webHidden/>
          </w:rPr>
          <w:t>28</w:t>
        </w:r>
        <w:r w:rsidR="00DB5D52">
          <w:rPr>
            <w:noProof/>
            <w:webHidden/>
          </w:rPr>
          <w:fldChar w:fldCharType="end"/>
        </w:r>
      </w:hyperlink>
    </w:p>
    <w:p w14:paraId="7F7EA7E0" w14:textId="010E138B"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29" w:history="1">
        <w:r w:rsidR="00DB5D52" w:rsidRPr="009E7914">
          <w:rPr>
            <w:rStyle w:val="Hyperlink"/>
            <w:rFonts w:ascii="Calibri" w:hAnsi="Calibri" w:cs="Calibri"/>
            <w:noProof/>
          </w:rPr>
          <w:t>Figure 14: Multiple Mutation algorithm.</w:t>
        </w:r>
        <w:r w:rsidR="00DB5D52">
          <w:rPr>
            <w:noProof/>
            <w:webHidden/>
          </w:rPr>
          <w:tab/>
        </w:r>
        <w:r w:rsidR="00DB5D52">
          <w:rPr>
            <w:noProof/>
            <w:webHidden/>
          </w:rPr>
          <w:fldChar w:fldCharType="begin"/>
        </w:r>
        <w:r w:rsidR="00DB5D52">
          <w:rPr>
            <w:noProof/>
            <w:webHidden/>
          </w:rPr>
          <w:instrText xml:space="preserve"> PAGEREF _Toc68002829 \h </w:instrText>
        </w:r>
        <w:r w:rsidR="00DB5D52">
          <w:rPr>
            <w:noProof/>
            <w:webHidden/>
          </w:rPr>
        </w:r>
        <w:r w:rsidR="00DB5D52">
          <w:rPr>
            <w:noProof/>
            <w:webHidden/>
          </w:rPr>
          <w:fldChar w:fldCharType="separate"/>
        </w:r>
        <w:r w:rsidR="00DB5D52">
          <w:rPr>
            <w:noProof/>
            <w:webHidden/>
          </w:rPr>
          <w:t>28</w:t>
        </w:r>
        <w:r w:rsidR="00DB5D52">
          <w:rPr>
            <w:noProof/>
            <w:webHidden/>
          </w:rPr>
          <w:fldChar w:fldCharType="end"/>
        </w:r>
      </w:hyperlink>
    </w:p>
    <w:p w14:paraId="38FB28CC" w14:textId="19BED344"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30" w:history="1">
        <w:r w:rsidR="00DB5D52" w:rsidRPr="009E7914">
          <w:rPr>
            <w:rStyle w:val="Hyperlink"/>
            <w:rFonts w:ascii="Calibri" w:hAnsi="Calibri" w:cs="Calibri"/>
            <w:noProof/>
          </w:rPr>
          <w:t>Figure 15: Adaptive Selection algorithm.</w:t>
        </w:r>
        <w:r w:rsidR="00DB5D52">
          <w:rPr>
            <w:noProof/>
            <w:webHidden/>
          </w:rPr>
          <w:tab/>
        </w:r>
        <w:r w:rsidR="00DB5D52">
          <w:rPr>
            <w:noProof/>
            <w:webHidden/>
          </w:rPr>
          <w:fldChar w:fldCharType="begin"/>
        </w:r>
        <w:r w:rsidR="00DB5D52">
          <w:rPr>
            <w:noProof/>
            <w:webHidden/>
          </w:rPr>
          <w:instrText xml:space="preserve"> PAGEREF _Toc68002830 \h </w:instrText>
        </w:r>
        <w:r w:rsidR="00DB5D52">
          <w:rPr>
            <w:noProof/>
            <w:webHidden/>
          </w:rPr>
        </w:r>
        <w:r w:rsidR="00DB5D52">
          <w:rPr>
            <w:noProof/>
            <w:webHidden/>
          </w:rPr>
          <w:fldChar w:fldCharType="separate"/>
        </w:r>
        <w:r w:rsidR="00DB5D52">
          <w:rPr>
            <w:noProof/>
            <w:webHidden/>
          </w:rPr>
          <w:t>29</w:t>
        </w:r>
        <w:r w:rsidR="00DB5D52">
          <w:rPr>
            <w:noProof/>
            <w:webHidden/>
          </w:rPr>
          <w:fldChar w:fldCharType="end"/>
        </w:r>
      </w:hyperlink>
    </w:p>
    <w:p w14:paraId="1658EDA8" w14:textId="7F48CEF9"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31" w:history="1">
        <w:r w:rsidR="00DB5D52" w:rsidRPr="009E7914">
          <w:rPr>
            <w:rStyle w:val="Hyperlink"/>
            <w:rFonts w:ascii="Calibri" w:hAnsi="Calibri" w:cs="Calibri"/>
            <w:noProof/>
          </w:rPr>
          <w:t>Figure 16: Adaptive Mutation Selection Operator</w:t>
        </w:r>
        <w:r w:rsidR="00DB5D52">
          <w:rPr>
            <w:noProof/>
            <w:webHidden/>
          </w:rPr>
          <w:tab/>
        </w:r>
        <w:r w:rsidR="00DB5D52">
          <w:rPr>
            <w:noProof/>
            <w:webHidden/>
          </w:rPr>
          <w:fldChar w:fldCharType="begin"/>
        </w:r>
        <w:r w:rsidR="00DB5D52">
          <w:rPr>
            <w:noProof/>
            <w:webHidden/>
          </w:rPr>
          <w:instrText xml:space="preserve"> PAGEREF _Toc68002831 \h </w:instrText>
        </w:r>
        <w:r w:rsidR="00DB5D52">
          <w:rPr>
            <w:noProof/>
            <w:webHidden/>
          </w:rPr>
        </w:r>
        <w:r w:rsidR="00DB5D52">
          <w:rPr>
            <w:noProof/>
            <w:webHidden/>
          </w:rPr>
          <w:fldChar w:fldCharType="separate"/>
        </w:r>
        <w:r w:rsidR="00DB5D52">
          <w:rPr>
            <w:noProof/>
            <w:webHidden/>
          </w:rPr>
          <w:t>30</w:t>
        </w:r>
        <w:r w:rsidR="00DB5D52">
          <w:rPr>
            <w:noProof/>
            <w:webHidden/>
          </w:rPr>
          <w:fldChar w:fldCharType="end"/>
        </w:r>
      </w:hyperlink>
    </w:p>
    <w:p w14:paraId="6CA20DCF" w14:textId="50E83AFB" w:rsidR="00DB5D52" w:rsidRDefault="00CA1462" w:rsidP="002E7B4A">
      <w:pPr>
        <w:pStyle w:val="TableofFigures"/>
        <w:tabs>
          <w:tab w:val="right" w:leader="dot" w:pos="9350"/>
        </w:tabs>
        <w:spacing w:line="360" w:lineRule="auto"/>
        <w:ind w:left="737"/>
        <w:rPr>
          <w:noProof/>
          <w:kern w:val="0"/>
          <w:sz w:val="22"/>
          <w:szCs w:val="22"/>
          <w:lang w:val="en-GB" w:eastAsia="en-GB"/>
        </w:rPr>
      </w:pPr>
      <w:hyperlink w:anchor="_Toc68002832" w:history="1">
        <w:r w:rsidR="00DB5D52" w:rsidRPr="009E7914">
          <w:rPr>
            <w:rStyle w:val="Hyperlink"/>
            <w:rFonts w:ascii="Calibri" w:hAnsi="Calibri" w:cs="Calibri"/>
            <w:noProof/>
          </w:rPr>
          <w:t>Figure 17: Q-Learning algorithm.</w:t>
        </w:r>
        <w:r w:rsidR="00DB5D52">
          <w:rPr>
            <w:noProof/>
            <w:webHidden/>
          </w:rPr>
          <w:tab/>
        </w:r>
        <w:r w:rsidR="00DB5D52">
          <w:rPr>
            <w:noProof/>
            <w:webHidden/>
          </w:rPr>
          <w:fldChar w:fldCharType="begin"/>
        </w:r>
        <w:r w:rsidR="00DB5D52">
          <w:rPr>
            <w:noProof/>
            <w:webHidden/>
          </w:rPr>
          <w:instrText xml:space="preserve"> PAGEREF _Toc68002832 \h </w:instrText>
        </w:r>
        <w:r w:rsidR="00DB5D52">
          <w:rPr>
            <w:noProof/>
            <w:webHidden/>
          </w:rPr>
        </w:r>
        <w:r w:rsidR="00DB5D52">
          <w:rPr>
            <w:noProof/>
            <w:webHidden/>
          </w:rPr>
          <w:fldChar w:fldCharType="separate"/>
        </w:r>
        <w:r w:rsidR="00DB5D52">
          <w:rPr>
            <w:noProof/>
            <w:webHidden/>
          </w:rPr>
          <w:t>32</w:t>
        </w:r>
        <w:r w:rsidR="00DB5D52">
          <w:rPr>
            <w:noProof/>
            <w:webHidden/>
          </w:rPr>
          <w:fldChar w:fldCharType="end"/>
        </w:r>
      </w:hyperlink>
    </w:p>
    <w:p w14:paraId="73B940DA" w14:textId="1FF8BEDA" w:rsidR="001D2C41" w:rsidRDefault="00527758" w:rsidP="00044D00">
      <w:pPr>
        <w:ind w:left="680"/>
      </w:pPr>
      <w:r>
        <w:fldChar w:fldCharType="end"/>
      </w:r>
    </w:p>
    <w:p w14:paraId="7A0CA852" w14:textId="77777777" w:rsidR="00044D00" w:rsidRDefault="00044D00" w:rsidP="00044D00">
      <w:pPr>
        <w:ind w:left="680"/>
      </w:pPr>
    </w:p>
    <w:p w14:paraId="63F9364F" w14:textId="301530CA" w:rsidR="00291A67" w:rsidRDefault="00291A67" w:rsidP="00683536">
      <w:pPr>
        <w:spacing w:line="360" w:lineRule="auto"/>
        <w:ind w:firstLine="0"/>
        <w:rPr>
          <w:rFonts w:ascii="Calibri" w:hAnsi="Calibri" w:cs="Calibri"/>
        </w:rPr>
      </w:pPr>
    </w:p>
    <w:p w14:paraId="37FD8063" w14:textId="133328FD" w:rsidR="00A23A40" w:rsidRDefault="00A23A40" w:rsidP="00683536">
      <w:pPr>
        <w:spacing w:line="360" w:lineRule="auto"/>
        <w:ind w:firstLine="0"/>
        <w:rPr>
          <w:rFonts w:ascii="Calibri" w:hAnsi="Calibri" w:cs="Calibri"/>
        </w:rPr>
      </w:pPr>
    </w:p>
    <w:p w14:paraId="16B8F044" w14:textId="63A8E555" w:rsidR="00545B00" w:rsidRDefault="00545B00" w:rsidP="00683536">
      <w:pPr>
        <w:spacing w:line="360" w:lineRule="auto"/>
        <w:ind w:firstLine="0"/>
        <w:rPr>
          <w:rFonts w:ascii="Calibri" w:hAnsi="Calibri" w:cs="Calibri"/>
        </w:rPr>
      </w:pPr>
    </w:p>
    <w:p w14:paraId="6172C911" w14:textId="0B986D31" w:rsidR="001118CF" w:rsidRDefault="001118CF" w:rsidP="00683536">
      <w:pPr>
        <w:spacing w:line="360" w:lineRule="auto"/>
        <w:ind w:firstLine="0"/>
        <w:rPr>
          <w:rFonts w:ascii="Calibri" w:hAnsi="Calibri" w:cs="Calibri"/>
        </w:rPr>
      </w:pPr>
    </w:p>
    <w:p w14:paraId="71A1A65F" w14:textId="617885D8" w:rsidR="001118CF" w:rsidRDefault="001118CF" w:rsidP="00683536">
      <w:pPr>
        <w:spacing w:line="360" w:lineRule="auto"/>
        <w:ind w:firstLine="0"/>
        <w:rPr>
          <w:rFonts w:ascii="Calibri" w:hAnsi="Calibri" w:cs="Calibri"/>
        </w:rPr>
      </w:pPr>
    </w:p>
    <w:p w14:paraId="67B388B5" w14:textId="6D906E67" w:rsidR="001118CF" w:rsidRDefault="001118CF" w:rsidP="00683536">
      <w:pPr>
        <w:spacing w:line="360" w:lineRule="auto"/>
        <w:ind w:firstLine="0"/>
        <w:rPr>
          <w:rFonts w:ascii="Calibri" w:hAnsi="Calibri" w:cs="Calibri"/>
        </w:rPr>
      </w:pPr>
    </w:p>
    <w:p w14:paraId="58E85FC6" w14:textId="77777777" w:rsidR="001118CF" w:rsidRDefault="001118CF" w:rsidP="00683536">
      <w:pPr>
        <w:spacing w:line="360" w:lineRule="auto"/>
        <w:ind w:firstLine="0"/>
        <w:rPr>
          <w:rFonts w:ascii="Calibri" w:hAnsi="Calibri" w:cs="Calibri"/>
        </w:rPr>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8102597"/>
      <w:r w:rsidRPr="001D2C41">
        <w:rPr>
          <w:rFonts w:ascii="Calibri" w:hAnsi="Calibri" w:cs="Calibri"/>
        </w:rPr>
        <w:t>Table of Tables</w:t>
      </w:r>
      <w:bookmarkEnd w:id="8"/>
    </w:p>
    <w:p w14:paraId="257FC0DB" w14:textId="64946383" w:rsidR="00A30B4F" w:rsidRDefault="00A30B4F" w:rsidP="002E7B4A">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102364" w:history="1">
        <w:r w:rsidRPr="003D5549">
          <w:rPr>
            <w:rStyle w:val="Hyperlink"/>
            <w:rFonts w:ascii="Calibri" w:hAnsi="Calibri" w:cs="Calibri"/>
            <w:noProof/>
          </w:rPr>
          <w:t>Table 1: Requirements</w:t>
        </w:r>
        <w:r>
          <w:rPr>
            <w:noProof/>
            <w:webHidden/>
          </w:rPr>
          <w:tab/>
        </w:r>
        <w:r>
          <w:rPr>
            <w:noProof/>
            <w:webHidden/>
          </w:rPr>
          <w:fldChar w:fldCharType="begin"/>
        </w:r>
        <w:r>
          <w:rPr>
            <w:noProof/>
            <w:webHidden/>
          </w:rPr>
          <w:instrText xml:space="preserve"> PAGEREF _Toc68102364 \h </w:instrText>
        </w:r>
        <w:r>
          <w:rPr>
            <w:noProof/>
            <w:webHidden/>
          </w:rPr>
        </w:r>
        <w:r>
          <w:rPr>
            <w:noProof/>
            <w:webHidden/>
          </w:rPr>
          <w:fldChar w:fldCharType="separate"/>
        </w:r>
        <w:r>
          <w:rPr>
            <w:noProof/>
            <w:webHidden/>
          </w:rPr>
          <w:t>17</w:t>
        </w:r>
        <w:r>
          <w:rPr>
            <w:noProof/>
            <w:webHidden/>
          </w:rPr>
          <w:fldChar w:fldCharType="end"/>
        </w:r>
      </w:hyperlink>
    </w:p>
    <w:p w14:paraId="31164D47" w14:textId="598D72E7" w:rsidR="00A30B4F" w:rsidRDefault="00CA1462" w:rsidP="002E7B4A">
      <w:pPr>
        <w:pStyle w:val="TableofFigures"/>
        <w:tabs>
          <w:tab w:val="right" w:leader="dot" w:pos="9350"/>
        </w:tabs>
        <w:spacing w:line="360" w:lineRule="auto"/>
        <w:ind w:left="737"/>
        <w:rPr>
          <w:noProof/>
          <w:kern w:val="0"/>
          <w:sz w:val="22"/>
          <w:szCs w:val="22"/>
          <w:lang w:val="en-GB" w:eastAsia="en-GB"/>
        </w:rPr>
      </w:pPr>
      <w:hyperlink w:anchor="_Toc68102365" w:history="1">
        <w:r w:rsidR="00A30B4F" w:rsidRPr="003D5549">
          <w:rPr>
            <w:rStyle w:val="Hyperlink"/>
            <w:rFonts w:ascii="Calibri" w:hAnsi="Calibri" w:cs="Calibri"/>
            <w:noProof/>
          </w:rPr>
          <w:t>Table 2: Data Sets</w:t>
        </w:r>
        <w:r w:rsidR="00A30B4F">
          <w:rPr>
            <w:noProof/>
            <w:webHidden/>
          </w:rPr>
          <w:tab/>
        </w:r>
        <w:r w:rsidR="00A30B4F">
          <w:rPr>
            <w:noProof/>
            <w:webHidden/>
          </w:rPr>
          <w:fldChar w:fldCharType="begin"/>
        </w:r>
        <w:r w:rsidR="00A30B4F">
          <w:rPr>
            <w:noProof/>
            <w:webHidden/>
          </w:rPr>
          <w:instrText xml:space="preserve"> PAGEREF _Toc68102365 \h </w:instrText>
        </w:r>
        <w:r w:rsidR="00A30B4F">
          <w:rPr>
            <w:noProof/>
            <w:webHidden/>
          </w:rPr>
        </w:r>
        <w:r w:rsidR="00A30B4F">
          <w:rPr>
            <w:noProof/>
            <w:webHidden/>
          </w:rPr>
          <w:fldChar w:fldCharType="separate"/>
        </w:r>
        <w:r w:rsidR="00A30B4F">
          <w:rPr>
            <w:noProof/>
            <w:webHidden/>
          </w:rPr>
          <w:t>38</w:t>
        </w:r>
        <w:r w:rsidR="00A30B4F">
          <w:rPr>
            <w:noProof/>
            <w:webHidden/>
          </w:rPr>
          <w:fldChar w:fldCharType="end"/>
        </w:r>
      </w:hyperlink>
    </w:p>
    <w:p w14:paraId="3F9F6DB7" w14:textId="4E21362D" w:rsidR="00A30B4F" w:rsidRDefault="00CA1462" w:rsidP="002E7B4A">
      <w:pPr>
        <w:pStyle w:val="TableofFigures"/>
        <w:tabs>
          <w:tab w:val="right" w:leader="dot" w:pos="9350"/>
        </w:tabs>
        <w:spacing w:line="360" w:lineRule="auto"/>
        <w:ind w:left="737"/>
        <w:rPr>
          <w:noProof/>
          <w:kern w:val="0"/>
          <w:sz w:val="22"/>
          <w:szCs w:val="22"/>
          <w:lang w:val="en-GB" w:eastAsia="en-GB"/>
        </w:rPr>
      </w:pPr>
      <w:hyperlink w:anchor="_Toc68102366" w:history="1">
        <w:r w:rsidR="00A30B4F" w:rsidRPr="003D5549">
          <w:rPr>
            <w:rStyle w:val="Hyperlink"/>
            <w:rFonts w:ascii="Calibri" w:hAnsi="Calibri" w:cs="Calibri"/>
            <w:noProof/>
          </w:rPr>
          <w:t>Table 3: Extraction of Q-Table</w:t>
        </w:r>
        <w:r w:rsidR="00A30B4F">
          <w:rPr>
            <w:noProof/>
            <w:webHidden/>
          </w:rPr>
          <w:tab/>
        </w:r>
        <w:r w:rsidR="00A30B4F">
          <w:rPr>
            <w:noProof/>
            <w:webHidden/>
          </w:rPr>
          <w:fldChar w:fldCharType="begin"/>
        </w:r>
        <w:r w:rsidR="00A30B4F">
          <w:rPr>
            <w:noProof/>
            <w:webHidden/>
          </w:rPr>
          <w:instrText xml:space="preserve"> PAGEREF _Toc68102366 \h </w:instrText>
        </w:r>
        <w:r w:rsidR="00A30B4F">
          <w:rPr>
            <w:noProof/>
            <w:webHidden/>
          </w:rPr>
        </w:r>
        <w:r w:rsidR="00A30B4F">
          <w:rPr>
            <w:noProof/>
            <w:webHidden/>
          </w:rPr>
          <w:fldChar w:fldCharType="separate"/>
        </w:r>
        <w:r w:rsidR="00A30B4F">
          <w:rPr>
            <w:noProof/>
            <w:webHidden/>
          </w:rPr>
          <w:t>39</w:t>
        </w:r>
        <w:r w:rsidR="00A30B4F">
          <w:rPr>
            <w:noProof/>
            <w:webHidden/>
          </w:rPr>
          <w:fldChar w:fldCharType="end"/>
        </w:r>
      </w:hyperlink>
    </w:p>
    <w:p w14:paraId="712F8560" w14:textId="6240E5E9" w:rsidR="001D2C41" w:rsidRDefault="00A30B4F" w:rsidP="001D2C41">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4FBEA3A5" w14:textId="65B10ED5" w:rsidR="00141BEA" w:rsidRDefault="00141BEA" w:rsidP="001B78F5">
      <w:pPr>
        <w:ind w:firstLine="0"/>
      </w:pPr>
    </w:p>
    <w:p w14:paraId="5492E94E" w14:textId="604FC54E" w:rsidR="00DB5D52" w:rsidRDefault="00DB5D52" w:rsidP="001B78F5">
      <w:pPr>
        <w:ind w:firstLine="0"/>
      </w:pPr>
    </w:p>
    <w:p w14:paraId="6F51334D" w14:textId="1929F561" w:rsidR="00A23A40" w:rsidRDefault="00A23A40" w:rsidP="001B78F5">
      <w:pPr>
        <w:ind w:firstLine="0"/>
      </w:pPr>
    </w:p>
    <w:p w14:paraId="79B74CFF" w14:textId="71A31147" w:rsidR="00A23A40" w:rsidRDefault="00A23A40"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8102598"/>
      <w:r w:rsidRPr="00390E19">
        <w:rPr>
          <w:rFonts w:ascii="Calibri" w:hAnsi="Calibri" w:cs="Calibri"/>
        </w:rPr>
        <w:lastRenderedPageBreak/>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proofErr w:type="gramStart"/>
      <w:r w:rsidRPr="00533E23">
        <w:rPr>
          <w:rFonts w:ascii="Calibri" w:hAnsi="Calibri" w:cs="Calibri"/>
          <w:sz w:val="22"/>
          <w:szCs w:val="22"/>
        </w:rPr>
        <w:t>e.g.</w:t>
      </w:r>
      <w:proofErr w:type="gramEnd"/>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6B98A4AD"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8102599"/>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w:t>
      </w:r>
      <w:r w:rsidR="003B19BF">
        <w:rPr>
          <w:rFonts w:ascii="Calibri" w:hAnsi="Calibri" w:cs="Calibri"/>
          <w:sz w:val="22"/>
          <w:szCs w:val="22"/>
        </w:rPr>
        <w:lastRenderedPageBreak/>
        <w:t xml:space="preserve">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6E1CFFE6" w:rsidR="008A00F4" w:rsidRPr="00DB3BB4" w:rsidRDefault="00DB3BB4" w:rsidP="00DB3BB4">
      <w:pPr>
        <w:pStyle w:val="Caption"/>
        <w:jc w:val="center"/>
        <w:rPr>
          <w:rFonts w:ascii="Calibri" w:hAnsi="Calibri" w:cs="Calibri"/>
          <w:i w:val="0"/>
          <w:iCs w:val="0"/>
        </w:rPr>
      </w:pPr>
      <w:bookmarkStart w:id="11" w:name="_Toc68002816"/>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w:t>
      </w:r>
      <w:r w:rsidR="007364EB" w:rsidRPr="00951F3E">
        <w:rPr>
          <w:rFonts w:ascii="Calibri" w:hAnsi="Calibri" w:cs="Calibri"/>
          <w:sz w:val="22"/>
          <w:szCs w:val="22"/>
        </w:rPr>
        <w:lastRenderedPageBreak/>
        <w:t xml:space="preserve">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proofErr w:type="spellStart"/>
      <w:r w:rsidR="007C432B">
        <w:rPr>
          <w:rFonts w:ascii="Calibri" w:hAnsi="Calibri" w:cs="Calibri"/>
          <w:sz w:val="22"/>
          <w:szCs w:val="22"/>
        </w:rPr>
        <w:t>maximise</w:t>
      </w:r>
      <w:proofErr w:type="spellEnd"/>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1F769754" w:rsidR="003F5E08" w:rsidRPr="00DB3BB4" w:rsidRDefault="00DB3BB4" w:rsidP="00DB3BB4">
      <w:pPr>
        <w:pStyle w:val="Caption"/>
        <w:jc w:val="center"/>
        <w:rPr>
          <w:rFonts w:ascii="Calibri" w:hAnsi="Calibri" w:cs="Calibri"/>
          <w:szCs w:val="22"/>
        </w:rPr>
      </w:pPr>
      <w:bookmarkStart w:id="12" w:name="_Toc68002817"/>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lastRenderedPageBreak/>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spellStart"/>
      <w:proofErr w:type="gramStart"/>
      <w:r>
        <w:rPr>
          <w:rFonts w:ascii="Calibri" w:hAnsi="Calibri" w:cs="Calibri"/>
          <w:color w:val="3C484E"/>
          <w:sz w:val="22"/>
          <w:szCs w:val="22"/>
          <w:shd w:val="clear" w:color="auto" w:fill="FFFFFF"/>
        </w:rPr>
        <w:t>s,a</w:t>
      </w:r>
      <w:proofErr w:type="spellEnd"/>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w:t>
      </w:r>
      <w:r w:rsidR="001165AE">
        <w:rPr>
          <w:rFonts w:ascii="Calibri" w:hAnsi="Calibri" w:cs="Calibri"/>
          <w:sz w:val="22"/>
          <w:szCs w:val="22"/>
        </w:rPr>
        <w:lastRenderedPageBreak/>
        <w:t>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17F7084A" w:rsidR="00F1030C" w:rsidRPr="00DB3BB4" w:rsidRDefault="00DB3BB4" w:rsidP="00DB3BB4">
      <w:pPr>
        <w:pStyle w:val="Caption"/>
        <w:jc w:val="center"/>
        <w:rPr>
          <w:rFonts w:ascii="Calibri" w:hAnsi="Calibri" w:cs="Calibri"/>
          <w:szCs w:val="22"/>
        </w:rPr>
      </w:pPr>
      <w:bookmarkStart w:id="13" w:name="_Toc68002818"/>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8102600"/>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lastRenderedPageBreak/>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w:t>
      </w:r>
      <w:proofErr w:type="spellStart"/>
      <w:r>
        <w:rPr>
          <w:rFonts w:ascii="Calibri" w:hAnsi="Calibri" w:cs="Calibri"/>
          <w:sz w:val="22"/>
          <w:szCs w:val="22"/>
        </w:rPr>
        <w:t>Rabadi</w:t>
      </w:r>
      <w:proofErr w:type="spellEnd"/>
      <w:r>
        <w:rPr>
          <w:rFonts w:ascii="Calibri" w:hAnsi="Calibri" w:cs="Calibri"/>
          <w:sz w:val="22"/>
          <w:szCs w:val="22"/>
        </w:rPr>
        <w:t xml:space="preserve">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 xml:space="preserve">“generic, high-level strategy that modifies deterministic greedy algorithms by randomizing priority rules” (Arin and </w:t>
      </w:r>
      <w:proofErr w:type="spellStart"/>
      <w:r w:rsidR="00FA698B">
        <w:rPr>
          <w:rFonts w:ascii="Calibri" w:hAnsi="Calibri" w:cs="Calibri"/>
          <w:sz w:val="22"/>
          <w:szCs w:val="22"/>
        </w:rPr>
        <w:t>Rabadi</w:t>
      </w:r>
      <w:proofErr w:type="spellEnd"/>
      <w:r w:rsidR="00FA698B">
        <w:rPr>
          <w:rFonts w:ascii="Calibri" w:hAnsi="Calibri" w:cs="Calibri"/>
          <w:sz w:val="22"/>
          <w:szCs w:val="22"/>
        </w:rPr>
        <w:t>,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w:t>
      </w:r>
      <w:proofErr w:type="spellStart"/>
      <w:r w:rsidR="00C758F3">
        <w:rPr>
          <w:rFonts w:ascii="Calibri" w:hAnsi="Calibri" w:cs="Calibri"/>
          <w:sz w:val="22"/>
          <w:szCs w:val="22"/>
        </w:rPr>
        <w:t>TMats</w:t>
      </w:r>
      <w:proofErr w:type="spellEnd"/>
      <w:r w:rsidR="00C758F3">
        <w:rPr>
          <w:rFonts w:ascii="Calibri" w:hAnsi="Calibri" w:cs="Calibri"/>
          <w:sz w:val="22"/>
          <w:szCs w:val="22"/>
        </w:rPr>
        <w:t xml:space="preserve"> on GitHub created in 2017, reading through the code and understanding what </w:t>
      </w:r>
      <w:r w:rsidR="00C758F3">
        <w:rPr>
          <w:rFonts w:ascii="Calibri" w:hAnsi="Calibri" w:cs="Calibri"/>
          <w:sz w:val="22"/>
          <w:szCs w:val="22"/>
        </w:rPr>
        <w:lastRenderedPageBreak/>
        <w:t>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8102601"/>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proofErr w:type="spellStart"/>
      <w:r w:rsidR="00B11A6E" w:rsidRPr="00B11A6E">
        <w:rPr>
          <w:rFonts w:ascii="Calibri" w:hAnsi="Calibri" w:cs="Calibri"/>
          <w:sz w:val="22"/>
          <w:szCs w:val="22"/>
        </w:rPr>
        <w:t>TMats</w:t>
      </w:r>
      <w:proofErr w:type="spellEnd"/>
      <w:r w:rsidR="00B11A6E" w:rsidRPr="00B11A6E">
        <w:rPr>
          <w:rFonts w:ascii="Calibri" w:hAnsi="Calibri" w:cs="Calibri"/>
          <w:sz w:val="22"/>
          <w:szCs w:val="22"/>
        </w:rPr>
        <w:t xml:space="preserve">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 xml:space="preserve">Arin and </w:t>
      </w:r>
      <w:proofErr w:type="spellStart"/>
      <w:r w:rsidR="0092372F" w:rsidRPr="00C45384">
        <w:rPr>
          <w:rFonts w:ascii="Calibri" w:hAnsi="Calibri" w:cs="Calibri"/>
          <w:sz w:val="22"/>
          <w:szCs w:val="22"/>
        </w:rPr>
        <w:t>Rabadi</w:t>
      </w:r>
      <w:proofErr w:type="spellEnd"/>
      <w:r w:rsidR="0092372F" w:rsidRPr="00C45384">
        <w:rPr>
          <w:rFonts w:ascii="Calibri" w:hAnsi="Calibri" w:cs="Calibri"/>
          <w:sz w:val="22"/>
          <w:szCs w:val="22"/>
        </w:rPr>
        <w:t>,</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8102602"/>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 xml:space="preserve">timization with </w:t>
      </w:r>
      <w:r w:rsidR="00141A30">
        <w:rPr>
          <w:rFonts w:ascii="Calibri" w:hAnsi="Calibri" w:cs="Calibri"/>
          <w:sz w:val="22"/>
          <w:szCs w:val="22"/>
        </w:rPr>
        <w:lastRenderedPageBreak/>
        <w:t>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8102603"/>
      <w:r>
        <w:rPr>
          <w:rFonts w:ascii="Calibri" w:hAnsi="Calibri" w:cs="Calibri"/>
        </w:rPr>
        <w:t>Requirements</w:t>
      </w:r>
      <w:bookmarkEnd w:id="17"/>
    </w:p>
    <w:p w14:paraId="0DFF411D" w14:textId="3618DE36" w:rsidR="00104CC2" w:rsidRDefault="00104CC2" w:rsidP="00104CC2">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proofErr w:type="spellStart"/>
      <w:r w:rsidR="00246669">
        <w:rPr>
          <w:rFonts w:ascii="Calibri" w:hAnsi="Calibri" w:cs="Calibri"/>
          <w:sz w:val="22"/>
          <w:szCs w:val="22"/>
        </w:rPr>
        <w:t>Puchinger</w:t>
      </w:r>
      <w:proofErr w:type="spellEnd"/>
      <w:r w:rsidR="00246669">
        <w:rPr>
          <w:rFonts w:ascii="Calibri" w:hAnsi="Calibri" w:cs="Calibri"/>
          <w:sz w:val="22"/>
          <w:szCs w:val="22"/>
        </w:rPr>
        <w:t xml:space="preserve">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 xml:space="preserve">Research from </w:t>
      </w:r>
      <w:proofErr w:type="spellStart"/>
      <w:r w:rsidR="005406E2">
        <w:rPr>
          <w:rFonts w:ascii="Calibri" w:hAnsi="Calibri" w:cs="Calibri"/>
          <w:sz w:val="22"/>
          <w:szCs w:val="22"/>
        </w:rPr>
        <w:t>Haddar</w:t>
      </w:r>
      <w:proofErr w:type="spellEnd"/>
      <w:r w:rsidR="002E017F">
        <w:rPr>
          <w:rFonts w:ascii="Calibri" w:hAnsi="Calibri" w:cs="Calibri"/>
          <w:sz w:val="22"/>
          <w:szCs w:val="22"/>
        </w:rPr>
        <w:t xml:space="preserve">, </w:t>
      </w:r>
      <w:proofErr w:type="spellStart"/>
      <w:r w:rsidR="002E017F">
        <w:rPr>
          <w:rFonts w:ascii="Calibri" w:hAnsi="Calibri" w:cs="Calibri"/>
          <w:sz w:val="22"/>
          <w:szCs w:val="22"/>
        </w:rPr>
        <w:t>Giftson</w:t>
      </w:r>
      <w:proofErr w:type="spellEnd"/>
      <w:r w:rsidR="002E017F">
        <w:rPr>
          <w:rFonts w:ascii="Calibri" w:hAnsi="Calibri" w:cs="Calibri"/>
          <w:sz w:val="22"/>
          <w:szCs w:val="22"/>
        </w:rPr>
        <w:t xml:space="preserve"> Samuel and </w:t>
      </w:r>
      <w:proofErr w:type="spellStart"/>
      <w:r w:rsidR="002E017F">
        <w:rPr>
          <w:rFonts w:ascii="Calibri" w:hAnsi="Calibri" w:cs="Calibri"/>
          <w:sz w:val="22"/>
          <w:szCs w:val="22"/>
        </w:rPr>
        <w:t>Christober</w:t>
      </w:r>
      <w:proofErr w:type="spellEnd"/>
      <w:r w:rsidR="002E017F">
        <w:rPr>
          <w:rFonts w:ascii="Calibri" w:hAnsi="Calibri" w:cs="Calibri"/>
          <w:sz w:val="22"/>
          <w:szCs w:val="22"/>
        </w:rPr>
        <w:t xml:space="preserve"> Asir </w:t>
      </w:r>
      <w:proofErr w:type="spellStart"/>
      <w:r w:rsidR="002E017F">
        <w:rPr>
          <w:rFonts w:ascii="Calibri" w:hAnsi="Calibri" w:cs="Calibri"/>
          <w:sz w:val="22"/>
          <w:szCs w:val="22"/>
        </w:rPr>
        <w:t>Rajan</w:t>
      </w:r>
      <w:proofErr w:type="spellEnd"/>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38B72F02"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1B0264D2" w14:textId="77777777" w:rsidR="002A3C4B" w:rsidRDefault="002A3C4B" w:rsidP="002A3C4B">
      <w:pPr>
        <w:spacing w:line="360" w:lineRule="auto"/>
        <w:ind w:left="720" w:firstLine="0"/>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lastRenderedPageBreak/>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E85323" w:rsidR="004C0DF8"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4C0DF8" w14:paraId="0186521C"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D00BC68" w14:textId="7D97CFBA" w:rsidR="004C0DF8" w:rsidRDefault="004C0DF8" w:rsidP="002A3C4B">
            <w:pPr>
              <w:ind w:firstLine="0"/>
              <w:rPr>
                <w:rFonts w:ascii="Calibri" w:hAnsi="Calibri"/>
                <w:sz w:val="22"/>
                <w:szCs w:val="22"/>
              </w:rPr>
            </w:pPr>
            <w:r>
              <w:rPr>
                <w:rFonts w:ascii="Calibri" w:hAnsi="Calibri"/>
                <w:sz w:val="22"/>
                <w:szCs w:val="22"/>
              </w:rPr>
              <w:t>F7</w:t>
            </w:r>
          </w:p>
        </w:tc>
        <w:tc>
          <w:tcPr>
            <w:tcW w:w="6952" w:type="dxa"/>
          </w:tcPr>
          <w:p w14:paraId="0048BCF9" w14:textId="30FD089E" w:rsidR="004C0DF8" w:rsidRDefault="004C0DF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a working adaptive mutation selection operator where the performance is visible in terms of a graph created.</w:t>
            </w:r>
          </w:p>
        </w:tc>
      </w:tr>
      <w:tr w:rsidR="002A3C4B" w14:paraId="1A765FC8"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00AB2078" w14:textId="77777777" w:rsidR="009A56D5" w:rsidRDefault="009A56D5" w:rsidP="006651F3">
      <w:pPr>
        <w:pStyle w:val="Caption"/>
        <w:rPr>
          <w:rFonts w:ascii="Calibri" w:hAnsi="Calibri" w:cs="Calibri"/>
        </w:rPr>
      </w:pPr>
      <w:bookmarkStart w:id="18" w:name="_Toc68102364"/>
    </w:p>
    <w:p w14:paraId="29179AF8" w14:textId="77777777" w:rsidR="00B1681E" w:rsidRDefault="00B1681E" w:rsidP="00DB3BB4">
      <w:pPr>
        <w:pStyle w:val="Caption"/>
        <w:jc w:val="center"/>
        <w:rPr>
          <w:rFonts w:ascii="Calibri" w:hAnsi="Calibri" w:cs="Calibri"/>
        </w:rPr>
      </w:pPr>
    </w:p>
    <w:p w14:paraId="7F4F8042" w14:textId="77777777" w:rsidR="00B1681E" w:rsidRDefault="00B1681E" w:rsidP="00DB3BB4">
      <w:pPr>
        <w:pStyle w:val="Caption"/>
        <w:jc w:val="center"/>
        <w:rPr>
          <w:rFonts w:ascii="Calibri" w:hAnsi="Calibri" w:cs="Calibri"/>
        </w:rPr>
      </w:pPr>
    </w:p>
    <w:p w14:paraId="00E5967E" w14:textId="77777777" w:rsidR="00B1681E" w:rsidRDefault="00B1681E" w:rsidP="00DB3BB4">
      <w:pPr>
        <w:pStyle w:val="Caption"/>
        <w:jc w:val="center"/>
        <w:rPr>
          <w:rFonts w:ascii="Calibri" w:hAnsi="Calibri" w:cs="Calibri"/>
        </w:rPr>
      </w:pPr>
    </w:p>
    <w:p w14:paraId="41F683B6" w14:textId="77777777" w:rsidR="00B1681E" w:rsidRDefault="00B1681E" w:rsidP="00DB3BB4">
      <w:pPr>
        <w:pStyle w:val="Caption"/>
        <w:jc w:val="center"/>
        <w:rPr>
          <w:rFonts w:ascii="Calibri" w:hAnsi="Calibri" w:cs="Calibri"/>
        </w:rPr>
      </w:pPr>
    </w:p>
    <w:p w14:paraId="7C5F445A" w14:textId="77777777" w:rsidR="00CD1741" w:rsidRDefault="00CD1741" w:rsidP="00DB3BB4">
      <w:pPr>
        <w:pStyle w:val="Caption"/>
        <w:jc w:val="center"/>
        <w:rPr>
          <w:rFonts w:ascii="Calibri" w:hAnsi="Calibri" w:cs="Calibri"/>
        </w:rPr>
      </w:pPr>
    </w:p>
    <w:p w14:paraId="1B72EB14" w14:textId="77777777" w:rsidR="00CD1741" w:rsidRDefault="00CD1741" w:rsidP="00DB3BB4">
      <w:pPr>
        <w:pStyle w:val="Caption"/>
        <w:jc w:val="center"/>
        <w:rPr>
          <w:rFonts w:ascii="Calibri" w:hAnsi="Calibri" w:cs="Calibri"/>
        </w:rPr>
      </w:pPr>
    </w:p>
    <w:p w14:paraId="000DA02A" w14:textId="2C238291" w:rsidR="00CD1741" w:rsidRDefault="00CD1741" w:rsidP="00DB3BB4">
      <w:pPr>
        <w:pStyle w:val="Caption"/>
        <w:jc w:val="center"/>
        <w:rPr>
          <w:rFonts w:ascii="Calibri" w:hAnsi="Calibri" w:cs="Calibri"/>
        </w:rPr>
      </w:pPr>
    </w:p>
    <w:p w14:paraId="6A73FCB0" w14:textId="77777777" w:rsidR="00BD1375" w:rsidRPr="00BD1375" w:rsidRDefault="00BD1375" w:rsidP="00BD1375"/>
    <w:p w14:paraId="5316D765" w14:textId="77777777" w:rsidR="00BD1375" w:rsidRDefault="00BD1375" w:rsidP="00BD1375">
      <w:pPr>
        <w:pStyle w:val="Caption"/>
        <w:jc w:val="center"/>
        <w:rPr>
          <w:rFonts w:ascii="Calibri" w:hAnsi="Calibri" w:cs="Calibri"/>
        </w:rPr>
      </w:pPr>
    </w:p>
    <w:p w14:paraId="0CE04BC8" w14:textId="6B52BEF0"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CA1462">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00EE8E01" w14:textId="77777777" w:rsidR="008C1DE5" w:rsidRPr="008C1DE5" w:rsidRDefault="008C1DE5" w:rsidP="008C1DE5"/>
    <w:p w14:paraId="77F4AFF8" w14:textId="44855182" w:rsidR="00271E92" w:rsidRDefault="008F776D" w:rsidP="00A74FF3">
      <w:pPr>
        <w:pStyle w:val="Heading1"/>
        <w:numPr>
          <w:ilvl w:val="0"/>
          <w:numId w:val="21"/>
        </w:numPr>
        <w:jc w:val="left"/>
        <w:rPr>
          <w:rFonts w:ascii="Calibri" w:hAnsi="Calibri" w:cs="Calibri"/>
        </w:rPr>
      </w:pPr>
      <w:bookmarkStart w:id="19" w:name="_Toc68102604"/>
      <w:r>
        <w:rPr>
          <w:rFonts w:ascii="Calibri" w:hAnsi="Calibri" w:cs="Calibri"/>
        </w:rPr>
        <w:t>Methodology</w:t>
      </w:r>
      <w:bookmarkEnd w:id="19"/>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these 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0162A2AF" w14:textId="54AB20F0" w:rsidR="00F11F92" w:rsidRDefault="00F11F92" w:rsidP="008F776D">
      <w:pPr>
        <w:spacing w:line="360" w:lineRule="auto"/>
        <w:ind w:left="720" w:firstLine="0"/>
        <w:rPr>
          <w:rFonts w:ascii="Calibri" w:hAnsi="Calibri" w:cs="Calibri"/>
          <w:sz w:val="22"/>
          <w:szCs w:val="22"/>
        </w:rPr>
      </w:pPr>
    </w:p>
    <w:p w14:paraId="441B69C2" w14:textId="6AB517C2" w:rsidR="00F11F92" w:rsidRDefault="00F11F92" w:rsidP="008F776D">
      <w:pPr>
        <w:spacing w:line="360" w:lineRule="auto"/>
        <w:ind w:left="720" w:firstLine="0"/>
        <w:rPr>
          <w:rFonts w:ascii="Calibri" w:hAnsi="Calibri" w:cs="Calibri"/>
          <w:sz w:val="22"/>
          <w:szCs w:val="22"/>
        </w:rPr>
      </w:pP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0" w:name="_Toc68102605"/>
      <w:r w:rsidRPr="006C399F">
        <w:rPr>
          <w:rFonts w:ascii="Calibri" w:hAnsi="Calibri" w:cs="Calibri"/>
        </w:rPr>
        <w:lastRenderedPageBreak/>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0"/>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432" cy="3937238"/>
                    </a:xfrm>
                    <a:prstGeom prst="rect">
                      <a:avLst/>
                    </a:prstGeom>
                  </pic:spPr>
                </pic:pic>
              </a:graphicData>
            </a:graphic>
          </wp:inline>
        </w:drawing>
      </w:r>
    </w:p>
    <w:p w14:paraId="56F2A22E" w14:textId="5449348F" w:rsidR="00C7177F" w:rsidRDefault="00DB3BB4" w:rsidP="00DB3BB4">
      <w:pPr>
        <w:pStyle w:val="Caption"/>
        <w:jc w:val="center"/>
        <w:rPr>
          <w:rFonts w:ascii="Calibri" w:hAnsi="Calibri" w:cs="Calibri"/>
        </w:rPr>
      </w:pPr>
      <w:bookmarkStart w:id="21" w:name="_Toc680028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3161A8">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1"/>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2" w:name="_Toc68102606"/>
      <w:r w:rsidRPr="0008730D">
        <w:rPr>
          <w:rFonts w:ascii="Calibri" w:hAnsi="Calibri" w:cs="Calibri"/>
        </w:rPr>
        <w:t>Sprint 1</w:t>
      </w:r>
      <w:bookmarkEnd w:id="22"/>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w:t>
      </w:r>
      <w:r w:rsidR="00E27CBC">
        <w:rPr>
          <w:rFonts w:ascii="Calibri" w:hAnsi="Calibri" w:cs="Calibri"/>
          <w:sz w:val="22"/>
          <w:szCs w:val="22"/>
        </w:rPr>
        <w:lastRenderedPageBreak/>
        <w:t xml:space="preserve">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3" w:name="_Toc68102607"/>
      <w:r>
        <w:rPr>
          <w:rFonts w:ascii="Calibri" w:hAnsi="Calibri" w:cs="Calibri"/>
        </w:rPr>
        <w:t>Sprint 2</w:t>
      </w:r>
      <w:bookmarkEnd w:id="23"/>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4" w:name="_Toc68102608"/>
      <w:r w:rsidRPr="00736F0F">
        <w:rPr>
          <w:rFonts w:ascii="Calibri" w:hAnsi="Calibri" w:cs="Calibri"/>
        </w:rPr>
        <w:t>Sprint 3</w:t>
      </w:r>
      <w:bookmarkEnd w:id="24"/>
    </w:p>
    <w:p w14:paraId="0A888CF8" w14:textId="266D46C1" w:rsidR="00AE066C" w:rsidRDefault="00AE066C" w:rsidP="0073042B">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49401BE6" w14:textId="3B7B32D4" w:rsidR="00D61A3C" w:rsidRDefault="00D61A3C" w:rsidP="0073042B">
      <w:pPr>
        <w:spacing w:line="360" w:lineRule="auto"/>
        <w:ind w:left="720" w:firstLine="0"/>
        <w:rPr>
          <w:rFonts w:ascii="Calibri" w:hAnsi="Calibri" w:cs="Calibri"/>
          <w:sz w:val="22"/>
          <w:szCs w:val="22"/>
        </w:rPr>
      </w:pPr>
    </w:p>
    <w:p w14:paraId="0059B48E" w14:textId="2BC96EFA" w:rsidR="00D61A3C" w:rsidRDefault="006C767B" w:rsidP="006C767B">
      <w:pPr>
        <w:pStyle w:val="Heading2"/>
        <w:numPr>
          <w:ilvl w:val="1"/>
          <w:numId w:val="21"/>
        </w:numPr>
        <w:rPr>
          <w:rFonts w:ascii="Calibri" w:hAnsi="Calibri" w:cs="Calibri"/>
        </w:rPr>
      </w:pPr>
      <w:r w:rsidRPr="006C767B">
        <w:rPr>
          <w:rFonts w:ascii="Calibri" w:hAnsi="Calibri" w:cs="Calibri"/>
        </w:rPr>
        <w:t>User Story</w:t>
      </w:r>
    </w:p>
    <w:p w14:paraId="1C741153" w14:textId="004E0FFC" w:rsidR="006C767B" w:rsidRDefault="00695E3F" w:rsidP="006C767B">
      <w:pPr>
        <w:spacing w:line="360" w:lineRule="auto"/>
        <w:ind w:left="720" w:firstLine="0"/>
        <w:rPr>
          <w:rFonts w:ascii="Calibri" w:hAnsi="Calibri" w:cs="Calibri"/>
          <w:sz w:val="22"/>
          <w:szCs w:val="22"/>
        </w:rPr>
      </w:pPr>
      <w:r>
        <w:rPr>
          <w:rFonts w:ascii="Calibri" w:hAnsi="Calibri" w:cs="Calibri"/>
          <w:sz w:val="22"/>
          <w:szCs w:val="22"/>
        </w:rPr>
        <w:t>A user story has been added</w:t>
      </w:r>
      <w:r w:rsidR="006C767B" w:rsidRPr="006C767B">
        <w:rPr>
          <w:rFonts w:ascii="Calibri" w:hAnsi="Calibri" w:cs="Calibri"/>
          <w:sz w:val="22"/>
          <w:szCs w:val="22"/>
        </w:rPr>
        <w:t xml:space="preserve"> to detail what would be expected from </w:t>
      </w:r>
      <w:r w:rsidR="0044614F" w:rsidRPr="006C767B">
        <w:rPr>
          <w:rFonts w:ascii="Calibri" w:hAnsi="Calibri" w:cs="Calibri"/>
          <w:sz w:val="22"/>
          <w:szCs w:val="22"/>
        </w:rPr>
        <w:t>a</w:t>
      </w:r>
      <w:r>
        <w:rPr>
          <w:rFonts w:ascii="Calibri" w:hAnsi="Calibri" w:cs="Calibri"/>
          <w:sz w:val="22"/>
          <w:szCs w:val="22"/>
        </w:rPr>
        <w:t xml:space="preserve"> user’s perspective using the program implemented, </w:t>
      </w:r>
      <w:r w:rsidR="0044614F">
        <w:rPr>
          <w:rFonts w:ascii="Calibri" w:hAnsi="Calibri" w:cs="Calibri"/>
          <w:sz w:val="22"/>
          <w:szCs w:val="22"/>
        </w:rPr>
        <w:t>the user story has been created to detail in depth the functionality of the program</w:t>
      </w:r>
      <w:r w:rsidR="00734083">
        <w:rPr>
          <w:rFonts w:ascii="Calibri" w:hAnsi="Calibri" w:cs="Calibri"/>
          <w:sz w:val="22"/>
          <w:szCs w:val="22"/>
        </w:rPr>
        <w:t xml:space="preserve">, including the inputs and outputs and how you can </w:t>
      </w:r>
      <w:r w:rsidR="00080A13">
        <w:rPr>
          <w:rFonts w:ascii="Calibri" w:hAnsi="Calibri" w:cs="Calibri"/>
          <w:sz w:val="22"/>
          <w:szCs w:val="22"/>
        </w:rPr>
        <w:t xml:space="preserve">connect with each algorithm to detail performance. </w:t>
      </w:r>
      <w:r w:rsidR="00245825">
        <w:rPr>
          <w:rFonts w:ascii="Calibri" w:hAnsi="Calibri" w:cs="Calibri"/>
          <w:sz w:val="22"/>
          <w:szCs w:val="22"/>
        </w:rPr>
        <w:t xml:space="preserve">Two different user stories have been created, one from the </w:t>
      </w:r>
      <w:r w:rsidR="00826119">
        <w:rPr>
          <w:rFonts w:ascii="Calibri" w:hAnsi="Calibri" w:cs="Calibri"/>
          <w:sz w:val="22"/>
          <w:szCs w:val="22"/>
        </w:rPr>
        <w:t xml:space="preserve">perspective </w:t>
      </w:r>
      <w:r w:rsidR="00826119">
        <w:rPr>
          <w:rFonts w:ascii="Calibri" w:hAnsi="Calibri" w:cs="Calibri"/>
          <w:sz w:val="22"/>
          <w:szCs w:val="22"/>
        </w:rPr>
        <w:lastRenderedPageBreak/>
        <w:t xml:space="preserve">of a user using the PSO algorithm and one from the perspective of the implementer and designer of the algorithm </w:t>
      </w:r>
      <w:r w:rsidR="00AC0BC0">
        <w:rPr>
          <w:rFonts w:ascii="Calibri" w:hAnsi="Calibri" w:cs="Calibri"/>
          <w:sz w:val="22"/>
          <w:szCs w:val="22"/>
        </w:rPr>
        <w:t>and how the knapsack problem is expected to be optimized.</w:t>
      </w:r>
    </w:p>
    <w:tbl>
      <w:tblPr>
        <w:tblpPr w:leftFromText="180" w:rightFromText="180" w:vertAnchor="text" w:horzAnchor="margin" w:tblpXSpec="center" w:tblpY="351"/>
        <w:tblW w:w="7704" w:type="dxa"/>
        <w:tblLook w:val="04A0" w:firstRow="1" w:lastRow="0" w:firstColumn="1" w:lastColumn="0" w:noHBand="0" w:noVBand="1"/>
      </w:tblPr>
      <w:tblGrid>
        <w:gridCol w:w="3852"/>
        <w:gridCol w:w="3852"/>
      </w:tblGrid>
      <w:tr w:rsidR="00A26FCA" w:rsidRPr="00A26FCA" w14:paraId="4B34C821" w14:textId="77777777" w:rsidTr="00A26FCA">
        <w:trPr>
          <w:trHeight w:val="255"/>
        </w:trPr>
        <w:tc>
          <w:tcPr>
            <w:tcW w:w="38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A70A"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Feature</w:t>
            </w:r>
            <w:r w:rsidRPr="00A26FCA">
              <w:rPr>
                <w:rFonts w:ascii="Calibri" w:eastAsia="Times New Roman" w:hAnsi="Calibri" w:cs="Calibri"/>
                <w:color w:val="000000"/>
                <w:kern w:val="0"/>
                <w:sz w:val="22"/>
                <w:szCs w:val="22"/>
                <w:lang w:val="en-GB" w:eastAsia="en-GB"/>
              </w:rPr>
              <w:t>: Particle Swarm Optimization</w:t>
            </w:r>
          </w:p>
        </w:tc>
        <w:tc>
          <w:tcPr>
            <w:tcW w:w="3852" w:type="dxa"/>
            <w:tcBorders>
              <w:top w:val="single" w:sz="4" w:space="0" w:color="auto"/>
              <w:left w:val="nil"/>
              <w:bottom w:val="single" w:sz="4" w:space="0" w:color="auto"/>
              <w:right w:val="single" w:sz="4" w:space="0" w:color="auto"/>
            </w:tcBorders>
            <w:shd w:val="clear" w:color="auto" w:fill="auto"/>
            <w:noWrap/>
            <w:vAlign w:val="bottom"/>
            <w:hideMark/>
          </w:tcPr>
          <w:p w14:paraId="204D2944"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Importance</w:t>
            </w:r>
            <w:r w:rsidRPr="00A26FCA">
              <w:rPr>
                <w:rFonts w:ascii="Calibri" w:eastAsia="Times New Roman" w:hAnsi="Calibri" w:cs="Calibri"/>
                <w:color w:val="000000"/>
                <w:kern w:val="0"/>
                <w:sz w:val="22"/>
                <w:szCs w:val="22"/>
                <w:lang w:val="en-GB" w:eastAsia="en-GB"/>
              </w:rPr>
              <w:t>: High</w:t>
            </w:r>
          </w:p>
        </w:tc>
      </w:tr>
      <w:tr w:rsidR="00A26FCA" w:rsidRPr="00A26FCA" w14:paraId="561EB6A9" w14:textId="77777777" w:rsidTr="00A26FCA">
        <w:trPr>
          <w:trHeight w:val="1532"/>
        </w:trPr>
        <w:tc>
          <w:tcPr>
            <w:tcW w:w="3852" w:type="dxa"/>
            <w:tcBorders>
              <w:top w:val="nil"/>
              <w:left w:val="single" w:sz="4" w:space="0" w:color="auto"/>
              <w:bottom w:val="single" w:sz="4" w:space="0" w:color="auto"/>
              <w:right w:val="single" w:sz="4" w:space="0" w:color="auto"/>
            </w:tcBorders>
            <w:shd w:val="clear" w:color="auto" w:fill="auto"/>
            <w:hideMark/>
          </w:tcPr>
          <w:p w14:paraId="42EE7D32"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Description</w:t>
            </w:r>
            <w:r w:rsidRPr="00A26FCA">
              <w:rPr>
                <w:rFonts w:ascii="Calibri" w:eastAsia="Times New Roman" w:hAnsi="Calibri" w:cs="Calibri"/>
                <w:color w:val="000000"/>
                <w:kern w:val="0"/>
                <w:sz w:val="22"/>
                <w:szCs w:val="22"/>
                <w:lang w:val="en-GB" w:eastAsia="en-GB"/>
              </w:rPr>
              <w:t>: As a user, I want to perform particle swarm optimization on different test sets so I can achieve highlighting the difference in performance of each algorithm implemented.</w:t>
            </w:r>
          </w:p>
        </w:tc>
        <w:tc>
          <w:tcPr>
            <w:tcW w:w="3852" w:type="dxa"/>
            <w:tcBorders>
              <w:top w:val="nil"/>
              <w:left w:val="nil"/>
              <w:bottom w:val="single" w:sz="4" w:space="0" w:color="auto"/>
              <w:right w:val="single" w:sz="4" w:space="0" w:color="auto"/>
            </w:tcBorders>
            <w:shd w:val="clear" w:color="auto" w:fill="auto"/>
            <w:hideMark/>
          </w:tcPr>
          <w:p w14:paraId="5245AD85"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Acceptance Criteria</w:t>
            </w:r>
            <w:r w:rsidRPr="00A26FCA">
              <w:rPr>
                <w:rFonts w:ascii="Calibri" w:eastAsia="Times New Roman" w:hAnsi="Calibri" w:cs="Calibri"/>
                <w:color w:val="000000"/>
                <w:kern w:val="0"/>
                <w:sz w:val="22"/>
                <w:szCs w:val="22"/>
                <w:lang w:val="en-GB" w:eastAsia="en-GB"/>
              </w:rPr>
              <w:t>: Given that the input data is structured correctly and read into the implementation, when the PSO has finished optimizing each particle at the end of each generation, then the best particle with the sizes of each knapsack should be outputted.</w:t>
            </w:r>
          </w:p>
        </w:tc>
      </w:tr>
    </w:tbl>
    <w:p w14:paraId="4DC7DF75" w14:textId="77777777" w:rsidR="00A26FCA" w:rsidRDefault="00A26FCA" w:rsidP="006C767B">
      <w:pPr>
        <w:spacing w:line="360" w:lineRule="auto"/>
        <w:ind w:left="720" w:firstLine="0"/>
        <w:rPr>
          <w:rFonts w:ascii="Calibri" w:hAnsi="Calibri" w:cs="Calibri"/>
          <w:sz w:val="22"/>
          <w:szCs w:val="22"/>
        </w:rPr>
      </w:pPr>
    </w:p>
    <w:p w14:paraId="6D78A311" w14:textId="77777777" w:rsidR="00A26FCA" w:rsidRDefault="00A26FCA" w:rsidP="00A26FCA">
      <w:pPr>
        <w:pStyle w:val="Caption"/>
        <w:keepNext/>
      </w:pPr>
    </w:p>
    <w:p w14:paraId="5E61BFF3" w14:textId="77777777" w:rsidR="00A26FCA" w:rsidRDefault="00A26FCA" w:rsidP="00A26FCA">
      <w:pPr>
        <w:pStyle w:val="Caption"/>
        <w:keepNext/>
      </w:pPr>
    </w:p>
    <w:p w14:paraId="1640687D" w14:textId="77777777" w:rsidR="00A26FCA" w:rsidRDefault="00A26FCA" w:rsidP="00A26FCA">
      <w:pPr>
        <w:pStyle w:val="Caption"/>
        <w:keepNext/>
      </w:pPr>
    </w:p>
    <w:p w14:paraId="407AAF47" w14:textId="77777777" w:rsidR="00A26FCA" w:rsidRDefault="00A26FCA" w:rsidP="00A26FCA">
      <w:pPr>
        <w:pStyle w:val="Caption"/>
        <w:keepNext/>
      </w:pPr>
    </w:p>
    <w:p w14:paraId="0DCCB17C" w14:textId="77777777" w:rsidR="00A26FCA" w:rsidRDefault="00A26FCA" w:rsidP="00A26FCA">
      <w:pPr>
        <w:pStyle w:val="Caption"/>
        <w:keepNext/>
      </w:pPr>
    </w:p>
    <w:p w14:paraId="5DF039B8" w14:textId="7F4D0F9F" w:rsidR="00A26FCA" w:rsidRDefault="00A26FCA" w:rsidP="00A26FCA">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CA1462">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tbl>
      <w:tblPr>
        <w:tblpPr w:leftFromText="180" w:rightFromText="180" w:vertAnchor="page" w:horzAnchor="margin" w:tblpXSpec="center" w:tblpY="5701"/>
        <w:tblW w:w="7734" w:type="dxa"/>
        <w:tblLook w:val="04A0" w:firstRow="1" w:lastRow="0" w:firstColumn="1" w:lastColumn="0" w:noHBand="0" w:noVBand="1"/>
      </w:tblPr>
      <w:tblGrid>
        <w:gridCol w:w="3867"/>
        <w:gridCol w:w="3867"/>
      </w:tblGrid>
      <w:tr w:rsidR="00CA1462" w:rsidRPr="00CA1462" w14:paraId="76414D40" w14:textId="77777777" w:rsidTr="00CA1462">
        <w:trPr>
          <w:trHeight w:val="204"/>
        </w:trPr>
        <w:tc>
          <w:tcPr>
            <w:tcW w:w="38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762F1"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Feature: </w:t>
            </w:r>
            <w:r w:rsidRPr="00CA1462">
              <w:rPr>
                <w:rFonts w:ascii="Calibri" w:eastAsia="Times New Roman" w:hAnsi="Calibri" w:cs="Calibri"/>
                <w:color w:val="000000"/>
                <w:kern w:val="0"/>
                <w:sz w:val="22"/>
                <w:szCs w:val="22"/>
                <w:lang w:val="en-GB" w:eastAsia="en-GB"/>
              </w:rPr>
              <w:t>Knapsack problem</w:t>
            </w:r>
          </w:p>
        </w:tc>
        <w:tc>
          <w:tcPr>
            <w:tcW w:w="3867" w:type="dxa"/>
            <w:tcBorders>
              <w:top w:val="single" w:sz="4" w:space="0" w:color="auto"/>
              <w:left w:val="nil"/>
              <w:bottom w:val="single" w:sz="4" w:space="0" w:color="auto"/>
              <w:right w:val="single" w:sz="4" w:space="0" w:color="auto"/>
            </w:tcBorders>
            <w:shd w:val="clear" w:color="auto" w:fill="auto"/>
            <w:noWrap/>
            <w:vAlign w:val="bottom"/>
            <w:hideMark/>
          </w:tcPr>
          <w:p w14:paraId="37DB61BC"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Importance: </w:t>
            </w:r>
            <w:r w:rsidRPr="00CA1462">
              <w:rPr>
                <w:rFonts w:ascii="Calibri" w:eastAsia="Times New Roman" w:hAnsi="Calibri" w:cs="Calibri"/>
                <w:color w:val="000000"/>
                <w:kern w:val="0"/>
                <w:sz w:val="22"/>
                <w:szCs w:val="22"/>
                <w:lang w:val="en-GB" w:eastAsia="en-GB"/>
              </w:rPr>
              <w:t>High</w:t>
            </w:r>
          </w:p>
        </w:tc>
      </w:tr>
      <w:tr w:rsidR="00CA1462" w:rsidRPr="00CA1462" w14:paraId="59010E87" w14:textId="77777777" w:rsidTr="00CA1462">
        <w:trPr>
          <w:trHeight w:val="1845"/>
        </w:trPr>
        <w:tc>
          <w:tcPr>
            <w:tcW w:w="3867" w:type="dxa"/>
            <w:tcBorders>
              <w:top w:val="nil"/>
              <w:left w:val="single" w:sz="4" w:space="0" w:color="auto"/>
              <w:bottom w:val="single" w:sz="4" w:space="0" w:color="auto"/>
              <w:right w:val="single" w:sz="4" w:space="0" w:color="auto"/>
            </w:tcBorders>
            <w:shd w:val="clear" w:color="auto" w:fill="auto"/>
            <w:hideMark/>
          </w:tcPr>
          <w:p w14:paraId="423D75EE"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Description:  </w:t>
            </w:r>
            <w:r w:rsidRPr="00CA1462">
              <w:rPr>
                <w:rFonts w:ascii="Calibri" w:eastAsia="Times New Roman" w:hAnsi="Calibri" w:cs="Calibri"/>
                <w:color w:val="000000"/>
                <w:kern w:val="0"/>
                <w:sz w:val="22"/>
                <w:szCs w:val="22"/>
                <w:lang w:val="en-GB" w:eastAsia="en-GB"/>
              </w:rPr>
              <w:t>As the implementer of this algorithm, I want to manipulate the data of each data set of the knapsack problem so that I can optimize the knapsack problem.</w:t>
            </w:r>
          </w:p>
        </w:tc>
        <w:tc>
          <w:tcPr>
            <w:tcW w:w="3867" w:type="dxa"/>
            <w:tcBorders>
              <w:top w:val="nil"/>
              <w:left w:val="nil"/>
              <w:bottom w:val="single" w:sz="4" w:space="0" w:color="auto"/>
              <w:right w:val="single" w:sz="4" w:space="0" w:color="auto"/>
            </w:tcBorders>
            <w:shd w:val="clear" w:color="auto" w:fill="auto"/>
            <w:hideMark/>
          </w:tcPr>
          <w:p w14:paraId="4AE1F1AB"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Acceptance Criteria: </w:t>
            </w:r>
            <w:r w:rsidRPr="00CA1462">
              <w:rPr>
                <w:rFonts w:ascii="Calibri" w:eastAsia="Times New Roman" w:hAnsi="Calibri" w:cs="Calibri"/>
                <w:color w:val="000000"/>
                <w:kern w:val="0"/>
                <w:sz w:val="22"/>
                <w:szCs w:val="22"/>
                <w:lang w:val="en-GB" w:eastAsia="en-GB"/>
              </w:rPr>
              <w:t>Given the particle swarm optimization every generation is successful, per generation when the best particle is returned, then the change in sizes of each knapsack problem should be within constraints and can clearly show that the sizes are staying within a range therefore showing for the optimum fitness it is trying to achieve the best sizes per knapsack possible.</w:t>
            </w:r>
          </w:p>
        </w:tc>
      </w:tr>
    </w:tbl>
    <w:p w14:paraId="7A13AD1C" w14:textId="77777777" w:rsidR="00CA1462" w:rsidRDefault="00CA1462" w:rsidP="00CA1462">
      <w:pPr>
        <w:pStyle w:val="Caption"/>
        <w:jc w:val="center"/>
        <w:rPr>
          <w:rFonts w:ascii="Calibri" w:hAnsi="Calibri" w:cs="Calibri"/>
        </w:rPr>
      </w:pPr>
    </w:p>
    <w:p w14:paraId="26CC665F" w14:textId="77777777" w:rsidR="00CA1462" w:rsidRDefault="00CA1462" w:rsidP="00CA1462">
      <w:pPr>
        <w:pStyle w:val="Caption"/>
        <w:jc w:val="center"/>
        <w:rPr>
          <w:rFonts w:ascii="Calibri" w:hAnsi="Calibri" w:cs="Calibri"/>
        </w:rPr>
      </w:pPr>
    </w:p>
    <w:p w14:paraId="6FA671E2" w14:textId="77777777" w:rsidR="00CA1462" w:rsidRDefault="00CA1462" w:rsidP="00CA1462">
      <w:pPr>
        <w:pStyle w:val="Caption"/>
        <w:jc w:val="center"/>
        <w:rPr>
          <w:rFonts w:ascii="Calibri" w:hAnsi="Calibri" w:cs="Calibri"/>
        </w:rPr>
      </w:pPr>
    </w:p>
    <w:p w14:paraId="497CA91A" w14:textId="77777777" w:rsidR="00CA1462" w:rsidRDefault="00CA1462" w:rsidP="00CA1462">
      <w:pPr>
        <w:pStyle w:val="Caption"/>
        <w:jc w:val="center"/>
        <w:rPr>
          <w:rFonts w:ascii="Calibri" w:hAnsi="Calibri" w:cs="Calibri"/>
        </w:rPr>
      </w:pPr>
    </w:p>
    <w:p w14:paraId="3E32C171" w14:textId="77777777" w:rsidR="00CA1462" w:rsidRDefault="00CA1462" w:rsidP="00CA1462">
      <w:pPr>
        <w:pStyle w:val="Caption"/>
        <w:jc w:val="center"/>
        <w:rPr>
          <w:rFonts w:ascii="Calibri" w:hAnsi="Calibri" w:cs="Calibri"/>
        </w:rPr>
      </w:pPr>
    </w:p>
    <w:p w14:paraId="2FF2B763" w14:textId="77777777" w:rsidR="00CA1462" w:rsidRDefault="00CA1462" w:rsidP="00CA1462">
      <w:pPr>
        <w:pStyle w:val="Caption"/>
        <w:jc w:val="center"/>
        <w:rPr>
          <w:rFonts w:ascii="Calibri" w:hAnsi="Calibri" w:cs="Calibri"/>
        </w:rPr>
      </w:pPr>
    </w:p>
    <w:p w14:paraId="6DB06BB9" w14:textId="77777777" w:rsidR="00CA1462" w:rsidRDefault="00CA1462" w:rsidP="00CA1462">
      <w:pPr>
        <w:pStyle w:val="Caption"/>
        <w:jc w:val="center"/>
        <w:rPr>
          <w:rFonts w:ascii="Calibri" w:hAnsi="Calibri" w:cs="Calibri"/>
        </w:rPr>
      </w:pPr>
    </w:p>
    <w:p w14:paraId="3781EA3C" w14:textId="77777777" w:rsidR="00CA1462" w:rsidRDefault="00CA1462" w:rsidP="00CA1462">
      <w:pPr>
        <w:pStyle w:val="Caption"/>
        <w:jc w:val="center"/>
        <w:rPr>
          <w:rFonts w:ascii="Calibri" w:hAnsi="Calibri" w:cs="Calibri"/>
        </w:rPr>
      </w:pPr>
    </w:p>
    <w:p w14:paraId="38E56EED" w14:textId="242195F0" w:rsidR="00CA1462" w:rsidRPr="00CA1462" w:rsidRDefault="00CA1462" w:rsidP="00CA1462">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Pr="00CA1462">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5" w:name="_Toc68102609"/>
      <w:r w:rsidRPr="007D74A9">
        <w:rPr>
          <w:rFonts w:ascii="Calibri" w:hAnsi="Calibri" w:cs="Calibri"/>
        </w:rPr>
        <w:t>Design</w:t>
      </w:r>
      <w:bookmarkEnd w:id="25"/>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w:t>
      </w:r>
      <w:r w:rsidR="001B5B51">
        <w:rPr>
          <w:rFonts w:ascii="Calibri" w:hAnsi="Calibri" w:cs="Calibri"/>
          <w:sz w:val="22"/>
          <w:szCs w:val="22"/>
        </w:rPr>
        <w:lastRenderedPageBreak/>
        <w:t xml:space="preserve">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6" w:name="_Toc68102610"/>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6"/>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lastRenderedPageBreak/>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67ED9CE9" w:rsidR="008B6827" w:rsidRDefault="001B78F5" w:rsidP="00CE02B1">
      <w:pPr>
        <w:pStyle w:val="Caption"/>
        <w:jc w:val="center"/>
        <w:rPr>
          <w:rFonts w:ascii="Calibri" w:hAnsi="Calibri" w:cs="Calibri"/>
        </w:rPr>
      </w:pPr>
      <w:bookmarkStart w:id="27" w:name="_Toc6800282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7"/>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8" w:name="_Toc68102611"/>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8"/>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45FB543E" w:rsidR="001B78F5" w:rsidRDefault="001B78F5" w:rsidP="001B78F5">
      <w:pPr>
        <w:pStyle w:val="Caption"/>
        <w:jc w:val="center"/>
        <w:rPr>
          <w:rFonts w:ascii="Calibri" w:hAnsi="Calibri" w:cs="Calibri"/>
        </w:rPr>
      </w:pPr>
      <w:bookmarkStart w:id="29" w:name="_Toc6800282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29"/>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0" w:name="_Toc68102612"/>
      <w:r w:rsidRPr="00E95FD8">
        <w:rPr>
          <w:rFonts w:ascii="Calibri" w:hAnsi="Calibri" w:cs="Calibri"/>
        </w:rPr>
        <w:t xml:space="preserve">5.3 </w:t>
      </w:r>
      <w:r w:rsidR="003A1A52" w:rsidRPr="00E95FD8">
        <w:rPr>
          <w:rFonts w:ascii="Calibri" w:hAnsi="Calibri" w:cs="Calibri"/>
        </w:rPr>
        <w:t>Pseudocode</w:t>
      </w:r>
      <w:bookmarkEnd w:id="30"/>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362056AB" w:rsidR="009D0FD9" w:rsidRPr="006F2147" w:rsidRDefault="001B78F5" w:rsidP="001B78F5">
      <w:pPr>
        <w:pStyle w:val="Caption"/>
        <w:jc w:val="center"/>
        <w:rPr>
          <w:rFonts w:ascii="Calibri" w:hAnsi="Calibri" w:cs="Calibri"/>
          <w:szCs w:val="22"/>
        </w:rPr>
      </w:pPr>
      <w:bookmarkStart w:id="31" w:name="_Toc6800282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1"/>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3686E7DE" w:rsidR="00180645" w:rsidRPr="006F2147" w:rsidRDefault="001B78F5" w:rsidP="001B78F5">
      <w:pPr>
        <w:pStyle w:val="Caption"/>
        <w:jc w:val="center"/>
        <w:rPr>
          <w:rFonts w:ascii="Calibri" w:hAnsi="Calibri" w:cs="Calibri"/>
          <w:szCs w:val="22"/>
        </w:rPr>
      </w:pPr>
      <w:bookmarkStart w:id="32" w:name="_Toc680028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2"/>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00FA0AE6" w:rsidR="00AD6F97" w:rsidRPr="006F2147" w:rsidRDefault="001B78F5" w:rsidP="001B78F5">
      <w:pPr>
        <w:pStyle w:val="Caption"/>
        <w:jc w:val="center"/>
        <w:rPr>
          <w:rFonts w:ascii="Calibri" w:hAnsi="Calibri" w:cs="Calibri"/>
          <w:i w:val="0"/>
          <w:iCs w:val="0"/>
          <w:color w:val="FF0000"/>
          <w:szCs w:val="22"/>
        </w:rPr>
      </w:pPr>
      <w:bookmarkStart w:id="33" w:name="_Toc680028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3"/>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7A92A579" w:rsidR="00E90B76" w:rsidRPr="006F2147" w:rsidRDefault="001B78F5" w:rsidP="001B78F5">
      <w:pPr>
        <w:pStyle w:val="Caption"/>
        <w:jc w:val="center"/>
        <w:rPr>
          <w:rFonts w:ascii="Calibri" w:hAnsi="Calibri" w:cs="Calibri"/>
          <w:i w:val="0"/>
          <w:iCs w:val="0"/>
          <w:color w:val="FF0000"/>
          <w:szCs w:val="22"/>
        </w:rPr>
      </w:pPr>
      <w:bookmarkStart w:id="34" w:name="_Toc680028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4"/>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5" w:name="_Toc68102613"/>
      <w:r w:rsidRPr="002849B0">
        <w:rPr>
          <w:rFonts w:ascii="Calibri" w:hAnsi="Calibri" w:cs="Calibri"/>
        </w:rPr>
        <w:t xml:space="preserve">5.4 </w:t>
      </w:r>
      <w:r w:rsidR="00963892" w:rsidRPr="002849B0">
        <w:rPr>
          <w:rFonts w:ascii="Calibri" w:hAnsi="Calibri" w:cs="Calibri"/>
        </w:rPr>
        <w:t>Interface</w:t>
      </w:r>
      <w:bookmarkEnd w:id="35"/>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6" w:name="_Toc68102614"/>
      <w:r w:rsidRPr="002849B0">
        <w:rPr>
          <w:rFonts w:ascii="Calibri" w:hAnsi="Calibri" w:cs="Calibri"/>
        </w:rPr>
        <w:t>Implementation</w:t>
      </w:r>
      <w:bookmarkEnd w:id="36"/>
    </w:p>
    <w:p w14:paraId="5C35113B" w14:textId="69AC0423"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proofErr w:type="gramStart"/>
      <w:r>
        <w:rPr>
          <w:rFonts w:ascii="Calibri" w:hAnsi="Calibri" w:cs="Calibri"/>
          <w:sz w:val="22"/>
          <w:szCs w:val="22"/>
        </w:rPr>
        <w:t>implementation</w:t>
      </w:r>
      <w:proofErr w:type="gramEnd"/>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7" w:name="_Toc68102615"/>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7"/>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33CD9229" w:rsidR="00D83A8F" w:rsidRPr="006F2147" w:rsidRDefault="001B78F5" w:rsidP="001B78F5">
      <w:pPr>
        <w:pStyle w:val="Caption"/>
        <w:jc w:val="center"/>
        <w:rPr>
          <w:rFonts w:ascii="Calibri" w:hAnsi="Calibri" w:cs="Calibri"/>
          <w:szCs w:val="22"/>
        </w:rPr>
      </w:pPr>
      <w:bookmarkStart w:id="38" w:name="_Toc680028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8"/>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078A3CF4" w:rsidR="00A87A3E" w:rsidRPr="006F2147" w:rsidRDefault="001B78F5" w:rsidP="001B78F5">
      <w:pPr>
        <w:pStyle w:val="Caption"/>
        <w:jc w:val="center"/>
        <w:rPr>
          <w:rFonts w:ascii="Calibri" w:hAnsi="Calibri" w:cs="Calibri"/>
          <w:szCs w:val="22"/>
        </w:rPr>
      </w:pPr>
      <w:bookmarkStart w:id="39" w:name="_Toc680028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39"/>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376" cy="1357587"/>
                    </a:xfrm>
                    <a:prstGeom prst="rect">
                      <a:avLst/>
                    </a:prstGeom>
                  </pic:spPr>
                </pic:pic>
              </a:graphicData>
            </a:graphic>
          </wp:inline>
        </w:drawing>
      </w:r>
    </w:p>
    <w:p w14:paraId="143517F7" w14:textId="682AEA90" w:rsidR="000366F3" w:rsidRDefault="001B78F5" w:rsidP="00AC6920">
      <w:pPr>
        <w:pStyle w:val="Caption"/>
        <w:jc w:val="center"/>
        <w:rPr>
          <w:rFonts w:ascii="Calibri" w:hAnsi="Calibri" w:cs="Calibri"/>
        </w:rPr>
      </w:pPr>
      <w:bookmarkStart w:id="40" w:name="_Toc680028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0"/>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1" w:name="_Toc68102616"/>
      <w:r w:rsidRPr="007276BA">
        <w:rPr>
          <w:rFonts w:ascii="Calibri" w:hAnsi="Calibri" w:cs="Calibri"/>
        </w:rPr>
        <w:t>6.2 Sprint 2 (Multiple Mutation and Adaptive Selection)</w:t>
      </w:r>
      <w:bookmarkEnd w:id="41"/>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344" cy="3327815"/>
                    </a:xfrm>
                    <a:prstGeom prst="rect">
                      <a:avLst/>
                    </a:prstGeom>
                  </pic:spPr>
                </pic:pic>
              </a:graphicData>
            </a:graphic>
          </wp:inline>
        </w:drawing>
      </w:r>
    </w:p>
    <w:p w14:paraId="0DCAACEC" w14:textId="340206E9" w:rsidR="001B78F5" w:rsidRDefault="001B78F5" w:rsidP="00FD615C">
      <w:pPr>
        <w:pStyle w:val="Caption"/>
        <w:jc w:val="center"/>
        <w:rPr>
          <w:rFonts w:ascii="Calibri" w:hAnsi="Calibri" w:cs="Calibri"/>
        </w:rPr>
      </w:pPr>
      <w:bookmarkStart w:id="42" w:name="_Toc680028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2"/>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663FF9F4" w:rsidR="006F1FFC" w:rsidRDefault="001B78F5" w:rsidP="001B78F5">
      <w:pPr>
        <w:pStyle w:val="Caption"/>
        <w:jc w:val="center"/>
        <w:rPr>
          <w:rFonts w:ascii="Calibri" w:hAnsi="Calibri" w:cs="Calibri"/>
        </w:rPr>
      </w:pPr>
      <w:bookmarkStart w:id="43" w:name="_Toc680028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3"/>
    </w:p>
    <w:p w14:paraId="3F64F4C2" w14:textId="77777777" w:rsidR="0023521D" w:rsidRPr="0023521D" w:rsidRDefault="0023521D" w:rsidP="0023521D"/>
    <w:p w14:paraId="4AFD3B32" w14:textId="5A96B991" w:rsidR="003161A8" w:rsidRPr="00922381" w:rsidRDefault="00F641D5" w:rsidP="003161A8">
      <w:pPr>
        <w:spacing w:line="360" w:lineRule="auto"/>
        <w:ind w:left="720" w:firstLine="0"/>
        <w:rPr>
          <w:rFonts w:ascii="Calibri" w:hAnsi="Calibri" w:cs="Calibri"/>
          <w:color w:val="FF0000"/>
          <w:sz w:val="22"/>
          <w:szCs w:val="22"/>
        </w:rPr>
      </w:pPr>
      <w:r w:rsidRPr="00F641D5">
        <w:rPr>
          <w:rFonts w:ascii="Calibri" w:hAnsi="Calibri" w:cs="Calibri"/>
          <w:sz w:val="22"/>
          <w:szCs w:val="22"/>
        </w:rPr>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7914A95F" w:rsidR="00F641D5" w:rsidRPr="003161A8" w:rsidRDefault="003161A8" w:rsidP="003161A8">
      <w:pPr>
        <w:pStyle w:val="Caption"/>
        <w:jc w:val="center"/>
        <w:rPr>
          <w:rFonts w:ascii="Calibri" w:hAnsi="Calibri" w:cs="Calibri"/>
          <w:szCs w:val="22"/>
        </w:rPr>
      </w:pPr>
      <w:bookmarkStart w:id="44" w:name="_Toc68002831"/>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Pr="003161A8">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4"/>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5" w:name="_Toc68102617"/>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5"/>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w:t>
      </w:r>
      <w:r>
        <w:rPr>
          <w:rFonts w:ascii="Calibri" w:hAnsi="Calibri" w:cs="Calibri"/>
          <w:sz w:val="22"/>
          <w:szCs w:val="22"/>
        </w:rPr>
        <w:lastRenderedPageBreak/>
        <w:t xml:space="preserve">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621" cy="5854040"/>
                    </a:xfrm>
                    <a:prstGeom prst="rect">
                      <a:avLst/>
                    </a:prstGeom>
                  </pic:spPr>
                </pic:pic>
              </a:graphicData>
            </a:graphic>
          </wp:inline>
        </w:drawing>
      </w:r>
    </w:p>
    <w:p w14:paraId="33003755" w14:textId="1968AA3B" w:rsidR="00615738" w:rsidRDefault="001B78F5" w:rsidP="003B7CD5">
      <w:pPr>
        <w:pStyle w:val="Caption"/>
        <w:jc w:val="center"/>
        <w:rPr>
          <w:rFonts w:ascii="Calibri" w:hAnsi="Calibri" w:cs="Calibri"/>
        </w:rPr>
      </w:pPr>
      <w:bookmarkStart w:id="46" w:name="_Toc680028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3161A8">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6"/>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1826DFD8" w14:textId="7BCD3970" w:rsidR="00752352" w:rsidRPr="002F22BE" w:rsidRDefault="00FA1EE8" w:rsidP="00615738">
      <w:pPr>
        <w:pStyle w:val="Heading1"/>
        <w:ind w:firstLine="720"/>
        <w:jc w:val="left"/>
        <w:rPr>
          <w:rFonts w:ascii="Calibri" w:hAnsi="Calibri" w:cs="Calibri"/>
        </w:rPr>
      </w:pPr>
      <w:bookmarkStart w:id="47" w:name="_Toc68102618"/>
      <w:r w:rsidRPr="00084694">
        <w:rPr>
          <w:rFonts w:ascii="Calibri" w:hAnsi="Calibri" w:cs="Calibri"/>
        </w:rPr>
        <w:lastRenderedPageBreak/>
        <w:t>7</w:t>
      </w:r>
      <w:r w:rsidR="00084694" w:rsidRPr="00084694">
        <w:rPr>
          <w:rFonts w:ascii="Calibri" w:hAnsi="Calibri" w:cs="Calibri"/>
        </w:rPr>
        <w:t>.</w:t>
      </w:r>
      <w:r w:rsidRPr="00084694">
        <w:rPr>
          <w:rFonts w:ascii="Calibri" w:hAnsi="Calibri" w:cs="Calibri"/>
        </w:rPr>
        <w:t xml:space="preserve"> Results and Findings</w:t>
      </w:r>
      <w:bookmarkEnd w:id="47"/>
    </w:p>
    <w:p w14:paraId="1A79A06A" w14:textId="69F93303" w:rsidR="00271E92" w:rsidRPr="00B5527D" w:rsidRDefault="00D22923" w:rsidP="002F22BE">
      <w:pPr>
        <w:spacing w:line="360" w:lineRule="auto"/>
        <w:rPr>
          <w:rFonts w:ascii="Calibri" w:hAnsi="Calibri" w:cs="Calibri"/>
          <w:b/>
          <w:bCs/>
          <w:color w:val="FF0000"/>
          <w:sz w:val="22"/>
          <w:szCs w:val="22"/>
        </w:rPr>
      </w:pPr>
      <w:r>
        <w:rPr>
          <w:rFonts w:ascii="Calibri" w:hAnsi="Calibri" w:cs="Calibri"/>
          <w:b/>
          <w:bCs/>
          <w:color w:val="FF0000"/>
          <w:sz w:val="22"/>
          <w:szCs w:val="22"/>
        </w:rPr>
        <w:t>SHOW GRAPHS AND TABLES OF DATA FROM TESTING.</w:t>
      </w:r>
    </w:p>
    <w:p w14:paraId="4FA56E2F" w14:textId="46F71334" w:rsidR="00C248A0" w:rsidRDefault="00C248A0" w:rsidP="00683536">
      <w:pPr>
        <w:spacing w:line="360" w:lineRule="auto"/>
        <w:ind w:firstLine="0"/>
        <w:rPr>
          <w:rFonts w:ascii="Calibri" w:hAnsi="Calibri" w:cs="Calibri"/>
          <w:b/>
          <w:bCs/>
          <w:sz w:val="28"/>
          <w:szCs w:val="28"/>
        </w:rPr>
      </w:pPr>
    </w:p>
    <w:p w14:paraId="0FA8965F" w14:textId="519D843E" w:rsidR="002D4689" w:rsidRDefault="002D4689" w:rsidP="00683536">
      <w:pPr>
        <w:spacing w:line="360" w:lineRule="auto"/>
        <w:ind w:firstLine="0"/>
        <w:rPr>
          <w:rFonts w:ascii="Calibri" w:hAnsi="Calibri" w:cs="Calibri"/>
          <w:b/>
          <w:bCs/>
          <w:sz w:val="28"/>
          <w:szCs w:val="28"/>
        </w:rPr>
      </w:pPr>
    </w:p>
    <w:p w14:paraId="22E70E2D" w14:textId="3FD5C1D7" w:rsidR="002D4689" w:rsidRDefault="002D4689" w:rsidP="00683536">
      <w:pPr>
        <w:spacing w:line="360" w:lineRule="auto"/>
        <w:ind w:firstLine="0"/>
        <w:rPr>
          <w:rFonts w:ascii="Calibri" w:hAnsi="Calibri" w:cs="Calibri"/>
          <w:b/>
          <w:bCs/>
          <w:sz w:val="28"/>
          <w:szCs w:val="28"/>
        </w:rPr>
      </w:pPr>
    </w:p>
    <w:p w14:paraId="067A3372" w14:textId="3A96027E" w:rsidR="002D4689" w:rsidRDefault="002D4689" w:rsidP="00683536">
      <w:pPr>
        <w:spacing w:line="360" w:lineRule="auto"/>
        <w:ind w:firstLine="0"/>
        <w:rPr>
          <w:rFonts w:ascii="Calibri" w:hAnsi="Calibri" w:cs="Calibri"/>
          <w:b/>
          <w:bCs/>
          <w:sz w:val="28"/>
          <w:szCs w:val="28"/>
        </w:rPr>
      </w:pPr>
    </w:p>
    <w:p w14:paraId="27EA7A69" w14:textId="691F3CA4" w:rsidR="002D4689" w:rsidRDefault="002D4689" w:rsidP="00683536">
      <w:pPr>
        <w:spacing w:line="360" w:lineRule="auto"/>
        <w:ind w:firstLine="0"/>
        <w:rPr>
          <w:rFonts w:ascii="Calibri" w:hAnsi="Calibri" w:cs="Calibri"/>
          <w:b/>
          <w:bCs/>
          <w:sz w:val="28"/>
          <w:szCs w:val="28"/>
        </w:rPr>
      </w:pPr>
    </w:p>
    <w:p w14:paraId="084166B4" w14:textId="77777777" w:rsidR="00996E67" w:rsidRDefault="00996E67" w:rsidP="00683536">
      <w:pPr>
        <w:spacing w:line="360" w:lineRule="auto"/>
        <w:ind w:firstLine="0"/>
        <w:rPr>
          <w:rFonts w:ascii="Calibri" w:hAnsi="Calibri" w:cs="Calibri"/>
          <w:b/>
          <w:bCs/>
          <w:sz w:val="28"/>
          <w:szCs w:val="28"/>
        </w:rPr>
      </w:pPr>
    </w:p>
    <w:p w14:paraId="53DB7F28" w14:textId="4A7FB738" w:rsidR="00C45840" w:rsidRDefault="0091056A" w:rsidP="0091056A">
      <w:pPr>
        <w:pStyle w:val="Heading1"/>
        <w:jc w:val="left"/>
      </w:pPr>
      <w:r>
        <w:tab/>
      </w:r>
    </w:p>
    <w:p w14:paraId="20A4B597" w14:textId="69D717F4" w:rsidR="003B7CD5" w:rsidRDefault="003B7CD5" w:rsidP="003B7CD5"/>
    <w:p w14:paraId="7BBECB05" w14:textId="479F5E02" w:rsidR="003B7CD5" w:rsidRDefault="003B7CD5" w:rsidP="003B7CD5"/>
    <w:p w14:paraId="47E64692" w14:textId="0927F237" w:rsidR="003B7CD5" w:rsidRDefault="003B7CD5" w:rsidP="003B7CD5"/>
    <w:p w14:paraId="5C83DA8E" w14:textId="5E0F2A73" w:rsidR="003B7CD5" w:rsidRDefault="003B7CD5" w:rsidP="003B7CD5"/>
    <w:p w14:paraId="06DC73CB" w14:textId="143E2DEE" w:rsidR="003B7CD5" w:rsidRDefault="003B7CD5" w:rsidP="003B7CD5"/>
    <w:p w14:paraId="3074BB6F" w14:textId="45131A74" w:rsidR="003B7CD5" w:rsidRDefault="003B7CD5" w:rsidP="003B7CD5"/>
    <w:p w14:paraId="08EAB2C7" w14:textId="57A3C67A" w:rsidR="003B7CD5" w:rsidRDefault="003B7CD5" w:rsidP="003B7CD5"/>
    <w:p w14:paraId="41022D3B" w14:textId="754C2312" w:rsidR="003B7CD5" w:rsidRDefault="003B7CD5" w:rsidP="003B7CD5"/>
    <w:p w14:paraId="04EA6A58" w14:textId="29A0A7D3" w:rsidR="003B7CD5" w:rsidRDefault="003B7CD5" w:rsidP="003B7CD5"/>
    <w:p w14:paraId="13531FF9" w14:textId="385EA3AF" w:rsidR="003B7CD5" w:rsidRDefault="003B7CD5" w:rsidP="003B7CD5"/>
    <w:p w14:paraId="21BA2FF7" w14:textId="4A16E818" w:rsidR="003B7CD5" w:rsidRDefault="003B7CD5" w:rsidP="003B7CD5"/>
    <w:p w14:paraId="6BD2BBFB" w14:textId="49946C1E" w:rsidR="003B7CD5" w:rsidRDefault="003B7CD5" w:rsidP="003B7CD5"/>
    <w:p w14:paraId="5E048C58" w14:textId="77777777" w:rsidR="003B7CD5" w:rsidRPr="003B7CD5" w:rsidRDefault="003B7CD5" w:rsidP="003B7CD5"/>
    <w:p w14:paraId="38E27AF0" w14:textId="674059E8" w:rsidR="00C45840" w:rsidRDefault="006B2CEE" w:rsidP="00C45840">
      <w:pPr>
        <w:pStyle w:val="Heading1"/>
        <w:ind w:firstLine="720"/>
        <w:jc w:val="left"/>
        <w:rPr>
          <w:rFonts w:ascii="Calibri" w:hAnsi="Calibri" w:cs="Calibri"/>
        </w:rPr>
      </w:pPr>
      <w:bookmarkStart w:id="48" w:name="_Toc68102619"/>
      <w:r>
        <w:rPr>
          <w:rFonts w:ascii="Calibri" w:hAnsi="Calibri" w:cs="Calibri"/>
        </w:rPr>
        <w:lastRenderedPageBreak/>
        <w:t xml:space="preserve">9. </w:t>
      </w:r>
      <w:r w:rsidR="00C45840" w:rsidRPr="00592EFB">
        <w:rPr>
          <w:rFonts w:ascii="Calibri" w:hAnsi="Calibri" w:cs="Calibri"/>
        </w:rPr>
        <w:t>References</w:t>
      </w:r>
      <w:bookmarkEnd w:id="48"/>
    </w:p>
    <w:p w14:paraId="21E8E33B" w14:textId="7F88C84A" w:rsidR="00E05016" w:rsidRPr="00E05016" w:rsidRDefault="006B2CEE" w:rsidP="00E05016">
      <w:pPr>
        <w:pStyle w:val="Heading1"/>
        <w:ind w:firstLine="720"/>
        <w:jc w:val="left"/>
        <w:rPr>
          <w:rFonts w:ascii="Calibri" w:hAnsi="Calibri" w:cs="Calibri"/>
        </w:rPr>
      </w:pPr>
      <w:bookmarkStart w:id="49" w:name="_Toc68102620"/>
      <w:r>
        <w:rPr>
          <w:rFonts w:ascii="Calibri" w:hAnsi="Calibri" w:cs="Calibri"/>
        </w:rPr>
        <w:t xml:space="preserve">9.1 </w:t>
      </w:r>
      <w:r w:rsidR="00E05016" w:rsidRPr="00E05016">
        <w:rPr>
          <w:rFonts w:ascii="Calibri" w:hAnsi="Calibri" w:cs="Calibri"/>
        </w:rPr>
        <w:t>Literature</w:t>
      </w:r>
      <w:bookmarkEnd w:id="49"/>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w:t>
      </w:r>
      <w:proofErr w:type="spellStart"/>
      <w:r w:rsidRPr="00E05016">
        <w:rPr>
          <w:rFonts w:ascii="Calibri" w:hAnsi="Calibri" w:cs="Calibri"/>
          <w:sz w:val="22"/>
          <w:szCs w:val="22"/>
        </w:rPr>
        <w:t>Rabadi</w:t>
      </w:r>
      <w:proofErr w:type="spellEnd"/>
      <w:r w:rsidRPr="00E05016">
        <w:rPr>
          <w:rFonts w:ascii="Calibri" w:hAnsi="Calibri" w:cs="Calibri"/>
          <w:sz w:val="22"/>
          <w:szCs w:val="22"/>
        </w:rPr>
        <w:t xml:space="preserve">,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2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2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xml:space="preserve">,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w:t>
      </w:r>
      <w:r w:rsidRPr="00E05016">
        <w:rPr>
          <w:rFonts w:ascii="Calibri" w:hAnsi="Calibri" w:cs="Calibri"/>
          <w:color w:val="000000" w:themeColor="text1"/>
          <w:sz w:val="22"/>
          <w:szCs w:val="22"/>
          <w:shd w:val="clear" w:color="auto" w:fill="FFFFFF"/>
        </w:rPr>
        <w:lastRenderedPageBreak/>
        <w:t>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2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3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lastRenderedPageBreak/>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3964AA52" w:rsidR="00E05016" w:rsidRPr="00CC1D52" w:rsidRDefault="00592EFB" w:rsidP="00CC1D52">
      <w:pPr>
        <w:pStyle w:val="Heading1"/>
        <w:jc w:val="left"/>
        <w:rPr>
          <w:rFonts w:ascii="Calibri" w:hAnsi="Calibri" w:cs="Calibri"/>
          <w:color w:val="FF0000"/>
        </w:rPr>
      </w:pPr>
      <w:r w:rsidRPr="00592EFB">
        <w:rPr>
          <w:rFonts w:ascii="Calibri" w:hAnsi="Calibri" w:cs="Calibri"/>
        </w:rPr>
        <w:tab/>
      </w:r>
      <w:bookmarkStart w:id="50" w:name="_Toc68102621"/>
      <w:r w:rsidR="006B2CEE">
        <w:rPr>
          <w:rFonts w:ascii="Calibri" w:hAnsi="Calibri" w:cs="Calibri"/>
        </w:rPr>
        <w:t xml:space="preserve">9.2 </w:t>
      </w:r>
      <w:r w:rsidRPr="00592EFB">
        <w:rPr>
          <w:rFonts w:ascii="Calibri" w:hAnsi="Calibri" w:cs="Calibri"/>
        </w:rPr>
        <w:t>Software</w:t>
      </w:r>
      <w:bookmarkEnd w:id="50"/>
      <w:r w:rsidR="00CC1D52">
        <w:rPr>
          <w:rFonts w:ascii="Calibri" w:hAnsi="Calibri" w:cs="Calibri"/>
        </w:rPr>
        <w:t xml:space="preserve"> </w:t>
      </w:r>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33"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34"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35"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numPy</w:t>
      </w:r>
      <w:proofErr w:type="spellEnd"/>
      <w:r w:rsidR="005960B8" w:rsidRPr="00B313A8">
        <w:rPr>
          <w:rFonts w:ascii="Calibri" w:hAnsi="Calibri" w:cs="Calibri"/>
          <w:sz w:val="22"/>
          <w:szCs w:val="22"/>
        </w:rPr>
        <w:t xml:space="preserve"> (2020) [Computer Program]. Available from: </w:t>
      </w:r>
      <w:hyperlink r:id="rId36"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37"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73EC4A6E" w14:textId="43AD4D27" w:rsidR="008B0A04" w:rsidRPr="00B313A8" w:rsidRDefault="00984C2B" w:rsidP="00B313A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38"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01AE6E9F" w14:textId="70A4581E" w:rsidR="003B7CD5" w:rsidRDefault="003B7CD5" w:rsidP="00E05016">
      <w:pPr>
        <w:rPr>
          <w:rFonts w:ascii="Calibri" w:hAnsi="Calibri" w:cs="Calibri"/>
          <w:color w:val="FF0000"/>
          <w:sz w:val="22"/>
          <w:szCs w:val="22"/>
        </w:rPr>
      </w:pPr>
    </w:p>
    <w:p w14:paraId="6BD57513" w14:textId="3FC94994" w:rsidR="00C14AB6" w:rsidRDefault="00C14AB6" w:rsidP="00E05016">
      <w:pPr>
        <w:rPr>
          <w:rFonts w:ascii="Calibri" w:hAnsi="Calibri" w:cs="Calibri"/>
          <w:color w:val="FF0000"/>
          <w:sz w:val="22"/>
          <w:szCs w:val="22"/>
        </w:rPr>
      </w:pPr>
    </w:p>
    <w:p w14:paraId="0D7A40B4" w14:textId="009F4AFF" w:rsidR="00C14AB6" w:rsidRDefault="00C14AB6" w:rsidP="00E05016">
      <w:pPr>
        <w:rPr>
          <w:rFonts w:ascii="Calibri" w:hAnsi="Calibri" w:cs="Calibri"/>
          <w:color w:val="FF0000"/>
          <w:sz w:val="22"/>
          <w:szCs w:val="22"/>
        </w:rPr>
      </w:pPr>
    </w:p>
    <w:p w14:paraId="7A0CC285" w14:textId="77777777" w:rsidR="00C14AB6" w:rsidRPr="005F5832" w:rsidRDefault="00C14AB6" w:rsidP="00E05016">
      <w:pPr>
        <w:rPr>
          <w:rFonts w:ascii="Calibri" w:hAnsi="Calibri" w:cs="Calibri"/>
          <w:color w:val="FF0000"/>
          <w:sz w:val="22"/>
          <w:szCs w:val="22"/>
        </w:rPr>
      </w:pPr>
    </w:p>
    <w:p w14:paraId="1279C6CE" w14:textId="7CD5CA08" w:rsidR="0091056A" w:rsidRDefault="006B2CEE" w:rsidP="00996E67">
      <w:pPr>
        <w:pStyle w:val="Heading1"/>
        <w:ind w:firstLine="720"/>
        <w:jc w:val="left"/>
        <w:rPr>
          <w:rFonts w:ascii="Calibri" w:hAnsi="Calibri" w:cs="Calibri"/>
        </w:rPr>
      </w:pPr>
      <w:bookmarkStart w:id="51" w:name="_Toc68102622"/>
      <w:r>
        <w:rPr>
          <w:rFonts w:ascii="Calibri" w:hAnsi="Calibri" w:cs="Calibri"/>
        </w:rPr>
        <w:lastRenderedPageBreak/>
        <w:t xml:space="preserve">10. </w:t>
      </w:r>
      <w:r w:rsidR="0091056A" w:rsidRPr="0091056A">
        <w:rPr>
          <w:rFonts w:ascii="Calibri" w:hAnsi="Calibri" w:cs="Calibri"/>
        </w:rPr>
        <w:t>Append</w:t>
      </w:r>
      <w:r w:rsidR="004723D2">
        <w:rPr>
          <w:rFonts w:ascii="Calibri" w:hAnsi="Calibri" w:cs="Calibri"/>
        </w:rPr>
        <w:t>ices</w:t>
      </w:r>
      <w:bookmarkEnd w:id="51"/>
    </w:p>
    <w:p w14:paraId="4FE439AF" w14:textId="66E97D99" w:rsidR="00ED58F5" w:rsidRPr="005B18E4" w:rsidRDefault="00ED58F5" w:rsidP="005B18E4">
      <w:pPr>
        <w:pStyle w:val="Heading2"/>
        <w:ind w:firstLine="720"/>
        <w:rPr>
          <w:rFonts w:ascii="Calibri" w:hAnsi="Calibri" w:cs="Calibri"/>
        </w:rPr>
      </w:pPr>
      <w:bookmarkStart w:id="52" w:name="_Toc68102623"/>
      <w:r w:rsidRPr="005B18E4">
        <w:rPr>
          <w:rFonts w:ascii="Calibri" w:hAnsi="Calibri" w:cs="Calibri"/>
        </w:rPr>
        <w:t>10.1 Appendi</w:t>
      </w:r>
      <w:r w:rsidR="004723D2" w:rsidRPr="005B18E4">
        <w:rPr>
          <w:rFonts w:ascii="Calibri" w:hAnsi="Calibri" w:cs="Calibri"/>
        </w:rPr>
        <w:t>ces</w:t>
      </w:r>
      <w:r w:rsidRPr="005B18E4">
        <w:rPr>
          <w:rFonts w:ascii="Calibri" w:hAnsi="Calibri" w:cs="Calibri"/>
        </w:rPr>
        <w:t xml:space="preserve"> 1: Data Sets</w:t>
      </w:r>
      <w:bookmarkEnd w:id="52"/>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191CB29E" w14:textId="77777777" w:rsidR="008B0A04" w:rsidRDefault="008B0A04" w:rsidP="008B0A04">
      <w:pPr>
        <w:pStyle w:val="Caption"/>
        <w:keepNext/>
        <w:jc w:val="center"/>
      </w:pPr>
    </w:p>
    <w:p w14:paraId="7CFD282B" w14:textId="77777777" w:rsidR="008B0A04" w:rsidRDefault="008B0A04" w:rsidP="008B0A04">
      <w:pPr>
        <w:pStyle w:val="Caption"/>
        <w:keepNext/>
        <w:jc w:val="center"/>
      </w:pPr>
    </w:p>
    <w:p w14:paraId="16FAF27C" w14:textId="77777777" w:rsidR="008B0A04" w:rsidRDefault="008B0A04" w:rsidP="008B0A04">
      <w:pPr>
        <w:pStyle w:val="Caption"/>
        <w:keepNext/>
        <w:jc w:val="center"/>
      </w:pPr>
    </w:p>
    <w:p w14:paraId="34353213" w14:textId="77777777" w:rsidR="008B0A04" w:rsidRDefault="008B0A04" w:rsidP="008B0A04">
      <w:pPr>
        <w:pStyle w:val="Caption"/>
        <w:keepNext/>
      </w:pPr>
    </w:p>
    <w:p w14:paraId="13914515" w14:textId="12DC0C76" w:rsidR="005F5832" w:rsidRDefault="008B0A04" w:rsidP="005E7029">
      <w:pPr>
        <w:pStyle w:val="Caption"/>
        <w:keepNext/>
        <w:jc w:val="center"/>
        <w:rPr>
          <w:rFonts w:ascii="Calibri" w:hAnsi="Calibri" w:cs="Calibri"/>
        </w:rPr>
      </w:pPr>
      <w:bookmarkStart w:id="53" w:name="_Toc6810236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CA1462">
        <w:rPr>
          <w:rFonts w:ascii="Calibri" w:hAnsi="Calibri" w:cs="Calibri"/>
          <w:noProof/>
        </w:rPr>
        <w:t>4</w:t>
      </w:r>
      <w:r w:rsidRPr="00CE4E92">
        <w:rPr>
          <w:rFonts w:ascii="Calibri" w:hAnsi="Calibri" w:cs="Calibri"/>
        </w:rPr>
        <w:fldChar w:fldCharType="end"/>
      </w:r>
      <w:r w:rsidRPr="00CE4E92">
        <w:rPr>
          <w:rFonts w:ascii="Calibri" w:hAnsi="Calibri" w:cs="Calibri"/>
        </w:rPr>
        <w:t>: Data Sets</w:t>
      </w:r>
      <w:bookmarkEnd w:id="53"/>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4E3BB2E7" w14:textId="1FFC0262" w:rsidR="00C14AB6" w:rsidRDefault="00C14AB6" w:rsidP="005E7029"/>
    <w:p w14:paraId="21F43056" w14:textId="6DC1F119" w:rsidR="00C14AB6" w:rsidRDefault="00C14AB6" w:rsidP="005E7029"/>
    <w:p w14:paraId="444B4DDC" w14:textId="3D63BB9C" w:rsidR="00C14AB6" w:rsidRDefault="00C14AB6" w:rsidP="005E7029"/>
    <w:p w14:paraId="36211E93" w14:textId="46B4A58E" w:rsidR="00C14AB6" w:rsidRDefault="00C14AB6" w:rsidP="005E7029"/>
    <w:p w14:paraId="1B4013ED" w14:textId="7AA003C8" w:rsidR="00C14AB6" w:rsidRDefault="00C14AB6" w:rsidP="005E7029"/>
    <w:p w14:paraId="67BE0810" w14:textId="77777777" w:rsidR="00C14AB6" w:rsidRPr="005E7029" w:rsidRDefault="00C14AB6" w:rsidP="005E7029"/>
    <w:p w14:paraId="709CAF68" w14:textId="79401455" w:rsidR="00ED58F5" w:rsidRPr="005B18E4" w:rsidRDefault="008B5B4C" w:rsidP="005B18E4">
      <w:pPr>
        <w:pStyle w:val="Heading2"/>
        <w:ind w:firstLine="720"/>
        <w:rPr>
          <w:rFonts w:ascii="Calibri" w:hAnsi="Calibri" w:cs="Calibri"/>
        </w:rPr>
      </w:pPr>
      <w:bookmarkStart w:id="54" w:name="_Toc68102624"/>
      <w:r w:rsidRPr="005B18E4">
        <w:rPr>
          <w:rFonts w:ascii="Calibri" w:hAnsi="Calibri" w:cs="Calibri"/>
        </w:rPr>
        <w:lastRenderedPageBreak/>
        <w:t xml:space="preserve">10.2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54"/>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4EBA1750" w14:textId="77777777" w:rsidR="00C45840" w:rsidRDefault="00C45840" w:rsidP="00C45840">
      <w:pPr>
        <w:pStyle w:val="Caption"/>
        <w:keepNext/>
      </w:pPr>
    </w:p>
    <w:p w14:paraId="541D2ED4" w14:textId="438C8450" w:rsidR="00C45840" w:rsidRPr="000F50B7" w:rsidRDefault="000F50B7" w:rsidP="000F50B7">
      <w:pPr>
        <w:pStyle w:val="Caption"/>
        <w:jc w:val="center"/>
        <w:rPr>
          <w:rFonts w:ascii="Calibri" w:hAnsi="Calibri" w:cs="Calibri"/>
          <w:szCs w:val="22"/>
        </w:rPr>
      </w:pPr>
      <w:bookmarkStart w:id="55" w:name="_Toc6810236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CA1462">
        <w:rPr>
          <w:rFonts w:ascii="Calibri" w:hAnsi="Calibri" w:cs="Calibri"/>
          <w:noProof/>
        </w:rPr>
        <w:t>5</w:t>
      </w:r>
      <w:r w:rsidRPr="000F50B7">
        <w:rPr>
          <w:rFonts w:ascii="Calibri" w:hAnsi="Calibri" w:cs="Calibri"/>
        </w:rPr>
        <w:fldChar w:fldCharType="end"/>
      </w:r>
      <w:r w:rsidRPr="000F50B7">
        <w:rPr>
          <w:rFonts w:ascii="Calibri" w:hAnsi="Calibri" w:cs="Calibri"/>
        </w:rPr>
        <w:t>: Extraction of Q-Table</w:t>
      </w:r>
      <w:bookmarkEnd w:id="55"/>
    </w:p>
    <w:p w14:paraId="5840F3FE" w14:textId="77777777" w:rsidR="00996E67" w:rsidRPr="00C45840" w:rsidRDefault="00996E67" w:rsidP="00C45840"/>
    <w:sectPr w:rsidR="00996E67" w:rsidRPr="00C45840" w:rsidSect="00673C5B">
      <w:headerReference w:type="default" r:id="rId39"/>
      <w:footerReference w:type="default" r:id="rId40"/>
      <w:headerReference w:type="first" r:id="rId4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9"/>
  </w:num>
  <w:num w:numId="13">
    <w:abstractNumId w:val="26"/>
  </w:num>
  <w:num w:numId="14">
    <w:abstractNumId w:val="23"/>
  </w:num>
  <w:num w:numId="15">
    <w:abstractNumId w:val="28"/>
  </w:num>
  <w:num w:numId="16">
    <w:abstractNumId w:val="25"/>
  </w:num>
  <w:num w:numId="17">
    <w:abstractNumId w:val="22"/>
  </w:num>
  <w:num w:numId="18">
    <w:abstractNumId w:val="20"/>
  </w:num>
  <w:num w:numId="19">
    <w:abstractNumId w:val="27"/>
  </w:num>
  <w:num w:numId="20">
    <w:abstractNumId w:val="17"/>
  </w:num>
  <w:num w:numId="21">
    <w:abstractNumId w:val="13"/>
  </w:num>
  <w:num w:numId="22">
    <w:abstractNumId w:val="21"/>
  </w:num>
  <w:num w:numId="23">
    <w:abstractNumId w:val="11"/>
  </w:num>
  <w:num w:numId="24">
    <w:abstractNumId w:val="16"/>
  </w:num>
  <w:num w:numId="25">
    <w:abstractNumId w:val="18"/>
  </w:num>
  <w:num w:numId="26">
    <w:abstractNumId w:val="14"/>
  </w:num>
  <w:num w:numId="27">
    <w:abstractNumId w:val="12"/>
  </w:num>
  <w:num w:numId="28">
    <w:abstractNumId w:val="24"/>
  </w:num>
  <w:num w:numId="29">
    <w:abstractNumId w:val="19"/>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457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736E"/>
    <w:rsid w:val="000079C5"/>
    <w:rsid w:val="00011EF3"/>
    <w:rsid w:val="00011FD6"/>
    <w:rsid w:val="00013688"/>
    <w:rsid w:val="000143BD"/>
    <w:rsid w:val="00024FC6"/>
    <w:rsid w:val="000308EE"/>
    <w:rsid w:val="000319BC"/>
    <w:rsid w:val="00032856"/>
    <w:rsid w:val="00032FFC"/>
    <w:rsid w:val="000360EA"/>
    <w:rsid w:val="0003627D"/>
    <w:rsid w:val="000366F3"/>
    <w:rsid w:val="00037A06"/>
    <w:rsid w:val="00037BA5"/>
    <w:rsid w:val="00040F46"/>
    <w:rsid w:val="00044D00"/>
    <w:rsid w:val="00045DCF"/>
    <w:rsid w:val="0004636E"/>
    <w:rsid w:val="00050CD3"/>
    <w:rsid w:val="00050D07"/>
    <w:rsid w:val="000511E7"/>
    <w:rsid w:val="000562AD"/>
    <w:rsid w:val="00056435"/>
    <w:rsid w:val="000646A4"/>
    <w:rsid w:val="000649BD"/>
    <w:rsid w:val="0006756D"/>
    <w:rsid w:val="0007600F"/>
    <w:rsid w:val="00080A13"/>
    <w:rsid w:val="00080BC5"/>
    <w:rsid w:val="0008249C"/>
    <w:rsid w:val="00084694"/>
    <w:rsid w:val="0008730D"/>
    <w:rsid w:val="0009081D"/>
    <w:rsid w:val="00093870"/>
    <w:rsid w:val="00095866"/>
    <w:rsid w:val="00095F60"/>
    <w:rsid w:val="000A0E16"/>
    <w:rsid w:val="000A113B"/>
    <w:rsid w:val="000A1D9B"/>
    <w:rsid w:val="000A4494"/>
    <w:rsid w:val="000A47C6"/>
    <w:rsid w:val="000A4E4C"/>
    <w:rsid w:val="000B142C"/>
    <w:rsid w:val="000B78F9"/>
    <w:rsid w:val="000B7CAB"/>
    <w:rsid w:val="000C2C80"/>
    <w:rsid w:val="000C6492"/>
    <w:rsid w:val="000D176B"/>
    <w:rsid w:val="000D3193"/>
    <w:rsid w:val="000D3E8F"/>
    <w:rsid w:val="000D3F41"/>
    <w:rsid w:val="000D5955"/>
    <w:rsid w:val="000E0A4B"/>
    <w:rsid w:val="000E5D87"/>
    <w:rsid w:val="000E66D8"/>
    <w:rsid w:val="000E74B4"/>
    <w:rsid w:val="000F219E"/>
    <w:rsid w:val="000F3DBD"/>
    <w:rsid w:val="000F4D3D"/>
    <w:rsid w:val="000F50B7"/>
    <w:rsid w:val="000F5501"/>
    <w:rsid w:val="000F6253"/>
    <w:rsid w:val="000F69CC"/>
    <w:rsid w:val="00102B8B"/>
    <w:rsid w:val="00104CC2"/>
    <w:rsid w:val="0011061B"/>
    <w:rsid w:val="00110D5D"/>
    <w:rsid w:val="001110FC"/>
    <w:rsid w:val="001118CF"/>
    <w:rsid w:val="0011362F"/>
    <w:rsid w:val="001165AE"/>
    <w:rsid w:val="00117146"/>
    <w:rsid w:val="00121308"/>
    <w:rsid w:val="00121362"/>
    <w:rsid w:val="00122565"/>
    <w:rsid w:val="0012377E"/>
    <w:rsid w:val="00123C09"/>
    <w:rsid w:val="00125B9D"/>
    <w:rsid w:val="00126E2B"/>
    <w:rsid w:val="0013057D"/>
    <w:rsid w:val="00133E27"/>
    <w:rsid w:val="00133EEE"/>
    <w:rsid w:val="001357F4"/>
    <w:rsid w:val="00136D28"/>
    <w:rsid w:val="00141A30"/>
    <w:rsid w:val="00141BEA"/>
    <w:rsid w:val="00142AA4"/>
    <w:rsid w:val="00143FDB"/>
    <w:rsid w:val="00144F03"/>
    <w:rsid w:val="001453EC"/>
    <w:rsid w:val="00147329"/>
    <w:rsid w:val="00155029"/>
    <w:rsid w:val="0015603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4F62"/>
    <w:rsid w:val="00185401"/>
    <w:rsid w:val="00190ED6"/>
    <w:rsid w:val="00192E95"/>
    <w:rsid w:val="0019420A"/>
    <w:rsid w:val="0019495B"/>
    <w:rsid w:val="001A00B3"/>
    <w:rsid w:val="001A0522"/>
    <w:rsid w:val="001A08F1"/>
    <w:rsid w:val="001A0F4C"/>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E1F9C"/>
    <w:rsid w:val="001E45F9"/>
    <w:rsid w:val="001E6F29"/>
    <w:rsid w:val="001F3323"/>
    <w:rsid w:val="001F4185"/>
    <w:rsid w:val="001F66AD"/>
    <w:rsid w:val="001F72E1"/>
    <w:rsid w:val="00201A3C"/>
    <w:rsid w:val="00210A0C"/>
    <w:rsid w:val="0021136A"/>
    <w:rsid w:val="00211D78"/>
    <w:rsid w:val="00215DBB"/>
    <w:rsid w:val="00223F7B"/>
    <w:rsid w:val="0023521D"/>
    <w:rsid w:val="00236A50"/>
    <w:rsid w:val="00240269"/>
    <w:rsid w:val="00241C80"/>
    <w:rsid w:val="002444B0"/>
    <w:rsid w:val="00245825"/>
    <w:rsid w:val="00245B5C"/>
    <w:rsid w:val="00246669"/>
    <w:rsid w:val="00253A89"/>
    <w:rsid w:val="00254402"/>
    <w:rsid w:val="00256984"/>
    <w:rsid w:val="00261BF7"/>
    <w:rsid w:val="00264CA7"/>
    <w:rsid w:val="002718B3"/>
    <w:rsid w:val="00271E92"/>
    <w:rsid w:val="00273292"/>
    <w:rsid w:val="00276E5A"/>
    <w:rsid w:val="0028055C"/>
    <w:rsid w:val="0028290D"/>
    <w:rsid w:val="002849B0"/>
    <w:rsid w:val="00284CEC"/>
    <w:rsid w:val="00285660"/>
    <w:rsid w:val="002868CC"/>
    <w:rsid w:val="00286CC4"/>
    <w:rsid w:val="00291A67"/>
    <w:rsid w:val="00293815"/>
    <w:rsid w:val="00297B27"/>
    <w:rsid w:val="002A2464"/>
    <w:rsid w:val="002A3C4B"/>
    <w:rsid w:val="002A48F2"/>
    <w:rsid w:val="002A643D"/>
    <w:rsid w:val="002A7904"/>
    <w:rsid w:val="002B0791"/>
    <w:rsid w:val="002B28A2"/>
    <w:rsid w:val="002B2A42"/>
    <w:rsid w:val="002C0C7E"/>
    <w:rsid w:val="002C14CF"/>
    <w:rsid w:val="002C3C9F"/>
    <w:rsid w:val="002C4FAF"/>
    <w:rsid w:val="002C7EB9"/>
    <w:rsid w:val="002D0A6D"/>
    <w:rsid w:val="002D12AC"/>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57EE"/>
    <w:rsid w:val="00307040"/>
    <w:rsid w:val="00312140"/>
    <w:rsid w:val="003161A8"/>
    <w:rsid w:val="00316B1D"/>
    <w:rsid w:val="00317227"/>
    <w:rsid w:val="003206EE"/>
    <w:rsid w:val="003242B5"/>
    <w:rsid w:val="0032571E"/>
    <w:rsid w:val="003271F9"/>
    <w:rsid w:val="003300BC"/>
    <w:rsid w:val="0033066F"/>
    <w:rsid w:val="00331627"/>
    <w:rsid w:val="00332BD5"/>
    <w:rsid w:val="00336886"/>
    <w:rsid w:val="00347EF3"/>
    <w:rsid w:val="00355DCA"/>
    <w:rsid w:val="00366A9E"/>
    <w:rsid w:val="003765C7"/>
    <w:rsid w:val="00380919"/>
    <w:rsid w:val="00383722"/>
    <w:rsid w:val="00383E74"/>
    <w:rsid w:val="00386000"/>
    <w:rsid w:val="00390E19"/>
    <w:rsid w:val="00392262"/>
    <w:rsid w:val="00393886"/>
    <w:rsid w:val="00394A3C"/>
    <w:rsid w:val="003A1558"/>
    <w:rsid w:val="003A1A52"/>
    <w:rsid w:val="003A3F7E"/>
    <w:rsid w:val="003A5E41"/>
    <w:rsid w:val="003B19BF"/>
    <w:rsid w:val="003B1CDF"/>
    <w:rsid w:val="003B1E33"/>
    <w:rsid w:val="003B4299"/>
    <w:rsid w:val="003B484A"/>
    <w:rsid w:val="003B7CD5"/>
    <w:rsid w:val="003C5F47"/>
    <w:rsid w:val="003D1142"/>
    <w:rsid w:val="003D13F8"/>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951"/>
    <w:rsid w:val="00431B8A"/>
    <w:rsid w:val="004356F8"/>
    <w:rsid w:val="00437F43"/>
    <w:rsid w:val="0044614F"/>
    <w:rsid w:val="004542E0"/>
    <w:rsid w:val="00464BC7"/>
    <w:rsid w:val="00465FD6"/>
    <w:rsid w:val="004715B1"/>
    <w:rsid w:val="004718DA"/>
    <w:rsid w:val="004723D2"/>
    <w:rsid w:val="0047406C"/>
    <w:rsid w:val="00476F02"/>
    <w:rsid w:val="00480594"/>
    <w:rsid w:val="0048215C"/>
    <w:rsid w:val="00482695"/>
    <w:rsid w:val="00483C69"/>
    <w:rsid w:val="00484552"/>
    <w:rsid w:val="00490C4A"/>
    <w:rsid w:val="0049122C"/>
    <w:rsid w:val="00491FDD"/>
    <w:rsid w:val="00495917"/>
    <w:rsid w:val="004A2931"/>
    <w:rsid w:val="004A468F"/>
    <w:rsid w:val="004A58F8"/>
    <w:rsid w:val="004A5E31"/>
    <w:rsid w:val="004B058B"/>
    <w:rsid w:val="004B1503"/>
    <w:rsid w:val="004B1E91"/>
    <w:rsid w:val="004B2B13"/>
    <w:rsid w:val="004B53BA"/>
    <w:rsid w:val="004B5AE8"/>
    <w:rsid w:val="004B6DDB"/>
    <w:rsid w:val="004C0DF8"/>
    <w:rsid w:val="004C20DE"/>
    <w:rsid w:val="004C3759"/>
    <w:rsid w:val="004C53CC"/>
    <w:rsid w:val="004D1209"/>
    <w:rsid w:val="004D3ACF"/>
    <w:rsid w:val="004D70C4"/>
    <w:rsid w:val="004E15A8"/>
    <w:rsid w:val="004E28D9"/>
    <w:rsid w:val="004E2A22"/>
    <w:rsid w:val="004F1EF2"/>
    <w:rsid w:val="004F23AC"/>
    <w:rsid w:val="004F5C53"/>
    <w:rsid w:val="004F5F35"/>
    <w:rsid w:val="004F60C8"/>
    <w:rsid w:val="00503CFE"/>
    <w:rsid w:val="00504820"/>
    <w:rsid w:val="005048FF"/>
    <w:rsid w:val="005114CD"/>
    <w:rsid w:val="005126A7"/>
    <w:rsid w:val="005175AD"/>
    <w:rsid w:val="0052113F"/>
    <w:rsid w:val="005228D8"/>
    <w:rsid w:val="00527758"/>
    <w:rsid w:val="00532493"/>
    <w:rsid w:val="0053320B"/>
    <w:rsid w:val="00533E23"/>
    <w:rsid w:val="0053652D"/>
    <w:rsid w:val="00536FF3"/>
    <w:rsid w:val="005406E2"/>
    <w:rsid w:val="005424A1"/>
    <w:rsid w:val="0054289C"/>
    <w:rsid w:val="00545B00"/>
    <w:rsid w:val="0054765B"/>
    <w:rsid w:val="00551A02"/>
    <w:rsid w:val="00551F6F"/>
    <w:rsid w:val="005534FA"/>
    <w:rsid w:val="0055582F"/>
    <w:rsid w:val="005562F5"/>
    <w:rsid w:val="00556C9B"/>
    <w:rsid w:val="0055774B"/>
    <w:rsid w:val="005604DD"/>
    <w:rsid w:val="00563967"/>
    <w:rsid w:val="005650A7"/>
    <w:rsid w:val="00567496"/>
    <w:rsid w:val="005800F7"/>
    <w:rsid w:val="005812B6"/>
    <w:rsid w:val="005821FC"/>
    <w:rsid w:val="005843A9"/>
    <w:rsid w:val="00584EC5"/>
    <w:rsid w:val="00585941"/>
    <w:rsid w:val="00586D1B"/>
    <w:rsid w:val="00587DCE"/>
    <w:rsid w:val="00592EFB"/>
    <w:rsid w:val="0059311E"/>
    <w:rsid w:val="00593429"/>
    <w:rsid w:val="005960B8"/>
    <w:rsid w:val="005965C2"/>
    <w:rsid w:val="005A0EA7"/>
    <w:rsid w:val="005B18E4"/>
    <w:rsid w:val="005B2FCE"/>
    <w:rsid w:val="005B5615"/>
    <w:rsid w:val="005B71B7"/>
    <w:rsid w:val="005C5D72"/>
    <w:rsid w:val="005C6D22"/>
    <w:rsid w:val="005D3A03"/>
    <w:rsid w:val="005D4409"/>
    <w:rsid w:val="005D4425"/>
    <w:rsid w:val="005D4947"/>
    <w:rsid w:val="005D4D60"/>
    <w:rsid w:val="005D606A"/>
    <w:rsid w:val="005D7112"/>
    <w:rsid w:val="005D72C6"/>
    <w:rsid w:val="005D74CA"/>
    <w:rsid w:val="005E1FE9"/>
    <w:rsid w:val="005E2D4F"/>
    <w:rsid w:val="005E308D"/>
    <w:rsid w:val="005E352A"/>
    <w:rsid w:val="005E38C5"/>
    <w:rsid w:val="005E4990"/>
    <w:rsid w:val="005E4B85"/>
    <w:rsid w:val="005E5B5A"/>
    <w:rsid w:val="005E5DF4"/>
    <w:rsid w:val="005E7029"/>
    <w:rsid w:val="005F2B90"/>
    <w:rsid w:val="005F2CC1"/>
    <w:rsid w:val="005F2DB6"/>
    <w:rsid w:val="005F3AA1"/>
    <w:rsid w:val="005F3C6E"/>
    <w:rsid w:val="005F5832"/>
    <w:rsid w:val="005F6850"/>
    <w:rsid w:val="00605F7C"/>
    <w:rsid w:val="00612432"/>
    <w:rsid w:val="00615738"/>
    <w:rsid w:val="00616F3E"/>
    <w:rsid w:val="0062308C"/>
    <w:rsid w:val="00624293"/>
    <w:rsid w:val="00626B59"/>
    <w:rsid w:val="0062701F"/>
    <w:rsid w:val="00627036"/>
    <w:rsid w:val="0063473D"/>
    <w:rsid w:val="00635012"/>
    <w:rsid w:val="00636346"/>
    <w:rsid w:val="006401FB"/>
    <w:rsid w:val="0064491F"/>
    <w:rsid w:val="00644AC1"/>
    <w:rsid w:val="00647329"/>
    <w:rsid w:val="00654AE7"/>
    <w:rsid w:val="006574B6"/>
    <w:rsid w:val="0066068B"/>
    <w:rsid w:val="006651F3"/>
    <w:rsid w:val="006721DB"/>
    <w:rsid w:val="00673753"/>
    <w:rsid w:val="00673755"/>
    <w:rsid w:val="00673C5B"/>
    <w:rsid w:val="006747B5"/>
    <w:rsid w:val="006760C5"/>
    <w:rsid w:val="00683536"/>
    <w:rsid w:val="00684473"/>
    <w:rsid w:val="00686AF7"/>
    <w:rsid w:val="006876A2"/>
    <w:rsid w:val="00692629"/>
    <w:rsid w:val="00692782"/>
    <w:rsid w:val="006940A7"/>
    <w:rsid w:val="00694278"/>
    <w:rsid w:val="00695E3F"/>
    <w:rsid w:val="006A69CC"/>
    <w:rsid w:val="006A7819"/>
    <w:rsid w:val="006B0E5F"/>
    <w:rsid w:val="006B2CEE"/>
    <w:rsid w:val="006B3965"/>
    <w:rsid w:val="006C36EF"/>
    <w:rsid w:val="006C399F"/>
    <w:rsid w:val="006C3C87"/>
    <w:rsid w:val="006C5BEE"/>
    <w:rsid w:val="006C767B"/>
    <w:rsid w:val="006D44AA"/>
    <w:rsid w:val="006D56C2"/>
    <w:rsid w:val="006D5E05"/>
    <w:rsid w:val="006D6120"/>
    <w:rsid w:val="006D65CB"/>
    <w:rsid w:val="006E28E8"/>
    <w:rsid w:val="006E65D3"/>
    <w:rsid w:val="006F0DF6"/>
    <w:rsid w:val="006F17DB"/>
    <w:rsid w:val="006F1FFC"/>
    <w:rsid w:val="006F2147"/>
    <w:rsid w:val="00704EFF"/>
    <w:rsid w:val="007105BC"/>
    <w:rsid w:val="0071134C"/>
    <w:rsid w:val="00714DAD"/>
    <w:rsid w:val="00715905"/>
    <w:rsid w:val="00726559"/>
    <w:rsid w:val="0072712F"/>
    <w:rsid w:val="007276BA"/>
    <w:rsid w:val="0073042B"/>
    <w:rsid w:val="00733FDD"/>
    <w:rsid w:val="00734083"/>
    <w:rsid w:val="0073459E"/>
    <w:rsid w:val="007359A9"/>
    <w:rsid w:val="007364EB"/>
    <w:rsid w:val="00736F0F"/>
    <w:rsid w:val="00737B9D"/>
    <w:rsid w:val="007402C2"/>
    <w:rsid w:val="00741402"/>
    <w:rsid w:val="00742986"/>
    <w:rsid w:val="00744C1C"/>
    <w:rsid w:val="0074544E"/>
    <w:rsid w:val="00745CDF"/>
    <w:rsid w:val="00752352"/>
    <w:rsid w:val="0076392A"/>
    <w:rsid w:val="0076763C"/>
    <w:rsid w:val="00773662"/>
    <w:rsid w:val="0077443A"/>
    <w:rsid w:val="0078002E"/>
    <w:rsid w:val="00780373"/>
    <w:rsid w:val="00780AE1"/>
    <w:rsid w:val="00783C44"/>
    <w:rsid w:val="007842C9"/>
    <w:rsid w:val="007845E4"/>
    <w:rsid w:val="00785BCD"/>
    <w:rsid w:val="007867F4"/>
    <w:rsid w:val="00787CE9"/>
    <w:rsid w:val="00793BFA"/>
    <w:rsid w:val="0079422B"/>
    <w:rsid w:val="00794B72"/>
    <w:rsid w:val="007A1BF7"/>
    <w:rsid w:val="007A1EC9"/>
    <w:rsid w:val="007B073F"/>
    <w:rsid w:val="007B115E"/>
    <w:rsid w:val="007B55FA"/>
    <w:rsid w:val="007B66B5"/>
    <w:rsid w:val="007C25BD"/>
    <w:rsid w:val="007C432B"/>
    <w:rsid w:val="007C7F9C"/>
    <w:rsid w:val="007D055E"/>
    <w:rsid w:val="007D0E4B"/>
    <w:rsid w:val="007D0F81"/>
    <w:rsid w:val="007D4B87"/>
    <w:rsid w:val="007D4FD2"/>
    <w:rsid w:val="007D55A3"/>
    <w:rsid w:val="007D5947"/>
    <w:rsid w:val="007D74A9"/>
    <w:rsid w:val="007D7DCD"/>
    <w:rsid w:val="007E6B35"/>
    <w:rsid w:val="007E737D"/>
    <w:rsid w:val="007F2884"/>
    <w:rsid w:val="007F7300"/>
    <w:rsid w:val="008002C0"/>
    <w:rsid w:val="0080034E"/>
    <w:rsid w:val="00811849"/>
    <w:rsid w:val="00815D22"/>
    <w:rsid w:val="008208BD"/>
    <w:rsid w:val="00822EFC"/>
    <w:rsid w:val="00823C16"/>
    <w:rsid w:val="00824B85"/>
    <w:rsid w:val="00825151"/>
    <w:rsid w:val="00825675"/>
    <w:rsid w:val="00826119"/>
    <w:rsid w:val="0082657E"/>
    <w:rsid w:val="00826C76"/>
    <w:rsid w:val="008312F6"/>
    <w:rsid w:val="00836BDA"/>
    <w:rsid w:val="00842F2D"/>
    <w:rsid w:val="008443B3"/>
    <w:rsid w:val="00844E88"/>
    <w:rsid w:val="00844FA0"/>
    <w:rsid w:val="00845FF0"/>
    <w:rsid w:val="008536BA"/>
    <w:rsid w:val="00853BA8"/>
    <w:rsid w:val="00854AA6"/>
    <w:rsid w:val="00857C3E"/>
    <w:rsid w:val="00865401"/>
    <w:rsid w:val="008656D1"/>
    <w:rsid w:val="00866CBC"/>
    <w:rsid w:val="00877F35"/>
    <w:rsid w:val="008817F7"/>
    <w:rsid w:val="008830D8"/>
    <w:rsid w:val="00884AE0"/>
    <w:rsid w:val="008876BB"/>
    <w:rsid w:val="00891674"/>
    <w:rsid w:val="00891F9C"/>
    <w:rsid w:val="00893144"/>
    <w:rsid w:val="0089327C"/>
    <w:rsid w:val="00894697"/>
    <w:rsid w:val="00895771"/>
    <w:rsid w:val="00896046"/>
    <w:rsid w:val="008A00F4"/>
    <w:rsid w:val="008A0B15"/>
    <w:rsid w:val="008B042C"/>
    <w:rsid w:val="008B0A04"/>
    <w:rsid w:val="008B185E"/>
    <w:rsid w:val="008B2307"/>
    <w:rsid w:val="008B2A16"/>
    <w:rsid w:val="008B5982"/>
    <w:rsid w:val="008B59F2"/>
    <w:rsid w:val="008B5B4C"/>
    <w:rsid w:val="008B6827"/>
    <w:rsid w:val="008C1DE5"/>
    <w:rsid w:val="008C4044"/>
    <w:rsid w:val="008C4BD2"/>
    <w:rsid w:val="008C5323"/>
    <w:rsid w:val="008D298C"/>
    <w:rsid w:val="008D38E5"/>
    <w:rsid w:val="008D399A"/>
    <w:rsid w:val="008D7EED"/>
    <w:rsid w:val="008E10CA"/>
    <w:rsid w:val="008E6F36"/>
    <w:rsid w:val="008E742B"/>
    <w:rsid w:val="008E749E"/>
    <w:rsid w:val="008F13AF"/>
    <w:rsid w:val="008F2361"/>
    <w:rsid w:val="008F4FA5"/>
    <w:rsid w:val="008F776D"/>
    <w:rsid w:val="009019C5"/>
    <w:rsid w:val="00903B9C"/>
    <w:rsid w:val="009041EB"/>
    <w:rsid w:val="00906C55"/>
    <w:rsid w:val="009072D1"/>
    <w:rsid w:val="009100C0"/>
    <w:rsid w:val="0091056A"/>
    <w:rsid w:val="00912480"/>
    <w:rsid w:val="00915C18"/>
    <w:rsid w:val="0091629E"/>
    <w:rsid w:val="00917E63"/>
    <w:rsid w:val="00921630"/>
    <w:rsid w:val="00922381"/>
    <w:rsid w:val="009229CD"/>
    <w:rsid w:val="0092372F"/>
    <w:rsid w:val="0092460E"/>
    <w:rsid w:val="00925262"/>
    <w:rsid w:val="009256FB"/>
    <w:rsid w:val="00925B83"/>
    <w:rsid w:val="00930365"/>
    <w:rsid w:val="00931AD9"/>
    <w:rsid w:val="00937298"/>
    <w:rsid w:val="009414CE"/>
    <w:rsid w:val="00942EE7"/>
    <w:rsid w:val="009434A2"/>
    <w:rsid w:val="00944A04"/>
    <w:rsid w:val="00946AD4"/>
    <w:rsid w:val="00946DB9"/>
    <w:rsid w:val="00946E6E"/>
    <w:rsid w:val="009470D8"/>
    <w:rsid w:val="00951180"/>
    <w:rsid w:val="00951F3E"/>
    <w:rsid w:val="00953554"/>
    <w:rsid w:val="0095399D"/>
    <w:rsid w:val="00953A7D"/>
    <w:rsid w:val="00954251"/>
    <w:rsid w:val="009620A1"/>
    <w:rsid w:val="00962E41"/>
    <w:rsid w:val="00963892"/>
    <w:rsid w:val="00963C40"/>
    <w:rsid w:val="00967A2F"/>
    <w:rsid w:val="00967AEA"/>
    <w:rsid w:val="00970C6B"/>
    <w:rsid w:val="00971F9C"/>
    <w:rsid w:val="009748DE"/>
    <w:rsid w:val="00975E17"/>
    <w:rsid w:val="00976B42"/>
    <w:rsid w:val="00980D2C"/>
    <w:rsid w:val="009842F0"/>
    <w:rsid w:val="00984BF0"/>
    <w:rsid w:val="00984C2B"/>
    <w:rsid w:val="0098730F"/>
    <w:rsid w:val="0099303E"/>
    <w:rsid w:val="00993356"/>
    <w:rsid w:val="00993A6C"/>
    <w:rsid w:val="00993B17"/>
    <w:rsid w:val="00994B1A"/>
    <w:rsid w:val="00996D1F"/>
    <w:rsid w:val="00996E67"/>
    <w:rsid w:val="009A495A"/>
    <w:rsid w:val="009A56D5"/>
    <w:rsid w:val="009A6A3B"/>
    <w:rsid w:val="009B0BEF"/>
    <w:rsid w:val="009B24F5"/>
    <w:rsid w:val="009C3337"/>
    <w:rsid w:val="009C3D18"/>
    <w:rsid w:val="009C74E2"/>
    <w:rsid w:val="009D0FD9"/>
    <w:rsid w:val="009D41AC"/>
    <w:rsid w:val="009E0F97"/>
    <w:rsid w:val="009E159A"/>
    <w:rsid w:val="009E44C4"/>
    <w:rsid w:val="009E7F74"/>
    <w:rsid w:val="009F1568"/>
    <w:rsid w:val="009F48D1"/>
    <w:rsid w:val="009F4C1D"/>
    <w:rsid w:val="009F643E"/>
    <w:rsid w:val="009F65C5"/>
    <w:rsid w:val="00A01B2C"/>
    <w:rsid w:val="00A02505"/>
    <w:rsid w:val="00A06468"/>
    <w:rsid w:val="00A06E7D"/>
    <w:rsid w:val="00A122F6"/>
    <w:rsid w:val="00A125EE"/>
    <w:rsid w:val="00A12810"/>
    <w:rsid w:val="00A13EDD"/>
    <w:rsid w:val="00A15258"/>
    <w:rsid w:val="00A15B47"/>
    <w:rsid w:val="00A20DEC"/>
    <w:rsid w:val="00A23A40"/>
    <w:rsid w:val="00A23CB6"/>
    <w:rsid w:val="00A26032"/>
    <w:rsid w:val="00A26F84"/>
    <w:rsid w:val="00A26FCA"/>
    <w:rsid w:val="00A30165"/>
    <w:rsid w:val="00A30B4F"/>
    <w:rsid w:val="00A3305C"/>
    <w:rsid w:val="00A3371E"/>
    <w:rsid w:val="00A34101"/>
    <w:rsid w:val="00A43239"/>
    <w:rsid w:val="00A46AF3"/>
    <w:rsid w:val="00A5031C"/>
    <w:rsid w:val="00A50E61"/>
    <w:rsid w:val="00A546DC"/>
    <w:rsid w:val="00A61945"/>
    <w:rsid w:val="00A62B03"/>
    <w:rsid w:val="00A62C92"/>
    <w:rsid w:val="00A66185"/>
    <w:rsid w:val="00A70433"/>
    <w:rsid w:val="00A73EE3"/>
    <w:rsid w:val="00A74FF3"/>
    <w:rsid w:val="00A75B77"/>
    <w:rsid w:val="00A8424B"/>
    <w:rsid w:val="00A84270"/>
    <w:rsid w:val="00A86DCF"/>
    <w:rsid w:val="00A87A3E"/>
    <w:rsid w:val="00A95508"/>
    <w:rsid w:val="00AB1604"/>
    <w:rsid w:val="00AB30A6"/>
    <w:rsid w:val="00AB4246"/>
    <w:rsid w:val="00AB5215"/>
    <w:rsid w:val="00AC0BC0"/>
    <w:rsid w:val="00AC1A7E"/>
    <w:rsid w:val="00AC293D"/>
    <w:rsid w:val="00AC6920"/>
    <w:rsid w:val="00AD35BC"/>
    <w:rsid w:val="00AD4A40"/>
    <w:rsid w:val="00AD6F97"/>
    <w:rsid w:val="00AE066C"/>
    <w:rsid w:val="00AE0C5D"/>
    <w:rsid w:val="00AE3EB4"/>
    <w:rsid w:val="00AE455E"/>
    <w:rsid w:val="00AE668F"/>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3A8"/>
    <w:rsid w:val="00B335F6"/>
    <w:rsid w:val="00B3432A"/>
    <w:rsid w:val="00B34E80"/>
    <w:rsid w:val="00B35BA2"/>
    <w:rsid w:val="00B37F0C"/>
    <w:rsid w:val="00B51C5B"/>
    <w:rsid w:val="00B53889"/>
    <w:rsid w:val="00B54AE3"/>
    <w:rsid w:val="00B5527D"/>
    <w:rsid w:val="00B5554D"/>
    <w:rsid w:val="00B55AA0"/>
    <w:rsid w:val="00B5604B"/>
    <w:rsid w:val="00B65041"/>
    <w:rsid w:val="00B67CAF"/>
    <w:rsid w:val="00B67D01"/>
    <w:rsid w:val="00B70D9F"/>
    <w:rsid w:val="00B75E46"/>
    <w:rsid w:val="00B77027"/>
    <w:rsid w:val="00B802FC"/>
    <w:rsid w:val="00B816C0"/>
    <w:rsid w:val="00B823AA"/>
    <w:rsid w:val="00B82AFC"/>
    <w:rsid w:val="00B83F2F"/>
    <w:rsid w:val="00B840C2"/>
    <w:rsid w:val="00B8747D"/>
    <w:rsid w:val="00B906D4"/>
    <w:rsid w:val="00B9274E"/>
    <w:rsid w:val="00B935C6"/>
    <w:rsid w:val="00B939A5"/>
    <w:rsid w:val="00B946D7"/>
    <w:rsid w:val="00B95E9E"/>
    <w:rsid w:val="00B96787"/>
    <w:rsid w:val="00B974AF"/>
    <w:rsid w:val="00BA3628"/>
    <w:rsid w:val="00BA4538"/>
    <w:rsid w:val="00BA45DB"/>
    <w:rsid w:val="00BA5397"/>
    <w:rsid w:val="00BB0379"/>
    <w:rsid w:val="00BB125A"/>
    <w:rsid w:val="00BB19C4"/>
    <w:rsid w:val="00BB3A4E"/>
    <w:rsid w:val="00BB7BC9"/>
    <w:rsid w:val="00BC321B"/>
    <w:rsid w:val="00BC41DD"/>
    <w:rsid w:val="00BC4911"/>
    <w:rsid w:val="00BC51FF"/>
    <w:rsid w:val="00BC6194"/>
    <w:rsid w:val="00BC71A1"/>
    <w:rsid w:val="00BD1375"/>
    <w:rsid w:val="00BD3B3A"/>
    <w:rsid w:val="00BD4DF4"/>
    <w:rsid w:val="00BE14BE"/>
    <w:rsid w:val="00BE17FF"/>
    <w:rsid w:val="00BE256A"/>
    <w:rsid w:val="00BE354E"/>
    <w:rsid w:val="00BE4219"/>
    <w:rsid w:val="00BE5649"/>
    <w:rsid w:val="00BF2DE3"/>
    <w:rsid w:val="00BF3862"/>
    <w:rsid w:val="00BF4184"/>
    <w:rsid w:val="00BF762B"/>
    <w:rsid w:val="00C01301"/>
    <w:rsid w:val="00C03101"/>
    <w:rsid w:val="00C04455"/>
    <w:rsid w:val="00C0601E"/>
    <w:rsid w:val="00C06630"/>
    <w:rsid w:val="00C14AB6"/>
    <w:rsid w:val="00C14B57"/>
    <w:rsid w:val="00C22768"/>
    <w:rsid w:val="00C248A0"/>
    <w:rsid w:val="00C26F42"/>
    <w:rsid w:val="00C274D1"/>
    <w:rsid w:val="00C27BA6"/>
    <w:rsid w:val="00C30418"/>
    <w:rsid w:val="00C30FC5"/>
    <w:rsid w:val="00C31D30"/>
    <w:rsid w:val="00C32D27"/>
    <w:rsid w:val="00C372CB"/>
    <w:rsid w:val="00C3734E"/>
    <w:rsid w:val="00C37772"/>
    <w:rsid w:val="00C45384"/>
    <w:rsid w:val="00C45840"/>
    <w:rsid w:val="00C46610"/>
    <w:rsid w:val="00C46E61"/>
    <w:rsid w:val="00C555CE"/>
    <w:rsid w:val="00C561B1"/>
    <w:rsid w:val="00C6080D"/>
    <w:rsid w:val="00C64390"/>
    <w:rsid w:val="00C66323"/>
    <w:rsid w:val="00C66E95"/>
    <w:rsid w:val="00C7177F"/>
    <w:rsid w:val="00C72092"/>
    <w:rsid w:val="00C73851"/>
    <w:rsid w:val="00C73FD1"/>
    <w:rsid w:val="00C7568B"/>
    <w:rsid w:val="00C758F3"/>
    <w:rsid w:val="00C76272"/>
    <w:rsid w:val="00C77BF7"/>
    <w:rsid w:val="00C77F4C"/>
    <w:rsid w:val="00C81F99"/>
    <w:rsid w:val="00C84448"/>
    <w:rsid w:val="00C84A2B"/>
    <w:rsid w:val="00C94140"/>
    <w:rsid w:val="00C958B6"/>
    <w:rsid w:val="00CA1462"/>
    <w:rsid w:val="00CA17E5"/>
    <w:rsid w:val="00CA7459"/>
    <w:rsid w:val="00CB01E0"/>
    <w:rsid w:val="00CB26E1"/>
    <w:rsid w:val="00CC0EF3"/>
    <w:rsid w:val="00CC1C09"/>
    <w:rsid w:val="00CC1D52"/>
    <w:rsid w:val="00CC2031"/>
    <w:rsid w:val="00CC33E3"/>
    <w:rsid w:val="00CD0ABC"/>
    <w:rsid w:val="00CD1741"/>
    <w:rsid w:val="00CD2CFE"/>
    <w:rsid w:val="00CD577F"/>
    <w:rsid w:val="00CD6E39"/>
    <w:rsid w:val="00CD723C"/>
    <w:rsid w:val="00CE02B1"/>
    <w:rsid w:val="00CE1759"/>
    <w:rsid w:val="00CE210F"/>
    <w:rsid w:val="00CE4E92"/>
    <w:rsid w:val="00CE6122"/>
    <w:rsid w:val="00CE662A"/>
    <w:rsid w:val="00CF0CF8"/>
    <w:rsid w:val="00CF1A5C"/>
    <w:rsid w:val="00CF1F8C"/>
    <w:rsid w:val="00CF3067"/>
    <w:rsid w:val="00CF57BE"/>
    <w:rsid w:val="00CF5871"/>
    <w:rsid w:val="00CF59C2"/>
    <w:rsid w:val="00CF6E91"/>
    <w:rsid w:val="00D039C8"/>
    <w:rsid w:val="00D0549B"/>
    <w:rsid w:val="00D10EE8"/>
    <w:rsid w:val="00D12A88"/>
    <w:rsid w:val="00D1543F"/>
    <w:rsid w:val="00D15C49"/>
    <w:rsid w:val="00D215ED"/>
    <w:rsid w:val="00D22923"/>
    <w:rsid w:val="00D23A00"/>
    <w:rsid w:val="00D25933"/>
    <w:rsid w:val="00D3179B"/>
    <w:rsid w:val="00D33923"/>
    <w:rsid w:val="00D33EF2"/>
    <w:rsid w:val="00D34004"/>
    <w:rsid w:val="00D4123A"/>
    <w:rsid w:val="00D416F1"/>
    <w:rsid w:val="00D41F48"/>
    <w:rsid w:val="00D45AF0"/>
    <w:rsid w:val="00D45EDB"/>
    <w:rsid w:val="00D46213"/>
    <w:rsid w:val="00D462B7"/>
    <w:rsid w:val="00D472D6"/>
    <w:rsid w:val="00D47561"/>
    <w:rsid w:val="00D5414D"/>
    <w:rsid w:val="00D54CDE"/>
    <w:rsid w:val="00D555CC"/>
    <w:rsid w:val="00D55DAE"/>
    <w:rsid w:val="00D56C95"/>
    <w:rsid w:val="00D606CD"/>
    <w:rsid w:val="00D61A3C"/>
    <w:rsid w:val="00D62372"/>
    <w:rsid w:val="00D704B3"/>
    <w:rsid w:val="00D71788"/>
    <w:rsid w:val="00D77A59"/>
    <w:rsid w:val="00D814E0"/>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A16EE"/>
    <w:rsid w:val="00DA7982"/>
    <w:rsid w:val="00DB34C2"/>
    <w:rsid w:val="00DB3BB4"/>
    <w:rsid w:val="00DB5D52"/>
    <w:rsid w:val="00DB6FF2"/>
    <w:rsid w:val="00DB74A6"/>
    <w:rsid w:val="00DB765B"/>
    <w:rsid w:val="00DC4BFE"/>
    <w:rsid w:val="00DD4E98"/>
    <w:rsid w:val="00DE026A"/>
    <w:rsid w:val="00DE182A"/>
    <w:rsid w:val="00DE19A8"/>
    <w:rsid w:val="00DE25D9"/>
    <w:rsid w:val="00DE4A05"/>
    <w:rsid w:val="00DE5078"/>
    <w:rsid w:val="00DE5275"/>
    <w:rsid w:val="00DE6E33"/>
    <w:rsid w:val="00DE7820"/>
    <w:rsid w:val="00DF0463"/>
    <w:rsid w:val="00DF13BE"/>
    <w:rsid w:val="00DF1711"/>
    <w:rsid w:val="00DF3CF6"/>
    <w:rsid w:val="00DF4E8F"/>
    <w:rsid w:val="00DF6B44"/>
    <w:rsid w:val="00DF7190"/>
    <w:rsid w:val="00E03C32"/>
    <w:rsid w:val="00E05016"/>
    <w:rsid w:val="00E107CA"/>
    <w:rsid w:val="00E10C27"/>
    <w:rsid w:val="00E12E7F"/>
    <w:rsid w:val="00E14FA7"/>
    <w:rsid w:val="00E20A8B"/>
    <w:rsid w:val="00E21F77"/>
    <w:rsid w:val="00E23F12"/>
    <w:rsid w:val="00E24B34"/>
    <w:rsid w:val="00E2653C"/>
    <w:rsid w:val="00E273EE"/>
    <w:rsid w:val="00E27CBC"/>
    <w:rsid w:val="00E315C8"/>
    <w:rsid w:val="00E35FCD"/>
    <w:rsid w:val="00E42A65"/>
    <w:rsid w:val="00E476CD"/>
    <w:rsid w:val="00E505C0"/>
    <w:rsid w:val="00E50D40"/>
    <w:rsid w:val="00E53A26"/>
    <w:rsid w:val="00E542FC"/>
    <w:rsid w:val="00E56DB4"/>
    <w:rsid w:val="00E57C57"/>
    <w:rsid w:val="00E6004D"/>
    <w:rsid w:val="00E600D4"/>
    <w:rsid w:val="00E65B47"/>
    <w:rsid w:val="00E7049B"/>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FBE"/>
    <w:rsid w:val="00EA1C7E"/>
    <w:rsid w:val="00EA2966"/>
    <w:rsid w:val="00EA2D1B"/>
    <w:rsid w:val="00EA314E"/>
    <w:rsid w:val="00EB185C"/>
    <w:rsid w:val="00EB1C9D"/>
    <w:rsid w:val="00EC6072"/>
    <w:rsid w:val="00EC661C"/>
    <w:rsid w:val="00ED2B6B"/>
    <w:rsid w:val="00ED58F5"/>
    <w:rsid w:val="00ED6D13"/>
    <w:rsid w:val="00EE0F66"/>
    <w:rsid w:val="00EE1305"/>
    <w:rsid w:val="00EE203E"/>
    <w:rsid w:val="00EE3530"/>
    <w:rsid w:val="00EE3829"/>
    <w:rsid w:val="00EE663C"/>
    <w:rsid w:val="00EF318F"/>
    <w:rsid w:val="00EF39E1"/>
    <w:rsid w:val="00EF3A57"/>
    <w:rsid w:val="00EF3FFC"/>
    <w:rsid w:val="00EF4F2C"/>
    <w:rsid w:val="00EF62DE"/>
    <w:rsid w:val="00EF79F0"/>
    <w:rsid w:val="00F0621B"/>
    <w:rsid w:val="00F1030C"/>
    <w:rsid w:val="00F11F92"/>
    <w:rsid w:val="00F163BF"/>
    <w:rsid w:val="00F21032"/>
    <w:rsid w:val="00F221B2"/>
    <w:rsid w:val="00F22471"/>
    <w:rsid w:val="00F24215"/>
    <w:rsid w:val="00F25F09"/>
    <w:rsid w:val="00F30D5D"/>
    <w:rsid w:val="00F3423C"/>
    <w:rsid w:val="00F35E0A"/>
    <w:rsid w:val="00F377E9"/>
    <w:rsid w:val="00F379B7"/>
    <w:rsid w:val="00F446E2"/>
    <w:rsid w:val="00F4568A"/>
    <w:rsid w:val="00F4660A"/>
    <w:rsid w:val="00F46EBE"/>
    <w:rsid w:val="00F472B1"/>
    <w:rsid w:val="00F509BC"/>
    <w:rsid w:val="00F5190F"/>
    <w:rsid w:val="00F525FA"/>
    <w:rsid w:val="00F55636"/>
    <w:rsid w:val="00F63122"/>
    <w:rsid w:val="00F64020"/>
    <w:rsid w:val="00F641D5"/>
    <w:rsid w:val="00F649C1"/>
    <w:rsid w:val="00F66806"/>
    <w:rsid w:val="00F81763"/>
    <w:rsid w:val="00F8286A"/>
    <w:rsid w:val="00F8704C"/>
    <w:rsid w:val="00F911C5"/>
    <w:rsid w:val="00F97C93"/>
    <w:rsid w:val="00FA0A99"/>
    <w:rsid w:val="00FA1EE8"/>
    <w:rsid w:val="00FA2539"/>
    <w:rsid w:val="00FA2B87"/>
    <w:rsid w:val="00FA698B"/>
    <w:rsid w:val="00FB1EFF"/>
    <w:rsid w:val="00FB2C72"/>
    <w:rsid w:val="00FB2F88"/>
    <w:rsid w:val="00FB6316"/>
    <w:rsid w:val="00FC0706"/>
    <w:rsid w:val="00FC2046"/>
    <w:rsid w:val="00FC4684"/>
    <w:rsid w:val="00FC7248"/>
    <w:rsid w:val="00FD3D7A"/>
    <w:rsid w:val="00FD452B"/>
    <w:rsid w:val="00FD615C"/>
    <w:rsid w:val="00FD7231"/>
    <w:rsid w:val="00FD7765"/>
    <w:rsid w:val="00FD7A73"/>
    <w:rsid w:val="00FE553F"/>
    <w:rsid w:val="00FE6DB0"/>
    <w:rsid w:val="00FE6E4B"/>
    <w:rsid w:val="00FF08E3"/>
    <w:rsid w:val="00FF18D1"/>
    <w:rsid w:val="00FF1B3A"/>
    <w:rsid w:val="00FF2002"/>
    <w:rsid w:val="00FF520E"/>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lucidchart.com/pag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floydhub.com/an-introduction-to-q-learning-reinforcement-learning/"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simple-reinforcement-learning-q-learning-fcddc4b6fe56" TargetMode="External"/><Relationship Id="rId37" Type="http://schemas.openxmlformats.org/officeDocument/2006/relationships/hyperlink" Target="https://www.pyth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ome.ubalt.edu/ntsbarsh/opre640a/partviii.htm" TargetMode="External"/><Relationship Id="rId36" Type="http://schemas.openxmlformats.org/officeDocument/2006/relationships/hyperlink" Target="https://numpy.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Mats/knapsack_ps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0360835216304077" TargetMode="External"/><Relationship Id="rId30" Type="http://schemas.openxmlformats.org/officeDocument/2006/relationships/hyperlink" Target="https://eprints.whiterose.ac.uk/135483/1/paper_66_1_.pdf" TargetMode="External"/><Relationship Id="rId35" Type="http://schemas.openxmlformats.org/officeDocument/2006/relationships/hyperlink" Target="https://matplotlib.org/" TargetMode="External"/><Relationship Id="rId43" Type="http://schemas.openxmlformats.org/officeDocument/2006/relationships/glossaryDocument" Target="glossary/document.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stah.net/products/astah-uml/" TargetMode="External"/><Relationship Id="rId38" Type="http://schemas.openxmlformats.org/officeDocument/2006/relationships/hyperlink" Target="https://www.teamgant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 w:type="paragraph" w:customStyle="1" w:styleId="449CF940D66F4531B7BCE59D037A6AEE">
    <w:name w:val="449CF940D66F4531B7BCE59D037A6AEE"/>
    <w:rsid w:val="006B16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1639</TotalTime>
  <Pages>40</Pages>
  <Words>9300</Words>
  <Characters>53016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62192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1386</cp:revision>
  <dcterms:created xsi:type="dcterms:W3CDTF">2020-11-22T15:09:00Z</dcterms:created>
  <dcterms:modified xsi:type="dcterms:W3CDTF">2021-04-03T11:30:00Z</dcterms:modified>
</cp:coreProperties>
</file>