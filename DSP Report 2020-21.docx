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D10EE8"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7858977"/>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5DE87109"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My swarm intelligence algorithm will show the behavior of the swarm moving towards an optimal solution of test data.</w:t>
      </w:r>
      <w:r w:rsidR="005E4990" w:rsidRPr="009434A2">
        <w:rPr>
          <w:rFonts w:ascii="Calibri" w:hAnsi="Calibri" w:cs="Calibri"/>
          <w:sz w:val="22"/>
          <w:szCs w:val="22"/>
        </w:rPr>
        <w:t xml:space="preserve"> (Hassanien and Emary,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0DA8FE08" w:rsidR="004F5C53" w:rsidRPr="00D5414D" w:rsidRDefault="004F5C53" w:rsidP="00D5414D">
      <w:pPr>
        <w:pStyle w:val="Heading1"/>
        <w:ind w:firstLine="720"/>
        <w:jc w:val="left"/>
        <w:rPr>
          <w:rFonts w:ascii="Calibri" w:hAnsi="Calibri" w:cs="Calibri"/>
        </w:rPr>
      </w:pPr>
      <w:bookmarkStart w:id="5" w:name="_Toc67858978"/>
      <w:r w:rsidRPr="00390E19">
        <w:rPr>
          <w:rFonts w:ascii="Calibri" w:hAnsi="Calibri" w:cs="Calibri"/>
        </w:rPr>
        <w:lastRenderedPageBreak/>
        <w:t>Acknowledgements</w:t>
      </w:r>
      <w:bookmarkEnd w:id="5"/>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2CA2859" w14:textId="007AD1CD" w:rsidR="004F5C53" w:rsidRDefault="004F5C53" w:rsidP="00683536">
      <w:pPr>
        <w:spacing w:line="360" w:lineRule="auto"/>
        <w:ind w:firstLine="0"/>
        <w:rPr>
          <w:rFonts w:ascii="Calibri" w:hAnsi="Calibri" w:cs="Calibri"/>
          <w:b/>
          <w:bCs/>
          <w:sz w:val="28"/>
          <w:szCs w:val="28"/>
        </w:rPr>
      </w:pPr>
    </w:p>
    <w:p w14:paraId="63F71C77" w14:textId="1A0BED81" w:rsidR="004F5C53" w:rsidRDefault="004F5C53" w:rsidP="00683536">
      <w:pPr>
        <w:spacing w:line="360" w:lineRule="auto"/>
        <w:ind w:firstLine="0"/>
        <w:rPr>
          <w:rFonts w:ascii="Calibri" w:hAnsi="Calibri" w:cs="Calibri"/>
          <w:b/>
          <w:bCs/>
          <w:sz w:val="28"/>
          <w:szCs w:val="28"/>
        </w:rPr>
      </w:pPr>
    </w:p>
    <w:p w14:paraId="52179730" w14:textId="77777777" w:rsidR="00253A89" w:rsidRDefault="00253A89" w:rsidP="00683536">
      <w:pPr>
        <w:spacing w:line="360" w:lineRule="auto"/>
        <w:ind w:firstLine="0"/>
        <w:rPr>
          <w:rFonts w:ascii="Calibri" w:hAnsi="Calibri" w:cs="Calibri"/>
          <w:b/>
          <w:bCs/>
          <w:sz w:val="28"/>
          <w:szCs w:val="28"/>
        </w:rPr>
      </w:pPr>
    </w:p>
    <w:p w14:paraId="7344207D" w14:textId="77777777" w:rsidR="00253A89" w:rsidRDefault="00253A89" w:rsidP="00683536">
      <w:pPr>
        <w:spacing w:line="360" w:lineRule="auto"/>
        <w:ind w:firstLine="0"/>
        <w:rPr>
          <w:rFonts w:ascii="Calibri" w:hAnsi="Calibri" w:cs="Calibri"/>
          <w:b/>
          <w:bCs/>
          <w:sz w:val="28"/>
          <w:szCs w:val="28"/>
        </w:rPr>
      </w:pPr>
    </w:p>
    <w:p w14:paraId="54C74798" w14:textId="77777777" w:rsidR="00253A89" w:rsidRDefault="00253A89" w:rsidP="00683536">
      <w:pPr>
        <w:spacing w:line="360" w:lineRule="auto"/>
        <w:ind w:firstLine="0"/>
        <w:rPr>
          <w:rFonts w:ascii="Calibri" w:hAnsi="Calibri" w:cs="Calibri"/>
          <w:b/>
          <w:bCs/>
          <w:sz w:val="28"/>
          <w:szCs w:val="28"/>
        </w:rPr>
      </w:pPr>
    </w:p>
    <w:p w14:paraId="6D3505AD" w14:textId="77777777" w:rsidR="00253A89" w:rsidRDefault="00253A89"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7858979"/>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147BA311" w14:textId="7449861C" w:rsidR="005424A1"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7858977" w:history="1">
            <w:r w:rsidR="005424A1" w:rsidRPr="00AD6AE8">
              <w:rPr>
                <w:rStyle w:val="Hyperlink"/>
                <w:rFonts w:ascii="Calibri" w:hAnsi="Calibri"/>
                <w:noProof/>
              </w:rPr>
              <w:t>Abstract</w:t>
            </w:r>
            <w:r w:rsidR="005424A1">
              <w:rPr>
                <w:noProof/>
                <w:webHidden/>
              </w:rPr>
              <w:tab/>
            </w:r>
            <w:r w:rsidR="005424A1">
              <w:rPr>
                <w:noProof/>
                <w:webHidden/>
              </w:rPr>
              <w:fldChar w:fldCharType="begin"/>
            </w:r>
            <w:r w:rsidR="005424A1">
              <w:rPr>
                <w:noProof/>
                <w:webHidden/>
              </w:rPr>
              <w:instrText xml:space="preserve"> PAGEREF _Toc67858977 \h </w:instrText>
            </w:r>
            <w:r w:rsidR="005424A1">
              <w:rPr>
                <w:noProof/>
                <w:webHidden/>
              </w:rPr>
            </w:r>
            <w:r w:rsidR="005424A1">
              <w:rPr>
                <w:noProof/>
                <w:webHidden/>
              </w:rPr>
              <w:fldChar w:fldCharType="separate"/>
            </w:r>
            <w:r w:rsidR="005424A1">
              <w:rPr>
                <w:noProof/>
                <w:webHidden/>
              </w:rPr>
              <w:t>2</w:t>
            </w:r>
            <w:r w:rsidR="005424A1">
              <w:rPr>
                <w:noProof/>
                <w:webHidden/>
              </w:rPr>
              <w:fldChar w:fldCharType="end"/>
            </w:r>
          </w:hyperlink>
        </w:p>
        <w:p w14:paraId="662B7873" w14:textId="69FD0465" w:rsidR="005424A1" w:rsidRDefault="00D10EE8">
          <w:pPr>
            <w:pStyle w:val="TOC1"/>
            <w:rPr>
              <w:noProof/>
              <w:kern w:val="0"/>
              <w:sz w:val="22"/>
              <w:szCs w:val="22"/>
              <w:lang w:val="en-GB" w:eastAsia="en-GB"/>
            </w:rPr>
          </w:pPr>
          <w:hyperlink w:anchor="_Toc67858978" w:history="1">
            <w:r w:rsidR="005424A1" w:rsidRPr="00AD6AE8">
              <w:rPr>
                <w:rStyle w:val="Hyperlink"/>
                <w:rFonts w:ascii="Calibri" w:hAnsi="Calibri" w:cs="Calibri"/>
                <w:noProof/>
              </w:rPr>
              <w:t>Acknowledgements</w:t>
            </w:r>
            <w:r w:rsidR="005424A1">
              <w:rPr>
                <w:noProof/>
                <w:webHidden/>
              </w:rPr>
              <w:tab/>
            </w:r>
            <w:r w:rsidR="005424A1">
              <w:rPr>
                <w:noProof/>
                <w:webHidden/>
              </w:rPr>
              <w:fldChar w:fldCharType="begin"/>
            </w:r>
            <w:r w:rsidR="005424A1">
              <w:rPr>
                <w:noProof/>
                <w:webHidden/>
              </w:rPr>
              <w:instrText xml:space="preserve"> PAGEREF _Toc67858978 \h </w:instrText>
            </w:r>
            <w:r w:rsidR="005424A1">
              <w:rPr>
                <w:noProof/>
                <w:webHidden/>
              </w:rPr>
            </w:r>
            <w:r w:rsidR="005424A1">
              <w:rPr>
                <w:noProof/>
                <w:webHidden/>
              </w:rPr>
              <w:fldChar w:fldCharType="separate"/>
            </w:r>
            <w:r w:rsidR="005424A1">
              <w:rPr>
                <w:noProof/>
                <w:webHidden/>
              </w:rPr>
              <w:t>3</w:t>
            </w:r>
            <w:r w:rsidR="005424A1">
              <w:rPr>
                <w:noProof/>
                <w:webHidden/>
              </w:rPr>
              <w:fldChar w:fldCharType="end"/>
            </w:r>
          </w:hyperlink>
        </w:p>
        <w:p w14:paraId="2CB8B33D" w14:textId="7881FBE4" w:rsidR="005424A1" w:rsidRDefault="00D10EE8">
          <w:pPr>
            <w:pStyle w:val="TOC1"/>
            <w:rPr>
              <w:noProof/>
              <w:kern w:val="0"/>
              <w:sz w:val="22"/>
              <w:szCs w:val="22"/>
              <w:lang w:val="en-GB" w:eastAsia="en-GB"/>
            </w:rPr>
          </w:pPr>
          <w:hyperlink w:anchor="_Toc67858979" w:history="1">
            <w:r w:rsidR="005424A1" w:rsidRPr="00AD6AE8">
              <w:rPr>
                <w:rStyle w:val="Hyperlink"/>
                <w:rFonts w:ascii="Calibri" w:hAnsi="Calibri" w:cs="Calibri"/>
                <w:noProof/>
              </w:rPr>
              <w:t>Table of Contents</w:t>
            </w:r>
            <w:r w:rsidR="005424A1">
              <w:rPr>
                <w:noProof/>
                <w:webHidden/>
              </w:rPr>
              <w:tab/>
            </w:r>
            <w:r w:rsidR="005424A1">
              <w:rPr>
                <w:noProof/>
                <w:webHidden/>
              </w:rPr>
              <w:fldChar w:fldCharType="begin"/>
            </w:r>
            <w:r w:rsidR="005424A1">
              <w:rPr>
                <w:noProof/>
                <w:webHidden/>
              </w:rPr>
              <w:instrText xml:space="preserve"> PAGEREF _Toc67858979 \h </w:instrText>
            </w:r>
            <w:r w:rsidR="005424A1">
              <w:rPr>
                <w:noProof/>
                <w:webHidden/>
              </w:rPr>
            </w:r>
            <w:r w:rsidR="005424A1">
              <w:rPr>
                <w:noProof/>
                <w:webHidden/>
              </w:rPr>
              <w:fldChar w:fldCharType="separate"/>
            </w:r>
            <w:r w:rsidR="005424A1">
              <w:rPr>
                <w:noProof/>
                <w:webHidden/>
              </w:rPr>
              <w:t>4</w:t>
            </w:r>
            <w:r w:rsidR="005424A1">
              <w:rPr>
                <w:noProof/>
                <w:webHidden/>
              </w:rPr>
              <w:fldChar w:fldCharType="end"/>
            </w:r>
          </w:hyperlink>
        </w:p>
        <w:p w14:paraId="44C0EE5F" w14:textId="37FDA7E2" w:rsidR="005424A1" w:rsidRDefault="00D10EE8">
          <w:pPr>
            <w:pStyle w:val="TOC1"/>
            <w:rPr>
              <w:noProof/>
              <w:kern w:val="0"/>
              <w:sz w:val="22"/>
              <w:szCs w:val="22"/>
              <w:lang w:val="en-GB" w:eastAsia="en-GB"/>
            </w:rPr>
          </w:pPr>
          <w:hyperlink w:anchor="_Toc67858980" w:history="1">
            <w:r w:rsidR="005424A1" w:rsidRPr="00AD6AE8">
              <w:rPr>
                <w:rStyle w:val="Hyperlink"/>
                <w:rFonts w:ascii="Calibri" w:hAnsi="Calibri" w:cs="Calibri"/>
                <w:noProof/>
              </w:rPr>
              <w:t>Table of Figures</w:t>
            </w:r>
            <w:r w:rsidR="005424A1">
              <w:rPr>
                <w:noProof/>
                <w:webHidden/>
              </w:rPr>
              <w:tab/>
            </w:r>
            <w:r w:rsidR="005424A1">
              <w:rPr>
                <w:noProof/>
                <w:webHidden/>
              </w:rPr>
              <w:fldChar w:fldCharType="begin"/>
            </w:r>
            <w:r w:rsidR="005424A1">
              <w:rPr>
                <w:noProof/>
                <w:webHidden/>
              </w:rPr>
              <w:instrText xml:space="preserve"> PAGEREF _Toc67858980 \h </w:instrText>
            </w:r>
            <w:r w:rsidR="005424A1">
              <w:rPr>
                <w:noProof/>
                <w:webHidden/>
              </w:rPr>
            </w:r>
            <w:r w:rsidR="005424A1">
              <w:rPr>
                <w:noProof/>
                <w:webHidden/>
              </w:rPr>
              <w:fldChar w:fldCharType="separate"/>
            </w:r>
            <w:r w:rsidR="005424A1">
              <w:rPr>
                <w:noProof/>
                <w:webHidden/>
              </w:rPr>
              <w:t>5</w:t>
            </w:r>
            <w:r w:rsidR="005424A1">
              <w:rPr>
                <w:noProof/>
                <w:webHidden/>
              </w:rPr>
              <w:fldChar w:fldCharType="end"/>
            </w:r>
          </w:hyperlink>
        </w:p>
        <w:p w14:paraId="388589BB" w14:textId="376D2821" w:rsidR="005424A1" w:rsidRDefault="00D10EE8">
          <w:pPr>
            <w:pStyle w:val="TOC1"/>
            <w:rPr>
              <w:noProof/>
              <w:kern w:val="0"/>
              <w:sz w:val="22"/>
              <w:szCs w:val="22"/>
              <w:lang w:val="en-GB" w:eastAsia="en-GB"/>
            </w:rPr>
          </w:pPr>
          <w:hyperlink w:anchor="_Toc67858981" w:history="1">
            <w:r w:rsidR="005424A1" w:rsidRPr="00AD6AE8">
              <w:rPr>
                <w:rStyle w:val="Hyperlink"/>
                <w:rFonts w:ascii="Calibri" w:hAnsi="Calibri" w:cs="Calibri"/>
                <w:noProof/>
              </w:rPr>
              <w:t>Table of Tables</w:t>
            </w:r>
            <w:r w:rsidR="005424A1">
              <w:rPr>
                <w:noProof/>
                <w:webHidden/>
              </w:rPr>
              <w:tab/>
            </w:r>
            <w:r w:rsidR="005424A1">
              <w:rPr>
                <w:noProof/>
                <w:webHidden/>
              </w:rPr>
              <w:fldChar w:fldCharType="begin"/>
            </w:r>
            <w:r w:rsidR="005424A1">
              <w:rPr>
                <w:noProof/>
                <w:webHidden/>
              </w:rPr>
              <w:instrText xml:space="preserve"> PAGEREF _Toc67858981 \h </w:instrText>
            </w:r>
            <w:r w:rsidR="005424A1">
              <w:rPr>
                <w:noProof/>
                <w:webHidden/>
              </w:rPr>
            </w:r>
            <w:r w:rsidR="005424A1">
              <w:rPr>
                <w:noProof/>
                <w:webHidden/>
              </w:rPr>
              <w:fldChar w:fldCharType="separate"/>
            </w:r>
            <w:r w:rsidR="005424A1">
              <w:rPr>
                <w:noProof/>
                <w:webHidden/>
              </w:rPr>
              <w:t>6</w:t>
            </w:r>
            <w:r w:rsidR="005424A1">
              <w:rPr>
                <w:noProof/>
                <w:webHidden/>
              </w:rPr>
              <w:fldChar w:fldCharType="end"/>
            </w:r>
          </w:hyperlink>
        </w:p>
        <w:p w14:paraId="76018EE4" w14:textId="14CC9911" w:rsidR="005424A1" w:rsidRDefault="00D10EE8">
          <w:pPr>
            <w:pStyle w:val="TOC1"/>
            <w:tabs>
              <w:tab w:val="left" w:pos="1200"/>
            </w:tabs>
            <w:rPr>
              <w:noProof/>
              <w:kern w:val="0"/>
              <w:sz w:val="22"/>
              <w:szCs w:val="22"/>
              <w:lang w:val="en-GB" w:eastAsia="en-GB"/>
            </w:rPr>
          </w:pPr>
          <w:hyperlink w:anchor="_Toc67858982" w:history="1">
            <w:r w:rsidR="005424A1" w:rsidRPr="00AD6AE8">
              <w:rPr>
                <w:rStyle w:val="Hyperlink"/>
                <w:rFonts w:ascii="Calibri" w:hAnsi="Calibri" w:cs="Calibri"/>
                <w:noProof/>
              </w:rPr>
              <w:t>1.</w:t>
            </w:r>
            <w:r w:rsidR="005424A1">
              <w:rPr>
                <w:noProof/>
                <w:kern w:val="0"/>
                <w:sz w:val="22"/>
                <w:szCs w:val="22"/>
                <w:lang w:val="en-GB" w:eastAsia="en-GB"/>
              </w:rPr>
              <w:tab/>
            </w:r>
            <w:r w:rsidR="005424A1" w:rsidRPr="00AD6AE8">
              <w:rPr>
                <w:rStyle w:val="Hyperlink"/>
                <w:rFonts w:ascii="Calibri" w:hAnsi="Calibri" w:cs="Calibri"/>
                <w:noProof/>
              </w:rPr>
              <w:t>Introduction</w:t>
            </w:r>
            <w:r w:rsidR="005424A1">
              <w:rPr>
                <w:noProof/>
                <w:webHidden/>
              </w:rPr>
              <w:tab/>
            </w:r>
            <w:r w:rsidR="005424A1">
              <w:rPr>
                <w:noProof/>
                <w:webHidden/>
              </w:rPr>
              <w:fldChar w:fldCharType="begin"/>
            </w:r>
            <w:r w:rsidR="005424A1">
              <w:rPr>
                <w:noProof/>
                <w:webHidden/>
              </w:rPr>
              <w:instrText xml:space="preserve"> PAGEREF _Toc67858982 \h </w:instrText>
            </w:r>
            <w:r w:rsidR="005424A1">
              <w:rPr>
                <w:noProof/>
                <w:webHidden/>
              </w:rPr>
            </w:r>
            <w:r w:rsidR="005424A1">
              <w:rPr>
                <w:noProof/>
                <w:webHidden/>
              </w:rPr>
              <w:fldChar w:fldCharType="separate"/>
            </w:r>
            <w:r w:rsidR="005424A1">
              <w:rPr>
                <w:noProof/>
                <w:webHidden/>
              </w:rPr>
              <w:t>7</w:t>
            </w:r>
            <w:r w:rsidR="005424A1">
              <w:rPr>
                <w:noProof/>
                <w:webHidden/>
              </w:rPr>
              <w:fldChar w:fldCharType="end"/>
            </w:r>
          </w:hyperlink>
        </w:p>
        <w:p w14:paraId="34D3B75E" w14:textId="621ADEB8" w:rsidR="005424A1" w:rsidRDefault="00D10EE8">
          <w:pPr>
            <w:pStyle w:val="TOC1"/>
            <w:tabs>
              <w:tab w:val="left" w:pos="1200"/>
            </w:tabs>
            <w:rPr>
              <w:noProof/>
              <w:kern w:val="0"/>
              <w:sz w:val="22"/>
              <w:szCs w:val="22"/>
              <w:lang w:val="en-GB" w:eastAsia="en-GB"/>
            </w:rPr>
          </w:pPr>
          <w:hyperlink w:anchor="_Toc67858983" w:history="1">
            <w:r w:rsidR="005424A1" w:rsidRPr="00AD6AE8">
              <w:rPr>
                <w:rStyle w:val="Hyperlink"/>
                <w:rFonts w:ascii="Calibri" w:hAnsi="Calibri" w:cs="Calibri"/>
                <w:noProof/>
              </w:rPr>
              <w:t>2.</w:t>
            </w:r>
            <w:r w:rsidR="005424A1">
              <w:rPr>
                <w:noProof/>
                <w:kern w:val="0"/>
                <w:sz w:val="22"/>
                <w:szCs w:val="22"/>
                <w:lang w:val="en-GB" w:eastAsia="en-GB"/>
              </w:rPr>
              <w:tab/>
            </w:r>
            <w:r w:rsidR="005424A1" w:rsidRPr="00AD6AE8">
              <w:rPr>
                <w:rStyle w:val="Hyperlink"/>
                <w:rFonts w:ascii="Calibri" w:hAnsi="Calibri" w:cs="Calibri"/>
                <w:noProof/>
              </w:rPr>
              <w:t>Literature Review</w:t>
            </w:r>
            <w:r w:rsidR="005424A1">
              <w:rPr>
                <w:noProof/>
                <w:webHidden/>
              </w:rPr>
              <w:tab/>
            </w:r>
            <w:r w:rsidR="005424A1">
              <w:rPr>
                <w:noProof/>
                <w:webHidden/>
              </w:rPr>
              <w:fldChar w:fldCharType="begin"/>
            </w:r>
            <w:r w:rsidR="005424A1">
              <w:rPr>
                <w:noProof/>
                <w:webHidden/>
              </w:rPr>
              <w:instrText xml:space="preserve"> PAGEREF _Toc67858983 \h </w:instrText>
            </w:r>
            <w:r w:rsidR="005424A1">
              <w:rPr>
                <w:noProof/>
                <w:webHidden/>
              </w:rPr>
            </w:r>
            <w:r w:rsidR="005424A1">
              <w:rPr>
                <w:noProof/>
                <w:webHidden/>
              </w:rPr>
              <w:fldChar w:fldCharType="separate"/>
            </w:r>
            <w:r w:rsidR="005424A1">
              <w:rPr>
                <w:noProof/>
                <w:webHidden/>
              </w:rPr>
              <w:t>7</w:t>
            </w:r>
            <w:r w:rsidR="005424A1">
              <w:rPr>
                <w:noProof/>
                <w:webHidden/>
              </w:rPr>
              <w:fldChar w:fldCharType="end"/>
            </w:r>
          </w:hyperlink>
        </w:p>
        <w:p w14:paraId="392E5269" w14:textId="2917E9F4" w:rsidR="005424A1" w:rsidRDefault="00D10EE8">
          <w:pPr>
            <w:pStyle w:val="TOC2"/>
            <w:rPr>
              <w:noProof/>
              <w:kern w:val="0"/>
              <w:sz w:val="22"/>
              <w:szCs w:val="22"/>
              <w:lang w:val="en-GB" w:eastAsia="en-GB"/>
            </w:rPr>
          </w:pPr>
          <w:hyperlink w:anchor="_Toc67858984" w:history="1">
            <w:r w:rsidR="005424A1" w:rsidRPr="00AD6AE8">
              <w:rPr>
                <w:rStyle w:val="Hyperlink"/>
                <w:rFonts w:ascii="Calibri" w:hAnsi="Calibri" w:cs="Calibri"/>
                <w:noProof/>
              </w:rPr>
              <w:t>2.1 Previous Projects</w:t>
            </w:r>
            <w:r w:rsidR="005424A1">
              <w:rPr>
                <w:noProof/>
                <w:webHidden/>
              </w:rPr>
              <w:tab/>
            </w:r>
            <w:r w:rsidR="005424A1">
              <w:rPr>
                <w:noProof/>
                <w:webHidden/>
              </w:rPr>
              <w:fldChar w:fldCharType="begin"/>
            </w:r>
            <w:r w:rsidR="005424A1">
              <w:rPr>
                <w:noProof/>
                <w:webHidden/>
              </w:rPr>
              <w:instrText xml:space="preserve"> PAGEREF _Toc67858984 \h </w:instrText>
            </w:r>
            <w:r w:rsidR="005424A1">
              <w:rPr>
                <w:noProof/>
                <w:webHidden/>
              </w:rPr>
            </w:r>
            <w:r w:rsidR="005424A1">
              <w:rPr>
                <w:noProof/>
                <w:webHidden/>
              </w:rPr>
              <w:fldChar w:fldCharType="separate"/>
            </w:r>
            <w:r w:rsidR="005424A1">
              <w:rPr>
                <w:noProof/>
                <w:webHidden/>
              </w:rPr>
              <w:t>12</w:t>
            </w:r>
            <w:r w:rsidR="005424A1">
              <w:rPr>
                <w:noProof/>
                <w:webHidden/>
              </w:rPr>
              <w:fldChar w:fldCharType="end"/>
            </w:r>
          </w:hyperlink>
        </w:p>
        <w:p w14:paraId="411C6800" w14:textId="35AD96C3" w:rsidR="005424A1" w:rsidRDefault="00D10EE8">
          <w:pPr>
            <w:pStyle w:val="TOC2"/>
            <w:rPr>
              <w:noProof/>
              <w:kern w:val="0"/>
              <w:sz w:val="22"/>
              <w:szCs w:val="22"/>
              <w:lang w:val="en-GB" w:eastAsia="en-GB"/>
            </w:rPr>
          </w:pPr>
          <w:hyperlink w:anchor="_Toc67858985" w:history="1">
            <w:r w:rsidR="005424A1" w:rsidRPr="00AD6AE8">
              <w:rPr>
                <w:rStyle w:val="Hyperlink"/>
                <w:rFonts w:ascii="Calibri" w:hAnsi="Calibri" w:cs="Calibri"/>
                <w:noProof/>
              </w:rPr>
              <w:t>2.2 Identified Gaps</w:t>
            </w:r>
            <w:r w:rsidR="005424A1">
              <w:rPr>
                <w:noProof/>
                <w:webHidden/>
              </w:rPr>
              <w:tab/>
            </w:r>
            <w:r w:rsidR="005424A1">
              <w:rPr>
                <w:noProof/>
                <w:webHidden/>
              </w:rPr>
              <w:fldChar w:fldCharType="begin"/>
            </w:r>
            <w:r w:rsidR="005424A1">
              <w:rPr>
                <w:noProof/>
                <w:webHidden/>
              </w:rPr>
              <w:instrText xml:space="preserve"> PAGEREF _Toc67858985 \h </w:instrText>
            </w:r>
            <w:r w:rsidR="005424A1">
              <w:rPr>
                <w:noProof/>
                <w:webHidden/>
              </w:rPr>
            </w:r>
            <w:r w:rsidR="005424A1">
              <w:rPr>
                <w:noProof/>
                <w:webHidden/>
              </w:rPr>
              <w:fldChar w:fldCharType="separate"/>
            </w:r>
            <w:r w:rsidR="005424A1">
              <w:rPr>
                <w:noProof/>
                <w:webHidden/>
              </w:rPr>
              <w:t>14</w:t>
            </w:r>
            <w:r w:rsidR="005424A1">
              <w:rPr>
                <w:noProof/>
                <w:webHidden/>
              </w:rPr>
              <w:fldChar w:fldCharType="end"/>
            </w:r>
          </w:hyperlink>
        </w:p>
        <w:p w14:paraId="79CEAA61" w14:textId="13C4B754" w:rsidR="005424A1" w:rsidRDefault="00D10EE8">
          <w:pPr>
            <w:pStyle w:val="TOC2"/>
            <w:rPr>
              <w:noProof/>
              <w:kern w:val="0"/>
              <w:sz w:val="22"/>
              <w:szCs w:val="22"/>
              <w:lang w:val="en-GB" w:eastAsia="en-GB"/>
            </w:rPr>
          </w:pPr>
          <w:hyperlink w:anchor="_Toc67858986" w:history="1">
            <w:r w:rsidR="005424A1" w:rsidRPr="00AD6AE8">
              <w:rPr>
                <w:rStyle w:val="Hyperlink"/>
                <w:rFonts w:ascii="Calibri" w:hAnsi="Calibri" w:cs="Calibri"/>
                <w:noProof/>
              </w:rPr>
              <w:t>2.3 Project Scope</w:t>
            </w:r>
            <w:r w:rsidR="005424A1">
              <w:rPr>
                <w:noProof/>
                <w:webHidden/>
              </w:rPr>
              <w:tab/>
            </w:r>
            <w:r w:rsidR="005424A1">
              <w:rPr>
                <w:noProof/>
                <w:webHidden/>
              </w:rPr>
              <w:fldChar w:fldCharType="begin"/>
            </w:r>
            <w:r w:rsidR="005424A1">
              <w:rPr>
                <w:noProof/>
                <w:webHidden/>
              </w:rPr>
              <w:instrText xml:space="preserve"> PAGEREF _Toc67858986 \h </w:instrText>
            </w:r>
            <w:r w:rsidR="005424A1">
              <w:rPr>
                <w:noProof/>
                <w:webHidden/>
              </w:rPr>
            </w:r>
            <w:r w:rsidR="005424A1">
              <w:rPr>
                <w:noProof/>
                <w:webHidden/>
              </w:rPr>
              <w:fldChar w:fldCharType="separate"/>
            </w:r>
            <w:r w:rsidR="005424A1">
              <w:rPr>
                <w:noProof/>
                <w:webHidden/>
              </w:rPr>
              <w:t>14</w:t>
            </w:r>
            <w:r w:rsidR="005424A1">
              <w:rPr>
                <w:noProof/>
                <w:webHidden/>
              </w:rPr>
              <w:fldChar w:fldCharType="end"/>
            </w:r>
          </w:hyperlink>
        </w:p>
        <w:p w14:paraId="086B380A" w14:textId="699CCA34" w:rsidR="005424A1" w:rsidRDefault="00D10EE8">
          <w:pPr>
            <w:pStyle w:val="TOC1"/>
            <w:tabs>
              <w:tab w:val="left" w:pos="1200"/>
            </w:tabs>
            <w:rPr>
              <w:noProof/>
              <w:kern w:val="0"/>
              <w:sz w:val="22"/>
              <w:szCs w:val="22"/>
              <w:lang w:val="en-GB" w:eastAsia="en-GB"/>
            </w:rPr>
          </w:pPr>
          <w:hyperlink w:anchor="_Toc67858987" w:history="1">
            <w:r w:rsidR="005424A1" w:rsidRPr="00AD6AE8">
              <w:rPr>
                <w:rStyle w:val="Hyperlink"/>
                <w:rFonts w:ascii="Calibri" w:hAnsi="Calibri" w:cs="Calibri"/>
                <w:noProof/>
              </w:rPr>
              <w:t>3.</w:t>
            </w:r>
            <w:r w:rsidR="005424A1">
              <w:rPr>
                <w:noProof/>
                <w:kern w:val="0"/>
                <w:sz w:val="22"/>
                <w:szCs w:val="22"/>
                <w:lang w:val="en-GB" w:eastAsia="en-GB"/>
              </w:rPr>
              <w:tab/>
            </w:r>
            <w:r w:rsidR="005424A1" w:rsidRPr="00AD6AE8">
              <w:rPr>
                <w:rStyle w:val="Hyperlink"/>
                <w:rFonts w:ascii="Calibri" w:hAnsi="Calibri" w:cs="Calibri"/>
                <w:noProof/>
              </w:rPr>
              <w:t>Requirements</w:t>
            </w:r>
            <w:r w:rsidR="005424A1">
              <w:rPr>
                <w:noProof/>
                <w:webHidden/>
              </w:rPr>
              <w:tab/>
            </w:r>
            <w:r w:rsidR="005424A1">
              <w:rPr>
                <w:noProof/>
                <w:webHidden/>
              </w:rPr>
              <w:fldChar w:fldCharType="begin"/>
            </w:r>
            <w:r w:rsidR="005424A1">
              <w:rPr>
                <w:noProof/>
                <w:webHidden/>
              </w:rPr>
              <w:instrText xml:space="preserve"> PAGEREF _Toc67858987 \h </w:instrText>
            </w:r>
            <w:r w:rsidR="005424A1">
              <w:rPr>
                <w:noProof/>
                <w:webHidden/>
              </w:rPr>
            </w:r>
            <w:r w:rsidR="005424A1">
              <w:rPr>
                <w:noProof/>
                <w:webHidden/>
              </w:rPr>
              <w:fldChar w:fldCharType="separate"/>
            </w:r>
            <w:r w:rsidR="005424A1">
              <w:rPr>
                <w:noProof/>
                <w:webHidden/>
              </w:rPr>
              <w:t>15</w:t>
            </w:r>
            <w:r w:rsidR="005424A1">
              <w:rPr>
                <w:noProof/>
                <w:webHidden/>
              </w:rPr>
              <w:fldChar w:fldCharType="end"/>
            </w:r>
          </w:hyperlink>
        </w:p>
        <w:p w14:paraId="14518139" w14:textId="1D4595F2" w:rsidR="005424A1" w:rsidRDefault="00D10EE8">
          <w:pPr>
            <w:pStyle w:val="TOC1"/>
            <w:tabs>
              <w:tab w:val="left" w:pos="1200"/>
            </w:tabs>
            <w:rPr>
              <w:noProof/>
              <w:kern w:val="0"/>
              <w:sz w:val="22"/>
              <w:szCs w:val="22"/>
              <w:lang w:val="en-GB" w:eastAsia="en-GB"/>
            </w:rPr>
          </w:pPr>
          <w:hyperlink w:anchor="_Toc67858988" w:history="1">
            <w:r w:rsidR="005424A1" w:rsidRPr="00AD6AE8">
              <w:rPr>
                <w:rStyle w:val="Hyperlink"/>
                <w:rFonts w:ascii="Calibri" w:hAnsi="Calibri" w:cs="Calibri"/>
                <w:noProof/>
              </w:rPr>
              <w:t>4.</w:t>
            </w:r>
            <w:r w:rsidR="005424A1">
              <w:rPr>
                <w:noProof/>
                <w:kern w:val="0"/>
                <w:sz w:val="22"/>
                <w:szCs w:val="22"/>
                <w:lang w:val="en-GB" w:eastAsia="en-GB"/>
              </w:rPr>
              <w:tab/>
            </w:r>
            <w:r w:rsidR="005424A1" w:rsidRPr="00AD6AE8">
              <w:rPr>
                <w:rStyle w:val="Hyperlink"/>
                <w:rFonts w:ascii="Calibri" w:hAnsi="Calibri" w:cs="Calibri"/>
                <w:noProof/>
              </w:rPr>
              <w:t>Methodology</w:t>
            </w:r>
            <w:r w:rsidR="005424A1">
              <w:rPr>
                <w:noProof/>
                <w:webHidden/>
              </w:rPr>
              <w:tab/>
            </w:r>
            <w:r w:rsidR="005424A1">
              <w:rPr>
                <w:noProof/>
                <w:webHidden/>
              </w:rPr>
              <w:fldChar w:fldCharType="begin"/>
            </w:r>
            <w:r w:rsidR="005424A1">
              <w:rPr>
                <w:noProof/>
                <w:webHidden/>
              </w:rPr>
              <w:instrText xml:space="preserve"> PAGEREF _Toc67858988 \h </w:instrText>
            </w:r>
            <w:r w:rsidR="005424A1">
              <w:rPr>
                <w:noProof/>
                <w:webHidden/>
              </w:rPr>
            </w:r>
            <w:r w:rsidR="005424A1">
              <w:rPr>
                <w:noProof/>
                <w:webHidden/>
              </w:rPr>
              <w:fldChar w:fldCharType="separate"/>
            </w:r>
            <w:r w:rsidR="005424A1">
              <w:rPr>
                <w:noProof/>
                <w:webHidden/>
              </w:rPr>
              <w:t>16</w:t>
            </w:r>
            <w:r w:rsidR="005424A1">
              <w:rPr>
                <w:noProof/>
                <w:webHidden/>
              </w:rPr>
              <w:fldChar w:fldCharType="end"/>
            </w:r>
          </w:hyperlink>
        </w:p>
        <w:p w14:paraId="15D713EB" w14:textId="3626CA15" w:rsidR="005424A1" w:rsidRDefault="00D10EE8">
          <w:pPr>
            <w:pStyle w:val="TOC2"/>
            <w:rPr>
              <w:noProof/>
              <w:kern w:val="0"/>
              <w:sz w:val="22"/>
              <w:szCs w:val="22"/>
              <w:lang w:val="en-GB" w:eastAsia="en-GB"/>
            </w:rPr>
          </w:pPr>
          <w:hyperlink w:anchor="_Toc67858989" w:history="1">
            <w:r w:rsidR="005424A1" w:rsidRPr="00AD6AE8">
              <w:rPr>
                <w:rStyle w:val="Hyperlink"/>
                <w:rFonts w:ascii="Calibri" w:hAnsi="Calibri" w:cs="Calibri"/>
                <w:noProof/>
              </w:rPr>
              <w:t>4.1 Planning</w:t>
            </w:r>
            <w:r w:rsidR="005424A1">
              <w:rPr>
                <w:noProof/>
                <w:webHidden/>
              </w:rPr>
              <w:tab/>
            </w:r>
            <w:r w:rsidR="005424A1">
              <w:rPr>
                <w:noProof/>
                <w:webHidden/>
              </w:rPr>
              <w:fldChar w:fldCharType="begin"/>
            </w:r>
            <w:r w:rsidR="005424A1">
              <w:rPr>
                <w:noProof/>
                <w:webHidden/>
              </w:rPr>
              <w:instrText xml:space="preserve"> PAGEREF _Toc67858989 \h </w:instrText>
            </w:r>
            <w:r w:rsidR="005424A1">
              <w:rPr>
                <w:noProof/>
                <w:webHidden/>
              </w:rPr>
            </w:r>
            <w:r w:rsidR="005424A1">
              <w:rPr>
                <w:noProof/>
                <w:webHidden/>
              </w:rPr>
              <w:fldChar w:fldCharType="separate"/>
            </w:r>
            <w:r w:rsidR="005424A1">
              <w:rPr>
                <w:noProof/>
                <w:webHidden/>
              </w:rPr>
              <w:t>16</w:t>
            </w:r>
            <w:r w:rsidR="005424A1">
              <w:rPr>
                <w:noProof/>
                <w:webHidden/>
              </w:rPr>
              <w:fldChar w:fldCharType="end"/>
            </w:r>
          </w:hyperlink>
        </w:p>
        <w:p w14:paraId="7723D84A" w14:textId="33567B6C" w:rsidR="005424A1" w:rsidRDefault="00D10EE8" w:rsidP="00822EFC">
          <w:pPr>
            <w:pStyle w:val="TOC3"/>
            <w:tabs>
              <w:tab w:val="left" w:pos="1920"/>
              <w:tab w:val="right" w:leader="dot" w:pos="9350"/>
            </w:tabs>
            <w:spacing w:line="240" w:lineRule="auto"/>
            <w:ind w:left="482"/>
            <w:rPr>
              <w:noProof/>
              <w:kern w:val="0"/>
              <w:sz w:val="22"/>
              <w:szCs w:val="22"/>
              <w:lang w:val="en-GB" w:eastAsia="en-GB"/>
            </w:rPr>
          </w:pPr>
          <w:hyperlink w:anchor="_Toc67858990" w:history="1">
            <w:r w:rsidR="005424A1" w:rsidRPr="00AD6AE8">
              <w:rPr>
                <w:rStyle w:val="Hyperlink"/>
                <w:rFonts w:ascii="Calibri" w:hAnsi="Calibri" w:cs="Calibri"/>
                <w:noProof/>
              </w:rPr>
              <w:t>4.1.1</w:t>
            </w:r>
            <w:r w:rsidR="005424A1">
              <w:rPr>
                <w:noProof/>
                <w:kern w:val="0"/>
                <w:sz w:val="22"/>
                <w:szCs w:val="22"/>
                <w:lang w:val="en-GB" w:eastAsia="en-GB"/>
              </w:rPr>
              <w:tab/>
            </w:r>
            <w:r w:rsidR="005424A1" w:rsidRPr="00AD6AE8">
              <w:rPr>
                <w:rStyle w:val="Hyperlink"/>
                <w:rFonts w:ascii="Calibri" w:hAnsi="Calibri" w:cs="Calibri"/>
                <w:noProof/>
              </w:rPr>
              <w:t>Sprint 1</w:t>
            </w:r>
            <w:r w:rsidR="005424A1">
              <w:rPr>
                <w:noProof/>
                <w:webHidden/>
              </w:rPr>
              <w:tab/>
            </w:r>
            <w:r w:rsidR="005424A1">
              <w:rPr>
                <w:noProof/>
                <w:webHidden/>
              </w:rPr>
              <w:fldChar w:fldCharType="begin"/>
            </w:r>
            <w:r w:rsidR="005424A1">
              <w:rPr>
                <w:noProof/>
                <w:webHidden/>
              </w:rPr>
              <w:instrText xml:space="preserve"> PAGEREF _Toc67858990 \h </w:instrText>
            </w:r>
            <w:r w:rsidR="005424A1">
              <w:rPr>
                <w:noProof/>
                <w:webHidden/>
              </w:rPr>
            </w:r>
            <w:r w:rsidR="005424A1">
              <w:rPr>
                <w:noProof/>
                <w:webHidden/>
              </w:rPr>
              <w:fldChar w:fldCharType="separate"/>
            </w:r>
            <w:r w:rsidR="005424A1">
              <w:rPr>
                <w:noProof/>
                <w:webHidden/>
              </w:rPr>
              <w:t>16</w:t>
            </w:r>
            <w:r w:rsidR="005424A1">
              <w:rPr>
                <w:noProof/>
                <w:webHidden/>
              </w:rPr>
              <w:fldChar w:fldCharType="end"/>
            </w:r>
          </w:hyperlink>
        </w:p>
        <w:p w14:paraId="352D7862" w14:textId="06E33739" w:rsidR="005424A1" w:rsidRDefault="00D10EE8" w:rsidP="00822EFC">
          <w:pPr>
            <w:pStyle w:val="TOC3"/>
            <w:tabs>
              <w:tab w:val="left" w:pos="1920"/>
              <w:tab w:val="right" w:leader="dot" w:pos="9350"/>
            </w:tabs>
            <w:spacing w:line="240" w:lineRule="auto"/>
            <w:ind w:left="482"/>
            <w:rPr>
              <w:noProof/>
              <w:kern w:val="0"/>
              <w:sz w:val="22"/>
              <w:szCs w:val="22"/>
              <w:lang w:val="en-GB" w:eastAsia="en-GB"/>
            </w:rPr>
          </w:pPr>
          <w:hyperlink w:anchor="_Toc67858991" w:history="1">
            <w:r w:rsidR="005424A1" w:rsidRPr="00AD6AE8">
              <w:rPr>
                <w:rStyle w:val="Hyperlink"/>
                <w:rFonts w:ascii="Calibri" w:hAnsi="Calibri" w:cs="Calibri"/>
                <w:noProof/>
              </w:rPr>
              <w:t>4.1.2</w:t>
            </w:r>
            <w:r w:rsidR="005424A1">
              <w:rPr>
                <w:noProof/>
                <w:kern w:val="0"/>
                <w:sz w:val="22"/>
                <w:szCs w:val="22"/>
                <w:lang w:val="en-GB" w:eastAsia="en-GB"/>
              </w:rPr>
              <w:tab/>
            </w:r>
            <w:r w:rsidR="005424A1" w:rsidRPr="00AD6AE8">
              <w:rPr>
                <w:rStyle w:val="Hyperlink"/>
                <w:rFonts w:ascii="Calibri" w:hAnsi="Calibri" w:cs="Calibri"/>
                <w:noProof/>
              </w:rPr>
              <w:t>Sprint 2</w:t>
            </w:r>
            <w:r w:rsidR="005424A1">
              <w:rPr>
                <w:noProof/>
                <w:webHidden/>
              </w:rPr>
              <w:tab/>
            </w:r>
            <w:r w:rsidR="005424A1">
              <w:rPr>
                <w:noProof/>
                <w:webHidden/>
              </w:rPr>
              <w:fldChar w:fldCharType="begin"/>
            </w:r>
            <w:r w:rsidR="005424A1">
              <w:rPr>
                <w:noProof/>
                <w:webHidden/>
              </w:rPr>
              <w:instrText xml:space="preserve"> PAGEREF _Toc67858991 \h </w:instrText>
            </w:r>
            <w:r w:rsidR="005424A1">
              <w:rPr>
                <w:noProof/>
                <w:webHidden/>
              </w:rPr>
            </w:r>
            <w:r w:rsidR="005424A1">
              <w:rPr>
                <w:noProof/>
                <w:webHidden/>
              </w:rPr>
              <w:fldChar w:fldCharType="separate"/>
            </w:r>
            <w:r w:rsidR="005424A1">
              <w:rPr>
                <w:noProof/>
                <w:webHidden/>
              </w:rPr>
              <w:t>17</w:t>
            </w:r>
            <w:r w:rsidR="005424A1">
              <w:rPr>
                <w:noProof/>
                <w:webHidden/>
              </w:rPr>
              <w:fldChar w:fldCharType="end"/>
            </w:r>
          </w:hyperlink>
        </w:p>
        <w:p w14:paraId="2C7017DA" w14:textId="6C49AAFC" w:rsidR="005424A1" w:rsidRDefault="00D10EE8" w:rsidP="00822EFC">
          <w:pPr>
            <w:pStyle w:val="TOC3"/>
            <w:tabs>
              <w:tab w:val="left" w:pos="1920"/>
              <w:tab w:val="right" w:leader="dot" w:pos="9350"/>
            </w:tabs>
            <w:spacing w:line="240" w:lineRule="auto"/>
            <w:ind w:left="482"/>
            <w:rPr>
              <w:noProof/>
              <w:kern w:val="0"/>
              <w:sz w:val="22"/>
              <w:szCs w:val="22"/>
              <w:lang w:val="en-GB" w:eastAsia="en-GB"/>
            </w:rPr>
          </w:pPr>
          <w:hyperlink w:anchor="_Toc67858992" w:history="1">
            <w:r w:rsidR="005424A1" w:rsidRPr="00AD6AE8">
              <w:rPr>
                <w:rStyle w:val="Hyperlink"/>
                <w:rFonts w:ascii="Calibri" w:hAnsi="Calibri" w:cs="Calibri"/>
                <w:noProof/>
              </w:rPr>
              <w:t>4.1.3</w:t>
            </w:r>
            <w:r w:rsidR="005424A1">
              <w:rPr>
                <w:noProof/>
                <w:kern w:val="0"/>
                <w:sz w:val="22"/>
                <w:szCs w:val="22"/>
                <w:lang w:val="en-GB" w:eastAsia="en-GB"/>
              </w:rPr>
              <w:tab/>
            </w:r>
            <w:r w:rsidR="005424A1" w:rsidRPr="00AD6AE8">
              <w:rPr>
                <w:rStyle w:val="Hyperlink"/>
                <w:rFonts w:ascii="Calibri" w:hAnsi="Calibri" w:cs="Calibri"/>
                <w:noProof/>
              </w:rPr>
              <w:t>Sprint 3</w:t>
            </w:r>
            <w:r w:rsidR="005424A1">
              <w:rPr>
                <w:noProof/>
                <w:webHidden/>
              </w:rPr>
              <w:tab/>
            </w:r>
            <w:r w:rsidR="005424A1">
              <w:rPr>
                <w:noProof/>
                <w:webHidden/>
              </w:rPr>
              <w:fldChar w:fldCharType="begin"/>
            </w:r>
            <w:r w:rsidR="005424A1">
              <w:rPr>
                <w:noProof/>
                <w:webHidden/>
              </w:rPr>
              <w:instrText xml:space="preserve"> PAGEREF _Toc67858992 \h </w:instrText>
            </w:r>
            <w:r w:rsidR="005424A1">
              <w:rPr>
                <w:noProof/>
                <w:webHidden/>
              </w:rPr>
            </w:r>
            <w:r w:rsidR="005424A1">
              <w:rPr>
                <w:noProof/>
                <w:webHidden/>
              </w:rPr>
              <w:fldChar w:fldCharType="separate"/>
            </w:r>
            <w:r w:rsidR="005424A1">
              <w:rPr>
                <w:noProof/>
                <w:webHidden/>
              </w:rPr>
              <w:t>17</w:t>
            </w:r>
            <w:r w:rsidR="005424A1">
              <w:rPr>
                <w:noProof/>
                <w:webHidden/>
              </w:rPr>
              <w:fldChar w:fldCharType="end"/>
            </w:r>
          </w:hyperlink>
        </w:p>
        <w:p w14:paraId="634FCE46" w14:textId="0BB07A2C" w:rsidR="005424A1" w:rsidRDefault="00D10EE8">
          <w:pPr>
            <w:pStyle w:val="TOC1"/>
            <w:tabs>
              <w:tab w:val="left" w:pos="1200"/>
            </w:tabs>
            <w:rPr>
              <w:noProof/>
              <w:kern w:val="0"/>
              <w:sz w:val="22"/>
              <w:szCs w:val="22"/>
              <w:lang w:val="en-GB" w:eastAsia="en-GB"/>
            </w:rPr>
          </w:pPr>
          <w:hyperlink w:anchor="_Toc67858993" w:history="1">
            <w:r w:rsidR="005424A1" w:rsidRPr="00AD6AE8">
              <w:rPr>
                <w:rStyle w:val="Hyperlink"/>
                <w:rFonts w:ascii="Calibri" w:hAnsi="Calibri" w:cs="Calibri"/>
                <w:noProof/>
              </w:rPr>
              <w:t>5.</w:t>
            </w:r>
            <w:r w:rsidR="005424A1">
              <w:rPr>
                <w:noProof/>
                <w:kern w:val="0"/>
                <w:sz w:val="22"/>
                <w:szCs w:val="22"/>
                <w:lang w:val="en-GB" w:eastAsia="en-GB"/>
              </w:rPr>
              <w:tab/>
            </w:r>
            <w:r w:rsidR="005424A1" w:rsidRPr="00AD6AE8">
              <w:rPr>
                <w:rStyle w:val="Hyperlink"/>
                <w:rFonts w:ascii="Calibri" w:hAnsi="Calibri" w:cs="Calibri"/>
                <w:noProof/>
              </w:rPr>
              <w:t>Design</w:t>
            </w:r>
            <w:r w:rsidR="005424A1">
              <w:rPr>
                <w:noProof/>
                <w:webHidden/>
              </w:rPr>
              <w:tab/>
            </w:r>
            <w:r w:rsidR="005424A1">
              <w:rPr>
                <w:noProof/>
                <w:webHidden/>
              </w:rPr>
              <w:fldChar w:fldCharType="begin"/>
            </w:r>
            <w:r w:rsidR="005424A1">
              <w:rPr>
                <w:noProof/>
                <w:webHidden/>
              </w:rPr>
              <w:instrText xml:space="preserve"> PAGEREF _Toc67858993 \h </w:instrText>
            </w:r>
            <w:r w:rsidR="005424A1">
              <w:rPr>
                <w:noProof/>
                <w:webHidden/>
              </w:rPr>
            </w:r>
            <w:r w:rsidR="005424A1">
              <w:rPr>
                <w:noProof/>
                <w:webHidden/>
              </w:rPr>
              <w:fldChar w:fldCharType="separate"/>
            </w:r>
            <w:r w:rsidR="005424A1">
              <w:rPr>
                <w:noProof/>
                <w:webHidden/>
              </w:rPr>
              <w:t>17</w:t>
            </w:r>
            <w:r w:rsidR="005424A1">
              <w:rPr>
                <w:noProof/>
                <w:webHidden/>
              </w:rPr>
              <w:fldChar w:fldCharType="end"/>
            </w:r>
          </w:hyperlink>
        </w:p>
        <w:p w14:paraId="07A94998" w14:textId="52D3008D" w:rsidR="005424A1" w:rsidRDefault="00D10EE8">
          <w:pPr>
            <w:pStyle w:val="TOC2"/>
            <w:rPr>
              <w:noProof/>
              <w:kern w:val="0"/>
              <w:sz w:val="22"/>
              <w:szCs w:val="22"/>
              <w:lang w:val="en-GB" w:eastAsia="en-GB"/>
            </w:rPr>
          </w:pPr>
          <w:hyperlink w:anchor="_Toc67858994" w:history="1">
            <w:r w:rsidR="005424A1" w:rsidRPr="00AD6AE8">
              <w:rPr>
                <w:rStyle w:val="Hyperlink"/>
                <w:rFonts w:ascii="Calibri" w:hAnsi="Calibri" w:cs="Calibri"/>
                <w:noProof/>
              </w:rPr>
              <w:t>5.1 Class Diagram</w:t>
            </w:r>
            <w:r w:rsidR="005424A1">
              <w:rPr>
                <w:noProof/>
                <w:webHidden/>
              </w:rPr>
              <w:tab/>
            </w:r>
            <w:r w:rsidR="005424A1">
              <w:rPr>
                <w:noProof/>
                <w:webHidden/>
              </w:rPr>
              <w:fldChar w:fldCharType="begin"/>
            </w:r>
            <w:r w:rsidR="005424A1">
              <w:rPr>
                <w:noProof/>
                <w:webHidden/>
              </w:rPr>
              <w:instrText xml:space="preserve"> PAGEREF _Toc67858994 \h </w:instrText>
            </w:r>
            <w:r w:rsidR="005424A1">
              <w:rPr>
                <w:noProof/>
                <w:webHidden/>
              </w:rPr>
            </w:r>
            <w:r w:rsidR="005424A1">
              <w:rPr>
                <w:noProof/>
                <w:webHidden/>
              </w:rPr>
              <w:fldChar w:fldCharType="separate"/>
            </w:r>
            <w:r w:rsidR="005424A1">
              <w:rPr>
                <w:noProof/>
                <w:webHidden/>
              </w:rPr>
              <w:t>18</w:t>
            </w:r>
            <w:r w:rsidR="005424A1">
              <w:rPr>
                <w:noProof/>
                <w:webHidden/>
              </w:rPr>
              <w:fldChar w:fldCharType="end"/>
            </w:r>
          </w:hyperlink>
        </w:p>
        <w:p w14:paraId="047910DB" w14:textId="16E01040" w:rsidR="005424A1" w:rsidRDefault="00D10EE8">
          <w:pPr>
            <w:pStyle w:val="TOC2"/>
            <w:rPr>
              <w:noProof/>
              <w:kern w:val="0"/>
              <w:sz w:val="22"/>
              <w:szCs w:val="22"/>
              <w:lang w:val="en-GB" w:eastAsia="en-GB"/>
            </w:rPr>
          </w:pPr>
          <w:hyperlink w:anchor="_Toc67858995" w:history="1">
            <w:r w:rsidR="005424A1" w:rsidRPr="00AD6AE8">
              <w:rPr>
                <w:rStyle w:val="Hyperlink"/>
                <w:rFonts w:ascii="Calibri" w:hAnsi="Calibri" w:cs="Calibri"/>
                <w:noProof/>
              </w:rPr>
              <w:t>5.2 Activity Diagram</w:t>
            </w:r>
            <w:r w:rsidR="005424A1">
              <w:rPr>
                <w:noProof/>
                <w:webHidden/>
              </w:rPr>
              <w:tab/>
            </w:r>
            <w:r w:rsidR="005424A1">
              <w:rPr>
                <w:noProof/>
                <w:webHidden/>
              </w:rPr>
              <w:fldChar w:fldCharType="begin"/>
            </w:r>
            <w:r w:rsidR="005424A1">
              <w:rPr>
                <w:noProof/>
                <w:webHidden/>
              </w:rPr>
              <w:instrText xml:space="preserve"> PAGEREF _Toc67858995 \h </w:instrText>
            </w:r>
            <w:r w:rsidR="005424A1">
              <w:rPr>
                <w:noProof/>
                <w:webHidden/>
              </w:rPr>
            </w:r>
            <w:r w:rsidR="005424A1">
              <w:rPr>
                <w:noProof/>
                <w:webHidden/>
              </w:rPr>
              <w:fldChar w:fldCharType="separate"/>
            </w:r>
            <w:r w:rsidR="005424A1">
              <w:rPr>
                <w:noProof/>
                <w:webHidden/>
              </w:rPr>
              <w:t>19</w:t>
            </w:r>
            <w:r w:rsidR="005424A1">
              <w:rPr>
                <w:noProof/>
                <w:webHidden/>
              </w:rPr>
              <w:fldChar w:fldCharType="end"/>
            </w:r>
          </w:hyperlink>
        </w:p>
        <w:p w14:paraId="338863B9" w14:textId="3AC1CA6C" w:rsidR="005424A1" w:rsidRDefault="00D10EE8">
          <w:pPr>
            <w:pStyle w:val="TOC2"/>
            <w:rPr>
              <w:noProof/>
              <w:kern w:val="0"/>
              <w:sz w:val="22"/>
              <w:szCs w:val="22"/>
              <w:lang w:val="en-GB" w:eastAsia="en-GB"/>
            </w:rPr>
          </w:pPr>
          <w:hyperlink w:anchor="_Toc67858996" w:history="1">
            <w:r w:rsidR="005424A1" w:rsidRPr="00AD6AE8">
              <w:rPr>
                <w:rStyle w:val="Hyperlink"/>
                <w:rFonts w:ascii="Calibri" w:hAnsi="Calibri" w:cs="Calibri"/>
                <w:noProof/>
              </w:rPr>
              <w:t>5.3 Pseudocode</w:t>
            </w:r>
            <w:r w:rsidR="005424A1">
              <w:rPr>
                <w:noProof/>
                <w:webHidden/>
              </w:rPr>
              <w:tab/>
            </w:r>
            <w:r w:rsidR="005424A1">
              <w:rPr>
                <w:noProof/>
                <w:webHidden/>
              </w:rPr>
              <w:fldChar w:fldCharType="begin"/>
            </w:r>
            <w:r w:rsidR="005424A1">
              <w:rPr>
                <w:noProof/>
                <w:webHidden/>
              </w:rPr>
              <w:instrText xml:space="preserve"> PAGEREF _Toc67858996 \h </w:instrText>
            </w:r>
            <w:r w:rsidR="005424A1">
              <w:rPr>
                <w:noProof/>
                <w:webHidden/>
              </w:rPr>
            </w:r>
            <w:r w:rsidR="005424A1">
              <w:rPr>
                <w:noProof/>
                <w:webHidden/>
              </w:rPr>
              <w:fldChar w:fldCharType="separate"/>
            </w:r>
            <w:r w:rsidR="005424A1">
              <w:rPr>
                <w:noProof/>
                <w:webHidden/>
              </w:rPr>
              <w:t>20</w:t>
            </w:r>
            <w:r w:rsidR="005424A1">
              <w:rPr>
                <w:noProof/>
                <w:webHidden/>
              </w:rPr>
              <w:fldChar w:fldCharType="end"/>
            </w:r>
          </w:hyperlink>
        </w:p>
        <w:p w14:paraId="12667299" w14:textId="544E6EE8" w:rsidR="005424A1" w:rsidRDefault="00D10EE8">
          <w:pPr>
            <w:pStyle w:val="TOC2"/>
            <w:rPr>
              <w:noProof/>
              <w:kern w:val="0"/>
              <w:sz w:val="22"/>
              <w:szCs w:val="22"/>
              <w:lang w:val="en-GB" w:eastAsia="en-GB"/>
            </w:rPr>
          </w:pPr>
          <w:hyperlink w:anchor="_Toc67858997" w:history="1">
            <w:r w:rsidR="005424A1" w:rsidRPr="00AD6AE8">
              <w:rPr>
                <w:rStyle w:val="Hyperlink"/>
                <w:rFonts w:ascii="Calibri" w:hAnsi="Calibri" w:cs="Calibri"/>
                <w:noProof/>
              </w:rPr>
              <w:t>5.4 Interface</w:t>
            </w:r>
            <w:r w:rsidR="005424A1">
              <w:rPr>
                <w:noProof/>
                <w:webHidden/>
              </w:rPr>
              <w:tab/>
            </w:r>
            <w:r w:rsidR="005424A1">
              <w:rPr>
                <w:noProof/>
                <w:webHidden/>
              </w:rPr>
              <w:fldChar w:fldCharType="begin"/>
            </w:r>
            <w:r w:rsidR="005424A1">
              <w:rPr>
                <w:noProof/>
                <w:webHidden/>
              </w:rPr>
              <w:instrText xml:space="preserve"> PAGEREF _Toc67858997 \h </w:instrText>
            </w:r>
            <w:r w:rsidR="005424A1">
              <w:rPr>
                <w:noProof/>
                <w:webHidden/>
              </w:rPr>
            </w:r>
            <w:r w:rsidR="005424A1">
              <w:rPr>
                <w:noProof/>
                <w:webHidden/>
              </w:rPr>
              <w:fldChar w:fldCharType="separate"/>
            </w:r>
            <w:r w:rsidR="005424A1">
              <w:rPr>
                <w:noProof/>
                <w:webHidden/>
              </w:rPr>
              <w:t>24</w:t>
            </w:r>
            <w:r w:rsidR="005424A1">
              <w:rPr>
                <w:noProof/>
                <w:webHidden/>
              </w:rPr>
              <w:fldChar w:fldCharType="end"/>
            </w:r>
          </w:hyperlink>
        </w:p>
        <w:p w14:paraId="7F470882" w14:textId="65FF26AC" w:rsidR="005424A1" w:rsidRDefault="00D10EE8">
          <w:pPr>
            <w:pStyle w:val="TOC1"/>
            <w:tabs>
              <w:tab w:val="left" w:pos="1200"/>
            </w:tabs>
            <w:rPr>
              <w:noProof/>
              <w:kern w:val="0"/>
              <w:sz w:val="22"/>
              <w:szCs w:val="22"/>
              <w:lang w:val="en-GB" w:eastAsia="en-GB"/>
            </w:rPr>
          </w:pPr>
          <w:hyperlink w:anchor="_Toc67858998" w:history="1">
            <w:r w:rsidR="005424A1" w:rsidRPr="00AD6AE8">
              <w:rPr>
                <w:rStyle w:val="Hyperlink"/>
                <w:rFonts w:ascii="Calibri" w:hAnsi="Calibri" w:cs="Calibri"/>
                <w:noProof/>
              </w:rPr>
              <w:t>6.</w:t>
            </w:r>
            <w:r w:rsidR="005424A1">
              <w:rPr>
                <w:noProof/>
                <w:kern w:val="0"/>
                <w:sz w:val="22"/>
                <w:szCs w:val="22"/>
                <w:lang w:val="en-GB" w:eastAsia="en-GB"/>
              </w:rPr>
              <w:tab/>
            </w:r>
            <w:r w:rsidR="005424A1" w:rsidRPr="00AD6AE8">
              <w:rPr>
                <w:rStyle w:val="Hyperlink"/>
                <w:rFonts w:ascii="Calibri" w:hAnsi="Calibri" w:cs="Calibri"/>
                <w:noProof/>
              </w:rPr>
              <w:t>Implementation</w:t>
            </w:r>
            <w:r w:rsidR="005424A1">
              <w:rPr>
                <w:noProof/>
                <w:webHidden/>
              </w:rPr>
              <w:tab/>
            </w:r>
            <w:r w:rsidR="005424A1">
              <w:rPr>
                <w:noProof/>
                <w:webHidden/>
              </w:rPr>
              <w:fldChar w:fldCharType="begin"/>
            </w:r>
            <w:r w:rsidR="005424A1">
              <w:rPr>
                <w:noProof/>
                <w:webHidden/>
              </w:rPr>
              <w:instrText xml:space="preserve"> PAGEREF _Toc67858998 \h </w:instrText>
            </w:r>
            <w:r w:rsidR="005424A1">
              <w:rPr>
                <w:noProof/>
                <w:webHidden/>
              </w:rPr>
            </w:r>
            <w:r w:rsidR="005424A1">
              <w:rPr>
                <w:noProof/>
                <w:webHidden/>
              </w:rPr>
              <w:fldChar w:fldCharType="separate"/>
            </w:r>
            <w:r w:rsidR="005424A1">
              <w:rPr>
                <w:noProof/>
                <w:webHidden/>
              </w:rPr>
              <w:t>24</w:t>
            </w:r>
            <w:r w:rsidR="005424A1">
              <w:rPr>
                <w:noProof/>
                <w:webHidden/>
              </w:rPr>
              <w:fldChar w:fldCharType="end"/>
            </w:r>
          </w:hyperlink>
        </w:p>
        <w:p w14:paraId="631E5484" w14:textId="6E60B280" w:rsidR="005424A1" w:rsidRDefault="00D10EE8">
          <w:pPr>
            <w:pStyle w:val="TOC2"/>
            <w:rPr>
              <w:noProof/>
              <w:kern w:val="0"/>
              <w:sz w:val="22"/>
              <w:szCs w:val="22"/>
              <w:lang w:val="en-GB" w:eastAsia="en-GB"/>
            </w:rPr>
          </w:pPr>
          <w:hyperlink w:anchor="_Toc67858999" w:history="1">
            <w:r w:rsidR="005424A1" w:rsidRPr="00AD6AE8">
              <w:rPr>
                <w:rStyle w:val="Hyperlink"/>
                <w:rFonts w:ascii="Calibri" w:hAnsi="Calibri" w:cs="Calibri"/>
                <w:noProof/>
              </w:rPr>
              <w:t>6.1 Sprint 1 (Particle Swarm Optimization)</w:t>
            </w:r>
            <w:r w:rsidR="005424A1">
              <w:rPr>
                <w:noProof/>
                <w:webHidden/>
              </w:rPr>
              <w:tab/>
            </w:r>
            <w:r w:rsidR="005424A1">
              <w:rPr>
                <w:noProof/>
                <w:webHidden/>
              </w:rPr>
              <w:fldChar w:fldCharType="begin"/>
            </w:r>
            <w:r w:rsidR="005424A1">
              <w:rPr>
                <w:noProof/>
                <w:webHidden/>
              </w:rPr>
              <w:instrText xml:space="preserve"> PAGEREF _Toc67858999 \h </w:instrText>
            </w:r>
            <w:r w:rsidR="005424A1">
              <w:rPr>
                <w:noProof/>
                <w:webHidden/>
              </w:rPr>
            </w:r>
            <w:r w:rsidR="005424A1">
              <w:rPr>
                <w:noProof/>
                <w:webHidden/>
              </w:rPr>
              <w:fldChar w:fldCharType="separate"/>
            </w:r>
            <w:r w:rsidR="005424A1">
              <w:rPr>
                <w:noProof/>
                <w:webHidden/>
              </w:rPr>
              <w:t>25</w:t>
            </w:r>
            <w:r w:rsidR="005424A1">
              <w:rPr>
                <w:noProof/>
                <w:webHidden/>
              </w:rPr>
              <w:fldChar w:fldCharType="end"/>
            </w:r>
          </w:hyperlink>
        </w:p>
        <w:p w14:paraId="1D9D3E5F" w14:textId="30EFF460" w:rsidR="005424A1" w:rsidRDefault="00D10EE8">
          <w:pPr>
            <w:pStyle w:val="TOC2"/>
            <w:rPr>
              <w:noProof/>
              <w:kern w:val="0"/>
              <w:sz w:val="22"/>
              <w:szCs w:val="22"/>
              <w:lang w:val="en-GB" w:eastAsia="en-GB"/>
            </w:rPr>
          </w:pPr>
          <w:hyperlink w:anchor="_Toc67859000" w:history="1">
            <w:r w:rsidR="005424A1" w:rsidRPr="00AD6AE8">
              <w:rPr>
                <w:rStyle w:val="Hyperlink"/>
                <w:rFonts w:ascii="Calibri" w:hAnsi="Calibri" w:cs="Calibri"/>
                <w:noProof/>
              </w:rPr>
              <w:t>6.2 Sprint 2 (Q-Learning algorithm)</w:t>
            </w:r>
            <w:r w:rsidR="005424A1">
              <w:rPr>
                <w:noProof/>
                <w:webHidden/>
              </w:rPr>
              <w:tab/>
            </w:r>
            <w:r w:rsidR="005424A1">
              <w:rPr>
                <w:noProof/>
                <w:webHidden/>
              </w:rPr>
              <w:fldChar w:fldCharType="begin"/>
            </w:r>
            <w:r w:rsidR="005424A1">
              <w:rPr>
                <w:noProof/>
                <w:webHidden/>
              </w:rPr>
              <w:instrText xml:space="preserve"> PAGEREF _Toc67859000 \h </w:instrText>
            </w:r>
            <w:r w:rsidR="005424A1">
              <w:rPr>
                <w:noProof/>
                <w:webHidden/>
              </w:rPr>
            </w:r>
            <w:r w:rsidR="005424A1">
              <w:rPr>
                <w:noProof/>
                <w:webHidden/>
              </w:rPr>
              <w:fldChar w:fldCharType="separate"/>
            </w:r>
            <w:r w:rsidR="005424A1">
              <w:rPr>
                <w:noProof/>
                <w:webHidden/>
              </w:rPr>
              <w:t>29</w:t>
            </w:r>
            <w:r w:rsidR="005424A1">
              <w:rPr>
                <w:noProof/>
                <w:webHidden/>
              </w:rPr>
              <w:fldChar w:fldCharType="end"/>
            </w:r>
          </w:hyperlink>
        </w:p>
        <w:p w14:paraId="346E8400" w14:textId="0B753AC6" w:rsidR="005424A1" w:rsidRDefault="00D10EE8">
          <w:pPr>
            <w:pStyle w:val="TOC2"/>
            <w:rPr>
              <w:noProof/>
              <w:kern w:val="0"/>
              <w:sz w:val="22"/>
              <w:szCs w:val="22"/>
              <w:lang w:val="en-GB" w:eastAsia="en-GB"/>
            </w:rPr>
          </w:pPr>
          <w:hyperlink w:anchor="_Toc67859001" w:history="1">
            <w:r w:rsidR="005424A1" w:rsidRPr="00AD6AE8">
              <w:rPr>
                <w:rStyle w:val="Hyperlink"/>
                <w:rFonts w:ascii="Calibri" w:hAnsi="Calibri" w:cs="Calibri"/>
                <w:noProof/>
              </w:rPr>
              <w:t>6.3 Sprint 3 (Testing with Data Sets and Data Collection)</w:t>
            </w:r>
            <w:r w:rsidR="005424A1">
              <w:rPr>
                <w:noProof/>
                <w:webHidden/>
              </w:rPr>
              <w:tab/>
            </w:r>
            <w:r w:rsidR="005424A1">
              <w:rPr>
                <w:noProof/>
                <w:webHidden/>
              </w:rPr>
              <w:fldChar w:fldCharType="begin"/>
            </w:r>
            <w:r w:rsidR="005424A1">
              <w:rPr>
                <w:noProof/>
                <w:webHidden/>
              </w:rPr>
              <w:instrText xml:space="preserve"> PAGEREF _Toc67859001 \h </w:instrText>
            </w:r>
            <w:r w:rsidR="005424A1">
              <w:rPr>
                <w:noProof/>
                <w:webHidden/>
              </w:rPr>
            </w:r>
            <w:r w:rsidR="005424A1">
              <w:rPr>
                <w:noProof/>
                <w:webHidden/>
              </w:rPr>
              <w:fldChar w:fldCharType="separate"/>
            </w:r>
            <w:r w:rsidR="005424A1">
              <w:rPr>
                <w:noProof/>
                <w:webHidden/>
              </w:rPr>
              <w:t>31</w:t>
            </w:r>
            <w:r w:rsidR="005424A1">
              <w:rPr>
                <w:noProof/>
                <w:webHidden/>
              </w:rPr>
              <w:fldChar w:fldCharType="end"/>
            </w:r>
          </w:hyperlink>
        </w:p>
        <w:p w14:paraId="0ECAC467" w14:textId="512DACA6" w:rsidR="005424A1" w:rsidRDefault="00D10EE8">
          <w:pPr>
            <w:pStyle w:val="TOC1"/>
            <w:rPr>
              <w:noProof/>
              <w:kern w:val="0"/>
              <w:sz w:val="22"/>
              <w:szCs w:val="22"/>
              <w:lang w:val="en-GB" w:eastAsia="en-GB"/>
            </w:rPr>
          </w:pPr>
          <w:hyperlink w:anchor="_Toc67859002" w:history="1">
            <w:r w:rsidR="005424A1" w:rsidRPr="00AD6AE8">
              <w:rPr>
                <w:rStyle w:val="Hyperlink"/>
                <w:rFonts w:ascii="Calibri" w:hAnsi="Calibri" w:cs="Calibri"/>
                <w:noProof/>
              </w:rPr>
              <w:t>7. Results and Findings</w:t>
            </w:r>
            <w:r w:rsidR="005424A1">
              <w:rPr>
                <w:noProof/>
                <w:webHidden/>
              </w:rPr>
              <w:tab/>
            </w:r>
            <w:r w:rsidR="005424A1">
              <w:rPr>
                <w:noProof/>
                <w:webHidden/>
              </w:rPr>
              <w:fldChar w:fldCharType="begin"/>
            </w:r>
            <w:r w:rsidR="005424A1">
              <w:rPr>
                <w:noProof/>
                <w:webHidden/>
              </w:rPr>
              <w:instrText xml:space="preserve"> PAGEREF _Toc67859002 \h </w:instrText>
            </w:r>
            <w:r w:rsidR="005424A1">
              <w:rPr>
                <w:noProof/>
                <w:webHidden/>
              </w:rPr>
            </w:r>
            <w:r w:rsidR="005424A1">
              <w:rPr>
                <w:noProof/>
                <w:webHidden/>
              </w:rPr>
              <w:fldChar w:fldCharType="separate"/>
            </w:r>
            <w:r w:rsidR="005424A1">
              <w:rPr>
                <w:noProof/>
                <w:webHidden/>
              </w:rPr>
              <w:t>32</w:t>
            </w:r>
            <w:r w:rsidR="005424A1">
              <w:rPr>
                <w:noProof/>
                <w:webHidden/>
              </w:rPr>
              <w:fldChar w:fldCharType="end"/>
            </w:r>
          </w:hyperlink>
        </w:p>
        <w:p w14:paraId="13DD5313" w14:textId="6B326EDE" w:rsidR="005424A1" w:rsidRDefault="00D10EE8">
          <w:pPr>
            <w:pStyle w:val="TOC1"/>
            <w:rPr>
              <w:noProof/>
              <w:kern w:val="0"/>
              <w:sz w:val="22"/>
              <w:szCs w:val="22"/>
              <w:lang w:val="en-GB" w:eastAsia="en-GB"/>
            </w:rPr>
          </w:pPr>
          <w:hyperlink w:anchor="_Toc67859003" w:history="1">
            <w:r w:rsidR="005424A1" w:rsidRPr="00AD6AE8">
              <w:rPr>
                <w:rStyle w:val="Hyperlink"/>
                <w:rFonts w:ascii="Calibri" w:hAnsi="Calibri" w:cs="Calibri"/>
                <w:noProof/>
              </w:rPr>
              <w:t>References</w:t>
            </w:r>
            <w:r w:rsidR="005424A1">
              <w:rPr>
                <w:noProof/>
                <w:webHidden/>
              </w:rPr>
              <w:tab/>
            </w:r>
            <w:r w:rsidR="005424A1">
              <w:rPr>
                <w:noProof/>
                <w:webHidden/>
              </w:rPr>
              <w:fldChar w:fldCharType="begin"/>
            </w:r>
            <w:r w:rsidR="005424A1">
              <w:rPr>
                <w:noProof/>
                <w:webHidden/>
              </w:rPr>
              <w:instrText xml:space="preserve"> PAGEREF _Toc67859003 \h </w:instrText>
            </w:r>
            <w:r w:rsidR="005424A1">
              <w:rPr>
                <w:noProof/>
                <w:webHidden/>
              </w:rPr>
            </w:r>
            <w:r w:rsidR="005424A1">
              <w:rPr>
                <w:noProof/>
                <w:webHidden/>
              </w:rPr>
              <w:fldChar w:fldCharType="separate"/>
            </w:r>
            <w:r w:rsidR="005424A1">
              <w:rPr>
                <w:noProof/>
                <w:webHidden/>
              </w:rPr>
              <w:t>32</w:t>
            </w:r>
            <w:r w:rsidR="005424A1">
              <w:rPr>
                <w:noProof/>
                <w:webHidden/>
              </w:rPr>
              <w:fldChar w:fldCharType="end"/>
            </w:r>
          </w:hyperlink>
        </w:p>
        <w:p w14:paraId="2CC8C776" w14:textId="6E23AA7A" w:rsidR="005424A1" w:rsidRDefault="00D10EE8">
          <w:pPr>
            <w:pStyle w:val="TOC1"/>
            <w:rPr>
              <w:noProof/>
              <w:kern w:val="0"/>
              <w:sz w:val="22"/>
              <w:szCs w:val="22"/>
              <w:lang w:val="en-GB" w:eastAsia="en-GB"/>
            </w:rPr>
          </w:pPr>
          <w:hyperlink w:anchor="_Toc67859004" w:history="1">
            <w:r w:rsidR="005424A1" w:rsidRPr="00AD6AE8">
              <w:rPr>
                <w:rStyle w:val="Hyperlink"/>
                <w:rFonts w:ascii="Calibri" w:hAnsi="Calibri" w:cs="Calibri"/>
                <w:noProof/>
              </w:rPr>
              <w:t>Appendix</w:t>
            </w:r>
            <w:r w:rsidR="005424A1">
              <w:rPr>
                <w:noProof/>
                <w:webHidden/>
              </w:rPr>
              <w:tab/>
            </w:r>
            <w:r w:rsidR="005424A1">
              <w:rPr>
                <w:noProof/>
                <w:webHidden/>
              </w:rPr>
              <w:fldChar w:fldCharType="begin"/>
            </w:r>
            <w:r w:rsidR="005424A1">
              <w:rPr>
                <w:noProof/>
                <w:webHidden/>
              </w:rPr>
              <w:instrText xml:space="preserve"> PAGEREF _Toc67859004 \h </w:instrText>
            </w:r>
            <w:r w:rsidR="005424A1">
              <w:rPr>
                <w:noProof/>
                <w:webHidden/>
              </w:rPr>
            </w:r>
            <w:r w:rsidR="005424A1">
              <w:rPr>
                <w:noProof/>
                <w:webHidden/>
              </w:rPr>
              <w:fldChar w:fldCharType="separate"/>
            </w:r>
            <w:r w:rsidR="005424A1">
              <w:rPr>
                <w:noProof/>
                <w:webHidden/>
              </w:rPr>
              <w:t>33</w:t>
            </w:r>
            <w:r w:rsidR="005424A1">
              <w:rPr>
                <w:noProof/>
                <w:webHidden/>
              </w:rPr>
              <w:fldChar w:fldCharType="end"/>
            </w:r>
          </w:hyperlink>
        </w:p>
        <w:p w14:paraId="5729CA0D" w14:textId="2D98BF41" w:rsidR="00271E92" w:rsidRPr="00D5414D" w:rsidRDefault="003E3CF8" w:rsidP="00D5414D">
          <w:pPr>
            <w:spacing w:line="240" w:lineRule="auto"/>
            <w:ind w:firstLine="0"/>
          </w:pPr>
          <w:r>
            <w:rPr>
              <w:b/>
              <w:bCs/>
              <w:noProof/>
            </w:rPr>
            <w:lastRenderedPageBreak/>
            <w:fldChar w:fldCharType="end"/>
          </w:r>
        </w:p>
      </w:sdtContent>
    </w:sdt>
    <w:p w14:paraId="233A6AC9" w14:textId="521734EF" w:rsidR="00271E92" w:rsidRPr="001D2C41" w:rsidRDefault="0080034E" w:rsidP="001B78F5">
      <w:pPr>
        <w:pStyle w:val="Heading1"/>
        <w:ind w:firstLine="720"/>
        <w:jc w:val="left"/>
        <w:rPr>
          <w:rFonts w:ascii="Calibri" w:hAnsi="Calibri" w:cs="Calibri"/>
        </w:rPr>
      </w:pPr>
      <w:bookmarkStart w:id="7" w:name="_Toc67858980"/>
      <w:r w:rsidRPr="001D2C41">
        <w:rPr>
          <w:rFonts w:ascii="Calibri" w:hAnsi="Calibri" w:cs="Calibri"/>
        </w:rPr>
        <w:t>Table of Figures</w:t>
      </w:r>
      <w:bookmarkEnd w:id="7"/>
    </w:p>
    <w:p w14:paraId="3E405A74" w14:textId="6E444772" w:rsidR="000646A4" w:rsidRDefault="00527758" w:rsidP="00FF08E3">
      <w:pPr>
        <w:pStyle w:val="TableofFigures"/>
        <w:tabs>
          <w:tab w:val="right" w:leader="dot" w:pos="9350"/>
        </w:tabs>
        <w:ind w:left="737"/>
        <w:rPr>
          <w:noProof/>
          <w:kern w:val="0"/>
          <w:sz w:val="22"/>
          <w:szCs w:val="22"/>
          <w:lang w:val="en-GB" w:eastAsia="en-GB"/>
        </w:rPr>
      </w:pPr>
      <w:r>
        <w:fldChar w:fldCharType="begin"/>
      </w:r>
      <w:r>
        <w:instrText xml:space="preserve"> TOC \h \z \c "Figure" </w:instrText>
      </w:r>
      <w:r>
        <w:fldChar w:fldCharType="separate"/>
      </w:r>
      <w:hyperlink w:anchor="_Toc67408900" w:history="1">
        <w:r w:rsidR="000646A4" w:rsidRPr="00513921">
          <w:rPr>
            <w:rStyle w:val="Hyperlink"/>
            <w:rFonts w:ascii="Calibri" w:hAnsi="Calibri" w:cs="Calibri"/>
            <w:noProof/>
          </w:rPr>
          <w:t>Figure 1: Reinforcement Learning Flow.</w:t>
        </w:r>
        <w:r w:rsidR="000646A4">
          <w:rPr>
            <w:noProof/>
            <w:webHidden/>
          </w:rPr>
          <w:tab/>
        </w:r>
        <w:r w:rsidR="000646A4">
          <w:rPr>
            <w:noProof/>
            <w:webHidden/>
          </w:rPr>
          <w:fldChar w:fldCharType="begin"/>
        </w:r>
        <w:r w:rsidR="000646A4">
          <w:rPr>
            <w:noProof/>
            <w:webHidden/>
          </w:rPr>
          <w:instrText xml:space="preserve"> PAGEREF _Toc67408900 \h </w:instrText>
        </w:r>
        <w:r w:rsidR="000646A4">
          <w:rPr>
            <w:noProof/>
            <w:webHidden/>
          </w:rPr>
        </w:r>
        <w:r w:rsidR="000646A4">
          <w:rPr>
            <w:noProof/>
            <w:webHidden/>
          </w:rPr>
          <w:fldChar w:fldCharType="separate"/>
        </w:r>
        <w:r w:rsidR="000646A4">
          <w:rPr>
            <w:noProof/>
            <w:webHidden/>
          </w:rPr>
          <w:t>9</w:t>
        </w:r>
        <w:r w:rsidR="000646A4">
          <w:rPr>
            <w:noProof/>
            <w:webHidden/>
          </w:rPr>
          <w:fldChar w:fldCharType="end"/>
        </w:r>
      </w:hyperlink>
    </w:p>
    <w:p w14:paraId="45DADF25" w14:textId="4BFB32F0" w:rsidR="000646A4" w:rsidRDefault="00D10EE8" w:rsidP="00FF08E3">
      <w:pPr>
        <w:pStyle w:val="TableofFigures"/>
        <w:tabs>
          <w:tab w:val="right" w:leader="dot" w:pos="9350"/>
        </w:tabs>
        <w:ind w:left="737"/>
        <w:rPr>
          <w:noProof/>
          <w:kern w:val="0"/>
          <w:sz w:val="22"/>
          <w:szCs w:val="22"/>
          <w:lang w:val="en-GB" w:eastAsia="en-GB"/>
        </w:rPr>
      </w:pPr>
      <w:hyperlink w:anchor="_Toc67408901" w:history="1">
        <w:r w:rsidR="000646A4" w:rsidRPr="00513921">
          <w:rPr>
            <w:rStyle w:val="Hyperlink"/>
            <w:rFonts w:ascii="Calibri" w:hAnsi="Calibri" w:cs="Calibri"/>
            <w:noProof/>
          </w:rPr>
          <w:t>Figure 2: Q-Learning Bellman Equation</w:t>
        </w:r>
        <w:r w:rsidR="000646A4">
          <w:rPr>
            <w:noProof/>
            <w:webHidden/>
          </w:rPr>
          <w:tab/>
        </w:r>
        <w:r w:rsidR="000646A4">
          <w:rPr>
            <w:noProof/>
            <w:webHidden/>
          </w:rPr>
          <w:fldChar w:fldCharType="begin"/>
        </w:r>
        <w:r w:rsidR="000646A4">
          <w:rPr>
            <w:noProof/>
            <w:webHidden/>
          </w:rPr>
          <w:instrText xml:space="preserve"> PAGEREF _Toc67408901 \h </w:instrText>
        </w:r>
        <w:r w:rsidR="000646A4">
          <w:rPr>
            <w:noProof/>
            <w:webHidden/>
          </w:rPr>
        </w:r>
        <w:r w:rsidR="000646A4">
          <w:rPr>
            <w:noProof/>
            <w:webHidden/>
          </w:rPr>
          <w:fldChar w:fldCharType="separate"/>
        </w:r>
        <w:r w:rsidR="000646A4">
          <w:rPr>
            <w:noProof/>
            <w:webHidden/>
          </w:rPr>
          <w:t>10</w:t>
        </w:r>
        <w:r w:rsidR="000646A4">
          <w:rPr>
            <w:noProof/>
            <w:webHidden/>
          </w:rPr>
          <w:fldChar w:fldCharType="end"/>
        </w:r>
      </w:hyperlink>
    </w:p>
    <w:p w14:paraId="78AF6175" w14:textId="4C851CAF" w:rsidR="000646A4" w:rsidRDefault="00D10EE8" w:rsidP="00FF08E3">
      <w:pPr>
        <w:pStyle w:val="TableofFigures"/>
        <w:tabs>
          <w:tab w:val="right" w:leader="dot" w:pos="9350"/>
        </w:tabs>
        <w:ind w:left="737"/>
        <w:rPr>
          <w:noProof/>
          <w:kern w:val="0"/>
          <w:sz w:val="22"/>
          <w:szCs w:val="22"/>
          <w:lang w:val="en-GB" w:eastAsia="en-GB"/>
        </w:rPr>
      </w:pPr>
      <w:hyperlink w:anchor="_Toc67408902" w:history="1">
        <w:r w:rsidR="000646A4" w:rsidRPr="00513921">
          <w:rPr>
            <w:rStyle w:val="Hyperlink"/>
            <w:rFonts w:ascii="Calibri" w:hAnsi="Calibri" w:cs="Calibri"/>
            <w:noProof/>
          </w:rPr>
          <w:t>Figure 3: Multidimensional Knapsack Problem (MKP)</w:t>
        </w:r>
        <w:r w:rsidR="000646A4">
          <w:rPr>
            <w:noProof/>
            <w:webHidden/>
          </w:rPr>
          <w:tab/>
        </w:r>
        <w:r w:rsidR="000646A4">
          <w:rPr>
            <w:noProof/>
            <w:webHidden/>
          </w:rPr>
          <w:fldChar w:fldCharType="begin"/>
        </w:r>
        <w:r w:rsidR="000646A4">
          <w:rPr>
            <w:noProof/>
            <w:webHidden/>
          </w:rPr>
          <w:instrText xml:space="preserve"> PAGEREF _Toc67408902 \h </w:instrText>
        </w:r>
        <w:r w:rsidR="000646A4">
          <w:rPr>
            <w:noProof/>
            <w:webHidden/>
          </w:rPr>
        </w:r>
        <w:r w:rsidR="000646A4">
          <w:rPr>
            <w:noProof/>
            <w:webHidden/>
          </w:rPr>
          <w:fldChar w:fldCharType="separate"/>
        </w:r>
        <w:r w:rsidR="000646A4">
          <w:rPr>
            <w:noProof/>
            <w:webHidden/>
          </w:rPr>
          <w:t>11</w:t>
        </w:r>
        <w:r w:rsidR="000646A4">
          <w:rPr>
            <w:noProof/>
            <w:webHidden/>
          </w:rPr>
          <w:fldChar w:fldCharType="end"/>
        </w:r>
      </w:hyperlink>
    </w:p>
    <w:p w14:paraId="7B3ACF98" w14:textId="15D31C46" w:rsidR="000646A4" w:rsidRDefault="00D10EE8" w:rsidP="00FF08E3">
      <w:pPr>
        <w:pStyle w:val="TableofFigures"/>
        <w:tabs>
          <w:tab w:val="right" w:leader="dot" w:pos="9350"/>
        </w:tabs>
        <w:ind w:left="737"/>
        <w:rPr>
          <w:noProof/>
          <w:kern w:val="0"/>
          <w:sz w:val="22"/>
          <w:szCs w:val="22"/>
          <w:lang w:val="en-GB" w:eastAsia="en-GB"/>
        </w:rPr>
      </w:pPr>
      <w:hyperlink w:anchor="_Toc67408903" w:history="1">
        <w:r w:rsidR="000646A4" w:rsidRPr="00513921">
          <w:rPr>
            <w:rStyle w:val="Hyperlink"/>
            <w:rFonts w:ascii="Calibri" w:hAnsi="Calibri" w:cs="Calibri"/>
            <w:noProof/>
          </w:rPr>
          <w:t>Figure 4: Gantt Chart</w:t>
        </w:r>
        <w:r w:rsidR="000646A4">
          <w:rPr>
            <w:noProof/>
            <w:webHidden/>
          </w:rPr>
          <w:tab/>
        </w:r>
        <w:r w:rsidR="000646A4">
          <w:rPr>
            <w:noProof/>
            <w:webHidden/>
          </w:rPr>
          <w:fldChar w:fldCharType="begin"/>
        </w:r>
        <w:r w:rsidR="000646A4">
          <w:rPr>
            <w:noProof/>
            <w:webHidden/>
          </w:rPr>
          <w:instrText xml:space="preserve"> PAGEREF _Toc67408903 \h </w:instrText>
        </w:r>
        <w:r w:rsidR="000646A4">
          <w:rPr>
            <w:noProof/>
            <w:webHidden/>
          </w:rPr>
        </w:r>
        <w:r w:rsidR="000646A4">
          <w:rPr>
            <w:noProof/>
            <w:webHidden/>
          </w:rPr>
          <w:fldChar w:fldCharType="separate"/>
        </w:r>
        <w:r w:rsidR="000646A4">
          <w:rPr>
            <w:noProof/>
            <w:webHidden/>
          </w:rPr>
          <w:t>17</w:t>
        </w:r>
        <w:r w:rsidR="000646A4">
          <w:rPr>
            <w:noProof/>
            <w:webHidden/>
          </w:rPr>
          <w:fldChar w:fldCharType="end"/>
        </w:r>
      </w:hyperlink>
    </w:p>
    <w:p w14:paraId="1A3AF16F" w14:textId="53A8271C" w:rsidR="000646A4" w:rsidRDefault="00D10EE8" w:rsidP="00FF08E3">
      <w:pPr>
        <w:pStyle w:val="TableofFigures"/>
        <w:tabs>
          <w:tab w:val="right" w:leader="dot" w:pos="9350"/>
        </w:tabs>
        <w:ind w:left="737"/>
        <w:rPr>
          <w:noProof/>
          <w:kern w:val="0"/>
          <w:sz w:val="22"/>
          <w:szCs w:val="22"/>
          <w:lang w:val="en-GB" w:eastAsia="en-GB"/>
        </w:rPr>
      </w:pPr>
      <w:hyperlink w:anchor="_Toc67408904" w:history="1">
        <w:r w:rsidR="000646A4" w:rsidRPr="00513921">
          <w:rPr>
            <w:rStyle w:val="Hyperlink"/>
            <w:noProof/>
          </w:rPr>
          <w:t>Figure 5: Class Diagram</w:t>
        </w:r>
        <w:r w:rsidR="000646A4">
          <w:rPr>
            <w:noProof/>
            <w:webHidden/>
          </w:rPr>
          <w:tab/>
        </w:r>
        <w:r w:rsidR="000646A4">
          <w:rPr>
            <w:noProof/>
            <w:webHidden/>
          </w:rPr>
          <w:fldChar w:fldCharType="begin"/>
        </w:r>
        <w:r w:rsidR="000646A4">
          <w:rPr>
            <w:noProof/>
            <w:webHidden/>
          </w:rPr>
          <w:instrText xml:space="preserve"> PAGEREF _Toc67408904 \h </w:instrText>
        </w:r>
        <w:r w:rsidR="000646A4">
          <w:rPr>
            <w:noProof/>
            <w:webHidden/>
          </w:rPr>
        </w:r>
        <w:r w:rsidR="000646A4">
          <w:rPr>
            <w:noProof/>
            <w:webHidden/>
          </w:rPr>
          <w:fldChar w:fldCharType="separate"/>
        </w:r>
        <w:r w:rsidR="000646A4">
          <w:rPr>
            <w:noProof/>
            <w:webHidden/>
          </w:rPr>
          <w:t>19</w:t>
        </w:r>
        <w:r w:rsidR="000646A4">
          <w:rPr>
            <w:noProof/>
            <w:webHidden/>
          </w:rPr>
          <w:fldChar w:fldCharType="end"/>
        </w:r>
      </w:hyperlink>
    </w:p>
    <w:p w14:paraId="624CE280" w14:textId="020CB6EE" w:rsidR="000646A4" w:rsidRDefault="00D10EE8" w:rsidP="00FF08E3">
      <w:pPr>
        <w:pStyle w:val="TableofFigures"/>
        <w:tabs>
          <w:tab w:val="right" w:leader="dot" w:pos="9350"/>
        </w:tabs>
        <w:ind w:left="737"/>
        <w:rPr>
          <w:noProof/>
          <w:kern w:val="0"/>
          <w:sz w:val="22"/>
          <w:szCs w:val="22"/>
          <w:lang w:val="en-GB" w:eastAsia="en-GB"/>
        </w:rPr>
      </w:pPr>
      <w:hyperlink w:anchor="_Toc67408905" w:history="1">
        <w:r w:rsidR="000646A4" w:rsidRPr="00513921">
          <w:rPr>
            <w:rStyle w:val="Hyperlink"/>
            <w:noProof/>
          </w:rPr>
          <w:t>Figure 6: State Diagram</w:t>
        </w:r>
        <w:r w:rsidR="000646A4">
          <w:rPr>
            <w:noProof/>
            <w:webHidden/>
          </w:rPr>
          <w:tab/>
        </w:r>
        <w:r w:rsidR="000646A4">
          <w:rPr>
            <w:noProof/>
            <w:webHidden/>
          </w:rPr>
          <w:fldChar w:fldCharType="begin"/>
        </w:r>
        <w:r w:rsidR="000646A4">
          <w:rPr>
            <w:noProof/>
            <w:webHidden/>
          </w:rPr>
          <w:instrText xml:space="preserve"> PAGEREF _Toc67408905 \h </w:instrText>
        </w:r>
        <w:r w:rsidR="000646A4">
          <w:rPr>
            <w:noProof/>
            <w:webHidden/>
          </w:rPr>
        </w:r>
        <w:r w:rsidR="000646A4">
          <w:rPr>
            <w:noProof/>
            <w:webHidden/>
          </w:rPr>
          <w:fldChar w:fldCharType="separate"/>
        </w:r>
        <w:r w:rsidR="000646A4">
          <w:rPr>
            <w:noProof/>
            <w:webHidden/>
          </w:rPr>
          <w:t>19</w:t>
        </w:r>
        <w:r w:rsidR="000646A4">
          <w:rPr>
            <w:noProof/>
            <w:webHidden/>
          </w:rPr>
          <w:fldChar w:fldCharType="end"/>
        </w:r>
      </w:hyperlink>
    </w:p>
    <w:p w14:paraId="3A9A24AA" w14:textId="3A7C3A76" w:rsidR="000646A4" w:rsidRDefault="00D10EE8" w:rsidP="00FF08E3">
      <w:pPr>
        <w:pStyle w:val="TableofFigures"/>
        <w:tabs>
          <w:tab w:val="right" w:leader="dot" w:pos="9350"/>
        </w:tabs>
        <w:ind w:left="737"/>
        <w:rPr>
          <w:noProof/>
          <w:kern w:val="0"/>
          <w:sz w:val="22"/>
          <w:szCs w:val="22"/>
          <w:lang w:val="en-GB" w:eastAsia="en-GB"/>
        </w:rPr>
      </w:pPr>
      <w:hyperlink w:anchor="_Toc67408906" w:history="1">
        <w:r w:rsidR="000646A4" w:rsidRPr="00513921">
          <w:rPr>
            <w:rStyle w:val="Hyperlink"/>
            <w:noProof/>
          </w:rPr>
          <w:t>Figure 7: Initialization Pseudocode</w:t>
        </w:r>
        <w:r w:rsidR="000646A4">
          <w:rPr>
            <w:noProof/>
            <w:webHidden/>
          </w:rPr>
          <w:tab/>
        </w:r>
        <w:r w:rsidR="000646A4">
          <w:rPr>
            <w:noProof/>
            <w:webHidden/>
          </w:rPr>
          <w:fldChar w:fldCharType="begin"/>
        </w:r>
        <w:r w:rsidR="000646A4">
          <w:rPr>
            <w:noProof/>
            <w:webHidden/>
          </w:rPr>
          <w:instrText xml:space="preserve"> PAGEREF _Toc67408906 \h </w:instrText>
        </w:r>
        <w:r w:rsidR="000646A4">
          <w:rPr>
            <w:noProof/>
            <w:webHidden/>
          </w:rPr>
        </w:r>
        <w:r w:rsidR="000646A4">
          <w:rPr>
            <w:noProof/>
            <w:webHidden/>
          </w:rPr>
          <w:fldChar w:fldCharType="separate"/>
        </w:r>
        <w:r w:rsidR="000646A4">
          <w:rPr>
            <w:noProof/>
            <w:webHidden/>
          </w:rPr>
          <w:t>20</w:t>
        </w:r>
        <w:r w:rsidR="000646A4">
          <w:rPr>
            <w:noProof/>
            <w:webHidden/>
          </w:rPr>
          <w:fldChar w:fldCharType="end"/>
        </w:r>
      </w:hyperlink>
    </w:p>
    <w:p w14:paraId="467D5145" w14:textId="4FAEE99B" w:rsidR="000646A4" w:rsidRDefault="00D10EE8" w:rsidP="00FF08E3">
      <w:pPr>
        <w:pStyle w:val="TableofFigures"/>
        <w:tabs>
          <w:tab w:val="right" w:leader="dot" w:pos="9350"/>
        </w:tabs>
        <w:ind w:left="737"/>
        <w:rPr>
          <w:noProof/>
          <w:kern w:val="0"/>
          <w:sz w:val="22"/>
          <w:szCs w:val="22"/>
          <w:lang w:val="en-GB" w:eastAsia="en-GB"/>
        </w:rPr>
      </w:pPr>
      <w:hyperlink w:anchor="_Toc67408907" w:history="1">
        <w:r w:rsidR="000646A4" w:rsidRPr="00513921">
          <w:rPr>
            <w:rStyle w:val="Hyperlink"/>
            <w:noProof/>
          </w:rPr>
          <w:t>Figure 8: PSO Pseudocode</w:t>
        </w:r>
        <w:r w:rsidR="000646A4">
          <w:rPr>
            <w:noProof/>
            <w:webHidden/>
          </w:rPr>
          <w:tab/>
        </w:r>
        <w:r w:rsidR="000646A4">
          <w:rPr>
            <w:noProof/>
            <w:webHidden/>
          </w:rPr>
          <w:fldChar w:fldCharType="begin"/>
        </w:r>
        <w:r w:rsidR="000646A4">
          <w:rPr>
            <w:noProof/>
            <w:webHidden/>
          </w:rPr>
          <w:instrText xml:space="preserve"> PAGEREF _Toc67408907 \h </w:instrText>
        </w:r>
        <w:r w:rsidR="000646A4">
          <w:rPr>
            <w:noProof/>
            <w:webHidden/>
          </w:rPr>
        </w:r>
        <w:r w:rsidR="000646A4">
          <w:rPr>
            <w:noProof/>
            <w:webHidden/>
          </w:rPr>
          <w:fldChar w:fldCharType="separate"/>
        </w:r>
        <w:r w:rsidR="000646A4">
          <w:rPr>
            <w:noProof/>
            <w:webHidden/>
          </w:rPr>
          <w:t>21</w:t>
        </w:r>
        <w:r w:rsidR="000646A4">
          <w:rPr>
            <w:noProof/>
            <w:webHidden/>
          </w:rPr>
          <w:fldChar w:fldCharType="end"/>
        </w:r>
      </w:hyperlink>
    </w:p>
    <w:p w14:paraId="50A390CB" w14:textId="013F4395" w:rsidR="000646A4" w:rsidRDefault="00D10EE8" w:rsidP="00FF08E3">
      <w:pPr>
        <w:pStyle w:val="TableofFigures"/>
        <w:tabs>
          <w:tab w:val="right" w:leader="dot" w:pos="9350"/>
        </w:tabs>
        <w:ind w:left="737"/>
        <w:rPr>
          <w:noProof/>
          <w:kern w:val="0"/>
          <w:sz w:val="22"/>
          <w:szCs w:val="22"/>
          <w:lang w:val="en-GB" w:eastAsia="en-GB"/>
        </w:rPr>
      </w:pPr>
      <w:hyperlink w:anchor="_Toc67408908" w:history="1">
        <w:r w:rsidR="000646A4" w:rsidRPr="00513921">
          <w:rPr>
            <w:rStyle w:val="Hyperlink"/>
            <w:noProof/>
          </w:rPr>
          <w:t>Figure 9: Adaptive Selection Operator using Probability Matching Pseudocode</w:t>
        </w:r>
        <w:r w:rsidR="000646A4">
          <w:rPr>
            <w:noProof/>
            <w:webHidden/>
          </w:rPr>
          <w:tab/>
        </w:r>
        <w:r w:rsidR="000646A4">
          <w:rPr>
            <w:noProof/>
            <w:webHidden/>
          </w:rPr>
          <w:fldChar w:fldCharType="begin"/>
        </w:r>
        <w:r w:rsidR="000646A4">
          <w:rPr>
            <w:noProof/>
            <w:webHidden/>
          </w:rPr>
          <w:instrText xml:space="preserve"> PAGEREF _Toc67408908 \h </w:instrText>
        </w:r>
        <w:r w:rsidR="000646A4">
          <w:rPr>
            <w:noProof/>
            <w:webHidden/>
          </w:rPr>
        </w:r>
        <w:r w:rsidR="000646A4">
          <w:rPr>
            <w:noProof/>
            <w:webHidden/>
          </w:rPr>
          <w:fldChar w:fldCharType="separate"/>
        </w:r>
        <w:r w:rsidR="000646A4">
          <w:rPr>
            <w:noProof/>
            <w:webHidden/>
          </w:rPr>
          <w:t>22</w:t>
        </w:r>
        <w:r w:rsidR="000646A4">
          <w:rPr>
            <w:noProof/>
            <w:webHidden/>
          </w:rPr>
          <w:fldChar w:fldCharType="end"/>
        </w:r>
      </w:hyperlink>
    </w:p>
    <w:p w14:paraId="2DF69596" w14:textId="3D4287B4" w:rsidR="000646A4" w:rsidRDefault="00D10EE8" w:rsidP="00FF08E3">
      <w:pPr>
        <w:pStyle w:val="TableofFigures"/>
        <w:tabs>
          <w:tab w:val="right" w:leader="dot" w:pos="9350"/>
        </w:tabs>
        <w:ind w:left="737"/>
        <w:rPr>
          <w:noProof/>
          <w:kern w:val="0"/>
          <w:sz w:val="22"/>
          <w:szCs w:val="22"/>
          <w:lang w:val="en-GB" w:eastAsia="en-GB"/>
        </w:rPr>
      </w:pPr>
      <w:hyperlink w:anchor="_Toc67408909" w:history="1">
        <w:r w:rsidR="000646A4" w:rsidRPr="00513921">
          <w:rPr>
            <w:rStyle w:val="Hyperlink"/>
            <w:noProof/>
          </w:rPr>
          <w:t>Figure 10: Q-Learning Pseudocode</w:t>
        </w:r>
        <w:r w:rsidR="000646A4">
          <w:rPr>
            <w:noProof/>
            <w:webHidden/>
          </w:rPr>
          <w:tab/>
        </w:r>
        <w:r w:rsidR="000646A4">
          <w:rPr>
            <w:noProof/>
            <w:webHidden/>
          </w:rPr>
          <w:fldChar w:fldCharType="begin"/>
        </w:r>
        <w:r w:rsidR="000646A4">
          <w:rPr>
            <w:noProof/>
            <w:webHidden/>
          </w:rPr>
          <w:instrText xml:space="preserve"> PAGEREF _Toc67408909 \h </w:instrText>
        </w:r>
        <w:r w:rsidR="000646A4">
          <w:rPr>
            <w:noProof/>
            <w:webHidden/>
          </w:rPr>
        </w:r>
        <w:r w:rsidR="000646A4">
          <w:rPr>
            <w:noProof/>
            <w:webHidden/>
          </w:rPr>
          <w:fldChar w:fldCharType="separate"/>
        </w:r>
        <w:r w:rsidR="000646A4">
          <w:rPr>
            <w:noProof/>
            <w:webHidden/>
          </w:rPr>
          <w:t>23</w:t>
        </w:r>
        <w:r w:rsidR="000646A4">
          <w:rPr>
            <w:noProof/>
            <w:webHidden/>
          </w:rPr>
          <w:fldChar w:fldCharType="end"/>
        </w:r>
      </w:hyperlink>
    </w:p>
    <w:p w14:paraId="67D56D29" w14:textId="6647C7A1" w:rsidR="000646A4" w:rsidRDefault="00D10EE8" w:rsidP="00FF08E3">
      <w:pPr>
        <w:pStyle w:val="TableofFigures"/>
        <w:tabs>
          <w:tab w:val="right" w:leader="dot" w:pos="9350"/>
        </w:tabs>
        <w:ind w:left="737"/>
        <w:rPr>
          <w:noProof/>
          <w:kern w:val="0"/>
          <w:sz w:val="22"/>
          <w:szCs w:val="22"/>
          <w:lang w:val="en-GB" w:eastAsia="en-GB"/>
        </w:rPr>
      </w:pPr>
      <w:hyperlink w:anchor="_Toc67408910" w:history="1">
        <w:r w:rsidR="000646A4" w:rsidRPr="00513921">
          <w:rPr>
            <w:rStyle w:val="Hyperlink"/>
            <w:noProof/>
          </w:rPr>
          <w:t>Figure 11: Example of data used during Implementation (w/ Description)</w:t>
        </w:r>
        <w:r w:rsidR="000646A4">
          <w:rPr>
            <w:noProof/>
            <w:webHidden/>
          </w:rPr>
          <w:tab/>
        </w:r>
        <w:r w:rsidR="000646A4">
          <w:rPr>
            <w:noProof/>
            <w:webHidden/>
          </w:rPr>
          <w:fldChar w:fldCharType="begin"/>
        </w:r>
        <w:r w:rsidR="000646A4">
          <w:rPr>
            <w:noProof/>
            <w:webHidden/>
          </w:rPr>
          <w:instrText xml:space="preserve"> PAGEREF _Toc67408910 \h </w:instrText>
        </w:r>
        <w:r w:rsidR="000646A4">
          <w:rPr>
            <w:noProof/>
            <w:webHidden/>
          </w:rPr>
        </w:r>
        <w:r w:rsidR="000646A4">
          <w:rPr>
            <w:noProof/>
            <w:webHidden/>
          </w:rPr>
          <w:fldChar w:fldCharType="separate"/>
        </w:r>
        <w:r w:rsidR="000646A4">
          <w:rPr>
            <w:noProof/>
            <w:webHidden/>
          </w:rPr>
          <w:t>24</w:t>
        </w:r>
        <w:r w:rsidR="000646A4">
          <w:rPr>
            <w:noProof/>
            <w:webHidden/>
          </w:rPr>
          <w:fldChar w:fldCharType="end"/>
        </w:r>
      </w:hyperlink>
    </w:p>
    <w:p w14:paraId="01C9BDA7" w14:textId="2EFA179F" w:rsidR="000646A4" w:rsidRDefault="00D10EE8" w:rsidP="00FF08E3">
      <w:pPr>
        <w:pStyle w:val="TableofFigures"/>
        <w:tabs>
          <w:tab w:val="right" w:leader="dot" w:pos="9350"/>
        </w:tabs>
        <w:ind w:left="737"/>
        <w:rPr>
          <w:noProof/>
          <w:kern w:val="0"/>
          <w:sz w:val="22"/>
          <w:szCs w:val="22"/>
          <w:lang w:val="en-GB" w:eastAsia="en-GB"/>
        </w:rPr>
      </w:pPr>
      <w:hyperlink w:anchor="_Toc67408911" w:history="1">
        <w:r w:rsidR="000646A4" w:rsidRPr="00513921">
          <w:rPr>
            <w:rStyle w:val="Hyperlink"/>
            <w:noProof/>
          </w:rPr>
          <w:t>Figure 12: PSO altering algorithm.</w:t>
        </w:r>
        <w:r w:rsidR="000646A4">
          <w:rPr>
            <w:noProof/>
            <w:webHidden/>
          </w:rPr>
          <w:tab/>
        </w:r>
        <w:r w:rsidR="000646A4">
          <w:rPr>
            <w:noProof/>
            <w:webHidden/>
          </w:rPr>
          <w:fldChar w:fldCharType="begin"/>
        </w:r>
        <w:r w:rsidR="000646A4">
          <w:rPr>
            <w:noProof/>
            <w:webHidden/>
          </w:rPr>
          <w:instrText xml:space="preserve"> PAGEREF _Toc67408911 \h </w:instrText>
        </w:r>
        <w:r w:rsidR="000646A4">
          <w:rPr>
            <w:noProof/>
            <w:webHidden/>
          </w:rPr>
        </w:r>
        <w:r w:rsidR="000646A4">
          <w:rPr>
            <w:noProof/>
            <w:webHidden/>
          </w:rPr>
          <w:fldChar w:fldCharType="separate"/>
        </w:r>
        <w:r w:rsidR="000646A4">
          <w:rPr>
            <w:noProof/>
            <w:webHidden/>
          </w:rPr>
          <w:t>25</w:t>
        </w:r>
        <w:r w:rsidR="000646A4">
          <w:rPr>
            <w:noProof/>
            <w:webHidden/>
          </w:rPr>
          <w:fldChar w:fldCharType="end"/>
        </w:r>
      </w:hyperlink>
    </w:p>
    <w:p w14:paraId="337D5788" w14:textId="124ED708" w:rsidR="000646A4" w:rsidRDefault="00D10EE8" w:rsidP="00FF08E3">
      <w:pPr>
        <w:pStyle w:val="TableofFigures"/>
        <w:tabs>
          <w:tab w:val="right" w:leader="dot" w:pos="9350"/>
        </w:tabs>
        <w:ind w:left="737"/>
        <w:rPr>
          <w:noProof/>
          <w:kern w:val="0"/>
          <w:sz w:val="22"/>
          <w:szCs w:val="22"/>
          <w:lang w:val="en-GB" w:eastAsia="en-GB"/>
        </w:rPr>
      </w:pPr>
      <w:hyperlink w:anchor="_Toc67408912" w:history="1">
        <w:r w:rsidR="000646A4" w:rsidRPr="00513921">
          <w:rPr>
            <w:rStyle w:val="Hyperlink"/>
            <w:noProof/>
          </w:rPr>
          <w:t>Figure 13: Single Mutation algorithm.</w:t>
        </w:r>
        <w:r w:rsidR="000646A4">
          <w:rPr>
            <w:noProof/>
            <w:webHidden/>
          </w:rPr>
          <w:tab/>
        </w:r>
        <w:r w:rsidR="000646A4">
          <w:rPr>
            <w:noProof/>
            <w:webHidden/>
          </w:rPr>
          <w:fldChar w:fldCharType="begin"/>
        </w:r>
        <w:r w:rsidR="000646A4">
          <w:rPr>
            <w:noProof/>
            <w:webHidden/>
          </w:rPr>
          <w:instrText xml:space="preserve"> PAGEREF _Toc67408912 \h </w:instrText>
        </w:r>
        <w:r w:rsidR="000646A4">
          <w:rPr>
            <w:noProof/>
            <w:webHidden/>
          </w:rPr>
        </w:r>
        <w:r w:rsidR="000646A4">
          <w:rPr>
            <w:noProof/>
            <w:webHidden/>
          </w:rPr>
          <w:fldChar w:fldCharType="separate"/>
        </w:r>
        <w:r w:rsidR="000646A4">
          <w:rPr>
            <w:noProof/>
            <w:webHidden/>
          </w:rPr>
          <w:t>26</w:t>
        </w:r>
        <w:r w:rsidR="000646A4">
          <w:rPr>
            <w:noProof/>
            <w:webHidden/>
          </w:rPr>
          <w:fldChar w:fldCharType="end"/>
        </w:r>
      </w:hyperlink>
    </w:p>
    <w:p w14:paraId="6A93C829" w14:textId="200AF766" w:rsidR="000646A4" w:rsidRDefault="00D10EE8" w:rsidP="00FF08E3">
      <w:pPr>
        <w:pStyle w:val="TableofFigures"/>
        <w:tabs>
          <w:tab w:val="right" w:leader="dot" w:pos="9350"/>
        </w:tabs>
        <w:ind w:left="737"/>
        <w:rPr>
          <w:noProof/>
          <w:kern w:val="0"/>
          <w:sz w:val="22"/>
          <w:szCs w:val="22"/>
          <w:lang w:val="en-GB" w:eastAsia="en-GB"/>
        </w:rPr>
      </w:pPr>
      <w:hyperlink w:anchor="_Toc67408913" w:history="1">
        <w:r w:rsidR="000646A4" w:rsidRPr="00513921">
          <w:rPr>
            <w:rStyle w:val="Hyperlink"/>
            <w:noProof/>
          </w:rPr>
          <w:t>Figure 14: Multiple Mutation algorithm.</w:t>
        </w:r>
        <w:r w:rsidR="000646A4">
          <w:rPr>
            <w:noProof/>
            <w:webHidden/>
          </w:rPr>
          <w:tab/>
        </w:r>
        <w:r w:rsidR="000646A4">
          <w:rPr>
            <w:noProof/>
            <w:webHidden/>
          </w:rPr>
          <w:fldChar w:fldCharType="begin"/>
        </w:r>
        <w:r w:rsidR="000646A4">
          <w:rPr>
            <w:noProof/>
            <w:webHidden/>
          </w:rPr>
          <w:instrText xml:space="preserve"> PAGEREF _Toc67408913 \h </w:instrText>
        </w:r>
        <w:r w:rsidR="000646A4">
          <w:rPr>
            <w:noProof/>
            <w:webHidden/>
          </w:rPr>
        </w:r>
        <w:r w:rsidR="000646A4">
          <w:rPr>
            <w:noProof/>
            <w:webHidden/>
          </w:rPr>
          <w:fldChar w:fldCharType="separate"/>
        </w:r>
        <w:r w:rsidR="000646A4">
          <w:rPr>
            <w:noProof/>
            <w:webHidden/>
          </w:rPr>
          <w:t>26</w:t>
        </w:r>
        <w:r w:rsidR="000646A4">
          <w:rPr>
            <w:noProof/>
            <w:webHidden/>
          </w:rPr>
          <w:fldChar w:fldCharType="end"/>
        </w:r>
      </w:hyperlink>
    </w:p>
    <w:p w14:paraId="4272AFE0" w14:textId="78400AD4" w:rsidR="000646A4" w:rsidRDefault="00D10EE8" w:rsidP="00FF08E3">
      <w:pPr>
        <w:pStyle w:val="TableofFigures"/>
        <w:tabs>
          <w:tab w:val="right" w:leader="dot" w:pos="9350"/>
        </w:tabs>
        <w:ind w:left="737"/>
        <w:rPr>
          <w:noProof/>
          <w:kern w:val="0"/>
          <w:sz w:val="22"/>
          <w:szCs w:val="22"/>
          <w:lang w:val="en-GB" w:eastAsia="en-GB"/>
        </w:rPr>
      </w:pPr>
      <w:hyperlink w:anchor="_Toc67408914" w:history="1">
        <w:r w:rsidR="000646A4" w:rsidRPr="00513921">
          <w:rPr>
            <w:rStyle w:val="Hyperlink"/>
            <w:noProof/>
          </w:rPr>
          <w:t>Figure 15: Adaptive Selection algorithm.</w:t>
        </w:r>
        <w:r w:rsidR="000646A4">
          <w:rPr>
            <w:noProof/>
            <w:webHidden/>
          </w:rPr>
          <w:tab/>
        </w:r>
        <w:r w:rsidR="000646A4">
          <w:rPr>
            <w:noProof/>
            <w:webHidden/>
          </w:rPr>
          <w:fldChar w:fldCharType="begin"/>
        </w:r>
        <w:r w:rsidR="000646A4">
          <w:rPr>
            <w:noProof/>
            <w:webHidden/>
          </w:rPr>
          <w:instrText xml:space="preserve"> PAGEREF _Toc67408914 \h </w:instrText>
        </w:r>
        <w:r w:rsidR="000646A4">
          <w:rPr>
            <w:noProof/>
            <w:webHidden/>
          </w:rPr>
        </w:r>
        <w:r w:rsidR="000646A4">
          <w:rPr>
            <w:noProof/>
            <w:webHidden/>
          </w:rPr>
          <w:fldChar w:fldCharType="separate"/>
        </w:r>
        <w:r w:rsidR="000646A4">
          <w:rPr>
            <w:noProof/>
            <w:webHidden/>
          </w:rPr>
          <w:t>27</w:t>
        </w:r>
        <w:r w:rsidR="000646A4">
          <w:rPr>
            <w:noProof/>
            <w:webHidden/>
          </w:rPr>
          <w:fldChar w:fldCharType="end"/>
        </w:r>
      </w:hyperlink>
    </w:p>
    <w:p w14:paraId="44D1FC31" w14:textId="6AE5A447" w:rsidR="000646A4" w:rsidRDefault="00D10EE8" w:rsidP="00FF08E3">
      <w:pPr>
        <w:pStyle w:val="TableofFigures"/>
        <w:tabs>
          <w:tab w:val="right" w:leader="dot" w:pos="9350"/>
        </w:tabs>
        <w:ind w:left="737"/>
        <w:rPr>
          <w:noProof/>
          <w:kern w:val="0"/>
          <w:sz w:val="22"/>
          <w:szCs w:val="22"/>
          <w:lang w:val="en-GB" w:eastAsia="en-GB"/>
        </w:rPr>
      </w:pPr>
      <w:hyperlink w:anchor="_Toc67408915" w:history="1">
        <w:r w:rsidR="000646A4" w:rsidRPr="00513921">
          <w:rPr>
            <w:rStyle w:val="Hyperlink"/>
            <w:noProof/>
          </w:rPr>
          <w:t>Figure 16: Q-Learning algorithm.</w:t>
        </w:r>
        <w:r w:rsidR="000646A4">
          <w:rPr>
            <w:noProof/>
            <w:webHidden/>
          </w:rPr>
          <w:tab/>
        </w:r>
        <w:r w:rsidR="000646A4">
          <w:rPr>
            <w:noProof/>
            <w:webHidden/>
          </w:rPr>
          <w:fldChar w:fldCharType="begin"/>
        </w:r>
        <w:r w:rsidR="000646A4">
          <w:rPr>
            <w:noProof/>
            <w:webHidden/>
          </w:rPr>
          <w:instrText xml:space="preserve"> PAGEREF _Toc67408915 \h </w:instrText>
        </w:r>
        <w:r w:rsidR="000646A4">
          <w:rPr>
            <w:noProof/>
            <w:webHidden/>
          </w:rPr>
        </w:r>
        <w:r w:rsidR="000646A4">
          <w:rPr>
            <w:noProof/>
            <w:webHidden/>
          </w:rPr>
          <w:fldChar w:fldCharType="separate"/>
        </w:r>
        <w:r w:rsidR="000646A4">
          <w:rPr>
            <w:noProof/>
            <w:webHidden/>
          </w:rPr>
          <w:t>29</w:t>
        </w:r>
        <w:r w:rsidR="000646A4">
          <w:rPr>
            <w:noProof/>
            <w:webHidden/>
          </w:rPr>
          <w:fldChar w:fldCharType="end"/>
        </w:r>
      </w:hyperlink>
    </w:p>
    <w:p w14:paraId="73B940DA" w14:textId="3C573EB0" w:rsidR="001D2C41" w:rsidRDefault="00527758" w:rsidP="00044D00">
      <w:pPr>
        <w:ind w:left="680"/>
      </w:pPr>
      <w:r>
        <w:fldChar w:fldCharType="end"/>
      </w:r>
    </w:p>
    <w:p w14:paraId="7A0CA852" w14:textId="77777777" w:rsidR="00044D00" w:rsidRDefault="00044D00" w:rsidP="00044D00">
      <w:pPr>
        <w:ind w:left="680"/>
      </w:pPr>
    </w:p>
    <w:p w14:paraId="63F9364F" w14:textId="65CD552D" w:rsidR="00291A67" w:rsidRDefault="00291A67" w:rsidP="00683536">
      <w:pPr>
        <w:spacing w:line="360" w:lineRule="auto"/>
        <w:ind w:firstLine="0"/>
        <w:rPr>
          <w:rFonts w:ascii="Calibri" w:hAnsi="Calibri" w:cs="Calibri"/>
        </w:rPr>
      </w:pPr>
    </w:p>
    <w:p w14:paraId="114996DD" w14:textId="4F2D44E5" w:rsidR="00545B00" w:rsidRDefault="00545B00" w:rsidP="00683536">
      <w:pPr>
        <w:spacing w:line="360" w:lineRule="auto"/>
        <w:ind w:firstLine="0"/>
        <w:rPr>
          <w:rFonts w:ascii="Calibri" w:hAnsi="Calibri" w:cs="Calibri"/>
        </w:rPr>
      </w:pPr>
    </w:p>
    <w:p w14:paraId="16B8F044" w14:textId="77777777" w:rsidR="00545B00" w:rsidRDefault="00545B00" w:rsidP="00683536">
      <w:pPr>
        <w:spacing w:line="360" w:lineRule="auto"/>
        <w:ind w:firstLine="0"/>
        <w:rPr>
          <w:rFonts w:ascii="Calibri" w:hAnsi="Calibri" w:cs="Calibri"/>
        </w:rPr>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7858981"/>
      <w:r w:rsidRPr="001D2C41">
        <w:rPr>
          <w:rFonts w:ascii="Calibri" w:hAnsi="Calibri" w:cs="Calibri"/>
        </w:rPr>
        <w:t>Table of Tables</w:t>
      </w:r>
      <w:bookmarkEnd w:id="8"/>
    </w:p>
    <w:p w14:paraId="712F8560" w14:textId="471C9B5A" w:rsidR="001D2C41" w:rsidRDefault="001D2C41" w:rsidP="001D2C41"/>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0F066D35" w14:textId="1E0101E5" w:rsidR="001D2C41" w:rsidRDefault="001D2C41" w:rsidP="001D2C41"/>
    <w:p w14:paraId="58A1159D" w14:textId="7AC72739" w:rsidR="001D2C41" w:rsidRDefault="001D2C41" w:rsidP="001B78F5">
      <w:pPr>
        <w:ind w:firstLine="0"/>
      </w:pPr>
    </w:p>
    <w:p w14:paraId="4538AE91" w14:textId="2A8DCA11" w:rsidR="00141BEA" w:rsidRDefault="00141BEA" w:rsidP="001B78F5">
      <w:pPr>
        <w:ind w:firstLine="0"/>
      </w:pPr>
    </w:p>
    <w:p w14:paraId="1C8DBC67" w14:textId="354CB440" w:rsidR="00141BEA" w:rsidRDefault="00141BEA" w:rsidP="001B78F5">
      <w:pPr>
        <w:ind w:firstLine="0"/>
      </w:pPr>
    </w:p>
    <w:p w14:paraId="5AABCFD8" w14:textId="29196EDC" w:rsidR="00141BEA" w:rsidRDefault="00141BEA" w:rsidP="001B78F5">
      <w:pPr>
        <w:ind w:firstLine="0"/>
      </w:pPr>
    </w:p>
    <w:p w14:paraId="4FBEA3A5" w14:textId="77777777" w:rsidR="00141BEA" w:rsidRPr="001D2C41" w:rsidRDefault="00141BEA"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7858982"/>
      <w:r w:rsidRPr="00390E19">
        <w:rPr>
          <w:rFonts w:ascii="Calibri" w:hAnsi="Calibri" w:cs="Calibri"/>
        </w:rPr>
        <w:lastRenderedPageBreak/>
        <w:t>Introduction</w:t>
      </w:r>
      <w:bookmarkEnd w:id="9"/>
    </w:p>
    <w:p w14:paraId="135DB6AA" w14:textId="435D2CDB" w:rsidR="00331627" w:rsidRPr="00533E23"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e.g. genetic algorithms are also from this area, as they are natured inspired, the particle swarm optimization I will be using is natured inspired, also are others such as the ant colony optimization (Hassanien and Emary,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r w:rsidR="00E961D6" w:rsidRPr="00533E23">
        <w:rPr>
          <w:rFonts w:ascii="Calibri" w:hAnsi="Calibri" w:cs="Calibri"/>
          <w:sz w:val="22"/>
          <w:szCs w:val="22"/>
        </w:rPr>
        <w:t>environment</w:t>
      </w:r>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p>
    <w:p w14:paraId="1F1BE336" w14:textId="77777777" w:rsidR="00E80F37" w:rsidRPr="00533E23" w:rsidRDefault="00E80F37" w:rsidP="00683536">
      <w:pPr>
        <w:pStyle w:val="ListParagraph"/>
        <w:spacing w:line="360" w:lineRule="auto"/>
        <w:rPr>
          <w:rFonts w:ascii="Calibri" w:hAnsi="Calibri" w:cs="Calibri"/>
          <w:sz w:val="22"/>
          <w:szCs w:val="22"/>
        </w:rPr>
      </w:pPr>
    </w:p>
    <w:p w14:paraId="03CF05DE" w14:textId="5A0CA6A6" w:rsidR="00E80F37" w:rsidRPr="00533E23" w:rsidRDefault="00E80F37" w:rsidP="00E80F37">
      <w:pPr>
        <w:spacing w:line="360" w:lineRule="auto"/>
        <w:ind w:left="720" w:firstLine="0"/>
        <w:rPr>
          <w:rFonts w:ascii="Calibri" w:hAnsi="Calibri" w:cs="Calibri"/>
          <w:sz w:val="22"/>
          <w:szCs w:val="22"/>
        </w:rPr>
      </w:pPr>
      <w:r w:rsidRPr="00533E23">
        <w:rPr>
          <w:rFonts w:ascii="Calibri" w:hAnsi="Calibri" w:cs="Calibri"/>
          <w:sz w:val="22"/>
          <w:szCs w:val="22"/>
        </w:rPr>
        <w:t xml:space="preserve">For this project, research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783FACEF" w:rsidR="00F8286A" w:rsidRPr="002C0C7E"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One of the problems being tested is the 0-1 multidimensional knapsack problem, this problem arises in different scenarios, Boyer, Elkihel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my</w:t>
      </w:r>
      <w:r w:rsidR="00AB30A6">
        <w:rPr>
          <w:rFonts w:ascii="Calibri" w:hAnsi="Calibri" w:cs="Calibri"/>
          <w:sz w:val="22"/>
          <w:szCs w:val="22"/>
        </w:rPr>
        <w:t xml:space="preserve"> algorithm</w:t>
      </w:r>
      <w:r w:rsidR="002C0C7E">
        <w:rPr>
          <w:rFonts w:ascii="Calibri" w:hAnsi="Calibri" w:cs="Calibri"/>
          <w:sz w:val="22"/>
          <w:szCs w:val="22"/>
        </w:rPr>
        <w:t>.</w:t>
      </w:r>
    </w:p>
    <w:p w14:paraId="213B3820" w14:textId="77E4F631" w:rsidR="00F8286A" w:rsidRDefault="00F8286A" w:rsidP="00683536">
      <w:pPr>
        <w:pStyle w:val="ListParagraph"/>
        <w:spacing w:line="360" w:lineRule="auto"/>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7858983"/>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r>
        <w:rPr>
          <w:rFonts w:ascii="Calibri" w:hAnsi="Calibri" w:cs="Calibri"/>
          <w:sz w:val="22"/>
          <w:szCs w:val="22"/>
        </w:rPr>
        <w:t>Arsham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w:t>
      </w:r>
      <w:r w:rsidR="003B19BF">
        <w:rPr>
          <w:rFonts w:ascii="Calibri" w:hAnsi="Calibri" w:cs="Calibri"/>
          <w:sz w:val="22"/>
          <w:szCs w:val="22"/>
        </w:rPr>
        <w:lastRenderedPageBreak/>
        <w:t xml:space="preserve">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 xml:space="preserve">find solutions. They are classed based on the mathematical characteristics of the objective function, the constraints, and the controllable decision variables. (Arsham,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7B4F2EC2" w:rsidR="00190ED6" w:rsidRPr="008A00F4" w:rsidRDefault="00EC661C" w:rsidP="008A00F4">
      <w:pPr>
        <w:pStyle w:val="ListParagraph"/>
        <w:spacing w:line="360" w:lineRule="auto"/>
        <w:rPr>
          <w:rFonts w:ascii="Calibri" w:hAnsi="Calibri" w:cs="Calibri"/>
          <w:sz w:val="22"/>
          <w:szCs w:val="22"/>
        </w:rPr>
      </w:pPr>
      <w:r>
        <w:rPr>
          <w:rFonts w:ascii="Calibri" w:hAnsi="Calibri" w:cs="Calibri"/>
          <w:sz w:val="22"/>
          <w:szCs w:val="22"/>
        </w:rPr>
        <w:t xml:space="preserve">Nandy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reinforcement learning as stated by Nandy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my project </w:t>
      </w:r>
      <w:r w:rsidR="0073459E">
        <w:rPr>
          <w:rFonts w:ascii="Calibri" w:hAnsi="Calibri" w:cs="Calibri"/>
          <w:sz w:val="22"/>
          <w:szCs w:val="22"/>
        </w:rPr>
        <w:t xml:space="preserve">is to understand how the agent in my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Reinforcement learning can teach my algorithm to not alter significant pieces of data that would reward a negative value. Therefore, allowing for the progress of learning to be significantly faster if this was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6399CA2E" w:rsidR="008A00F4" w:rsidRPr="00DB3BB4" w:rsidRDefault="00DB3BB4" w:rsidP="00DB3BB4">
      <w:pPr>
        <w:pStyle w:val="Caption"/>
        <w:jc w:val="center"/>
        <w:rPr>
          <w:rFonts w:ascii="Calibri" w:hAnsi="Calibri" w:cs="Calibri"/>
          <w:i w:val="0"/>
          <w:iCs w:val="0"/>
        </w:rPr>
      </w:pPr>
      <w:bookmarkStart w:id="11" w:name="_Toc6740890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45707187" w:rsidR="003020F6"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w:t>
      </w:r>
      <w:r w:rsidR="007364EB" w:rsidRPr="00951F3E">
        <w:rPr>
          <w:rFonts w:ascii="Calibri" w:hAnsi="Calibri" w:cs="Calibri"/>
          <w:sz w:val="22"/>
          <w:szCs w:val="22"/>
        </w:rPr>
        <w:lastRenderedPageBreak/>
        <w:t xml:space="preserve">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Nandy and Biswas (2018) detail the </w:t>
      </w:r>
      <w:r w:rsidR="002444B0">
        <w:rPr>
          <w:rFonts w:ascii="Calibri" w:hAnsi="Calibri" w:cs="Calibri"/>
          <w:sz w:val="22"/>
          <w:szCs w:val="22"/>
        </w:rPr>
        <w:t xml:space="preserve">base of reinforcement learning, Nandy and Biswas show a very important flow of how the agent has a relationship with the environment and the factors </w:t>
      </w:r>
      <w:r w:rsidR="00A75B77">
        <w:rPr>
          <w:rFonts w:ascii="Calibri" w:hAnsi="Calibri" w:cs="Calibri"/>
          <w:sz w:val="22"/>
          <w:szCs w:val="22"/>
        </w:rPr>
        <w:t>it goes through. This allows me to study further into areas such as Q-Learning</w:t>
      </w:r>
      <w:r w:rsidR="007B073F">
        <w:rPr>
          <w:rFonts w:ascii="Calibri" w:hAnsi="Calibri" w:cs="Calibri"/>
          <w:sz w:val="22"/>
          <w:szCs w:val="22"/>
        </w:rPr>
        <w:t xml:space="preserve"> which I can use in my project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r>
        <w:rPr>
          <w:rFonts w:ascii="Calibri" w:hAnsi="Calibri" w:cs="Calibri"/>
          <w:sz w:val="22"/>
          <w:szCs w:val="22"/>
        </w:rPr>
        <w:t xml:space="preserve">Violante (2019) explains the basics of Q-Learning and its use in artificial intelligence. “Q-Learning seeks to find the best action to take given the current state” </w:t>
      </w:r>
      <w:r w:rsidR="0019420A">
        <w:rPr>
          <w:rFonts w:ascii="Calibri" w:hAnsi="Calibri" w:cs="Calibri"/>
          <w:sz w:val="22"/>
          <w:szCs w:val="22"/>
        </w:rPr>
        <w:t xml:space="preserve">(Violante, 2019) </w:t>
      </w:r>
      <w:r w:rsidR="007C432B">
        <w:rPr>
          <w:rFonts w:ascii="Calibri" w:hAnsi="Calibri" w:cs="Calibri"/>
          <w:sz w:val="22"/>
          <w:szCs w:val="22"/>
        </w:rPr>
        <w:t>Q-Learning seeks to maximise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r w:rsidR="00D77A59">
        <w:rPr>
          <w:rFonts w:ascii="Calibri" w:hAnsi="Calibri" w:cs="Calibri"/>
          <w:sz w:val="22"/>
          <w:szCs w:val="22"/>
        </w:rPr>
        <w:t xml:space="preserve">Violante (2019)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4C56F48C" w:rsidR="003F5E08" w:rsidRPr="00DB3BB4" w:rsidRDefault="00DB3BB4" w:rsidP="00DB3BB4">
      <w:pPr>
        <w:pStyle w:val="Caption"/>
        <w:jc w:val="center"/>
        <w:rPr>
          <w:rFonts w:ascii="Calibri" w:hAnsi="Calibri" w:cs="Calibri"/>
          <w:szCs w:val="22"/>
        </w:rPr>
      </w:pPr>
      <w:bookmarkStart w:id="12" w:name="_Toc6740890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lastRenderedPageBreak/>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R(s,a)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0EED610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Violante, they both </w:t>
      </w:r>
      <w:r w:rsidR="00B20EB0">
        <w:rPr>
          <w:rFonts w:ascii="Calibri" w:hAnsi="Calibri" w:cs="Calibri"/>
          <w:sz w:val="22"/>
          <w:szCs w:val="22"/>
        </w:rPr>
        <w:t>explain how Q-Learning works with Violante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F163BF">
        <w:rPr>
          <w:rFonts w:ascii="Calibri" w:hAnsi="Calibri" w:cs="Calibri"/>
          <w:sz w:val="22"/>
          <w:szCs w:val="22"/>
        </w:rPr>
        <w:t>allow</w:t>
      </w:r>
      <w:r w:rsidR="00B802FC">
        <w:rPr>
          <w:rFonts w:ascii="Calibri" w:hAnsi="Calibri" w:cs="Calibri"/>
          <w:sz w:val="22"/>
          <w:szCs w:val="22"/>
        </w:rPr>
        <w:t xml:space="preserve"> </w:t>
      </w:r>
      <w:r w:rsidR="00F163BF">
        <w:rPr>
          <w:rFonts w:ascii="Calibri" w:hAnsi="Calibri" w:cs="Calibri"/>
          <w:sz w:val="22"/>
          <w:szCs w:val="22"/>
        </w:rPr>
        <w:t xml:space="preserve">me </w:t>
      </w:r>
      <w:r w:rsidR="00B802FC">
        <w:rPr>
          <w:rFonts w:ascii="Calibri" w:hAnsi="Calibri" w:cs="Calibri"/>
          <w:sz w:val="22"/>
          <w:szCs w:val="22"/>
        </w:rPr>
        <w:t xml:space="preserve">to understand the mathematics and the understanding of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reward possible per state and action, therefore in my project, using Q-Learning should allow me to get significantly better fitness’s through its algorithm.</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r>
        <w:rPr>
          <w:rFonts w:ascii="Calibri" w:hAnsi="Calibri" w:cs="Calibri"/>
          <w:sz w:val="22"/>
          <w:szCs w:val="22"/>
        </w:rPr>
        <w:t>Haddar</w:t>
      </w:r>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Giftson</w:t>
      </w:r>
      <w:r w:rsidR="00975E17">
        <w:rPr>
          <w:rFonts w:ascii="Calibri" w:hAnsi="Calibri" w:cs="Calibri"/>
          <w:sz w:val="22"/>
          <w:szCs w:val="22"/>
        </w:rPr>
        <w:t xml:space="preserve"> Samuel</w:t>
      </w:r>
      <w:r w:rsidR="00EE3530">
        <w:rPr>
          <w:rFonts w:ascii="Calibri" w:hAnsi="Calibri" w:cs="Calibri"/>
          <w:sz w:val="22"/>
          <w:szCs w:val="22"/>
        </w:rPr>
        <w:t xml:space="preserve"> and </w:t>
      </w:r>
      <w:r w:rsidR="00975E17">
        <w:rPr>
          <w:rFonts w:ascii="Calibri" w:hAnsi="Calibri" w:cs="Calibri"/>
          <w:sz w:val="22"/>
          <w:szCs w:val="22"/>
        </w:rPr>
        <w:t xml:space="preserve">Christober </w:t>
      </w:r>
      <w:r w:rsidR="00EE3530">
        <w:rPr>
          <w:rFonts w:ascii="Calibri" w:hAnsi="Calibri" w:cs="Calibri"/>
          <w:sz w:val="22"/>
          <w:szCs w:val="22"/>
        </w:rPr>
        <w:t xml:space="preserve">Asir Rajan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BF15C70"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C27BA6">
        <w:rPr>
          <w:rFonts w:ascii="Calibri" w:hAnsi="Calibri" w:cs="Calibri"/>
          <w:sz w:val="22"/>
          <w:szCs w:val="22"/>
        </w:rPr>
        <w:t xml:space="preserve"> This is something I want to explore creating in my own project to solve my multi-dimensional knapsack problem, I will look for research in previous work of using PSO and RL in binary problems</w:t>
      </w:r>
      <w:r w:rsidR="00D416F1">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allows me to understand the </w:t>
      </w:r>
      <w:r w:rsidR="001165AE">
        <w:rPr>
          <w:rFonts w:ascii="Calibri" w:hAnsi="Calibri" w:cs="Calibri"/>
          <w:sz w:val="22"/>
          <w:szCs w:val="22"/>
        </w:rPr>
        <w:lastRenderedPageBreak/>
        <w:t>underlying concept of particle swarm optimization and how I can use it in my project, it allows me to understand how I can put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r>
        <w:rPr>
          <w:rFonts w:ascii="Calibri" w:hAnsi="Calibri" w:cs="Calibri"/>
          <w:sz w:val="22"/>
          <w:szCs w:val="22"/>
        </w:rPr>
        <w:t xml:space="preserve">Punchinger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2C4DA497" w:rsidR="00F1030C" w:rsidRPr="00DB3BB4" w:rsidRDefault="00DB3BB4" w:rsidP="00DB3BB4">
      <w:pPr>
        <w:pStyle w:val="Caption"/>
        <w:jc w:val="center"/>
        <w:rPr>
          <w:rFonts w:ascii="Calibri" w:hAnsi="Calibri" w:cs="Calibri"/>
          <w:szCs w:val="22"/>
        </w:rPr>
      </w:pPr>
      <w:bookmarkStart w:id="13" w:name="_Toc6740890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6B296F94" w:rsidR="002D12AC" w:rsidRPr="00DB74A6" w:rsidRDefault="00F1030C" w:rsidP="0032571E">
      <w:pPr>
        <w:pStyle w:val="ListParagraph"/>
        <w:spacing w:line="360" w:lineRule="auto"/>
        <w:rPr>
          <w:rFonts w:ascii="Calibri" w:hAnsi="Calibri" w:cs="Calibri"/>
          <w:color w:val="FF0000"/>
          <w:sz w:val="22"/>
          <w:szCs w:val="22"/>
        </w:rPr>
      </w:pPr>
      <w:r>
        <w:rPr>
          <w:rFonts w:ascii="Calibri" w:hAnsi="Calibri" w:cs="Calibri"/>
          <w:sz w:val="22"/>
          <w:szCs w:val="22"/>
        </w:rPr>
        <w:t xml:space="preserve">Puchinger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r w:rsidRPr="00A50E61">
        <w:rPr>
          <w:rFonts w:ascii="Calibri" w:hAnsi="Calibri" w:cs="Calibri"/>
          <w:i/>
          <w:iCs/>
          <w:sz w:val="22"/>
          <w:szCs w:val="22"/>
        </w:rPr>
        <w:t>p</w:t>
      </w:r>
      <w:r w:rsidRPr="005C6D22">
        <w:rPr>
          <w:rFonts w:ascii="Calibri" w:hAnsi="Calibri" w:cs="Calibri"/>
          <w:i/>
          <w:iCs/>
          <w:sz w:val="22"/>
          <w:szCs w:val="22"/>
          <w:vertAlign w:val="subscript"/>
        </w:rPr>
        <w:t>j</w:t>
      </w:r>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r w:rsidRPr="00A50E61">
        <w:rPr>
          <w:rFonts w:ascii="Calibri" w:hAnsi="Calibri" w:cs="Calibri"/>
          <w:i/>
          <w:iCs/>
          <w:sz w:val="22"/>
          <w:szCs w:val="22"/>
        </w:rPr>
        <w:t>w</w:t>
      </w:r>
      <w:r w:rsidRPr="005C6D22">
        <w:rPr>
          <w:rFonts w:ascii="Calibri" w:hAnsi="Calibri" w:cs="Calibri"/>
          <w:i/>
          <w:iCs/>
          <w:sz w:val="22"/>
          <w:szCs w:val="22"/>
          <w:vertAlign w:val="subscript"/>
        </w:rPr>
        <w:t>ij</w:t>
      </w:r>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r w:rsidRPr="005C6D22">
        <w:rPr>
          <w:rFonts w:ascii="Calibri" w:hAnsi="Calibri" w:cs="Calibri"/>
          <w:i/>
          <w:iCs/>
          <w:sz w:val="22"/>
          <w:szCs w:val="22"/>
        </w:rPr>
        <w:t>i</w:t>
      </w:r>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r w:rsidRPr="00A50E61">
        <w:rPr>
          <w:rFonts w:ascii="Calibri" w:hAnsi="Calibri" w:cs="Calibri"/>
          <w:i/>
          <w:iCs/>
          <w:sz w:val="22"/>
          <w:szCs w:val="22"/>
        </w:rPr>
        <w:t>x</w:t>
      </w:r>
      <w:r w:rsidRPr="00A50E61">
        <w:rPr>
          <w:rFonts w:ascii="Calibri" w:hAnsi="Calibri" w:cs="Calibri"/>
          <w:i/>
          <w:iCs/>
          <w:sz w:val="22"/>
          <w:szCs w:val="22"/>
          <w:vertAlign w:val="subscript"/>
        </w:rPr>
        <w:t>j</w:t>
      </w:r>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r w:rsidR="00A73EE3">
        <w:rPr>
          <w:rFonts w:ascii="Calibri" w:hAnsi="Calibri" w:cs="Calibri"/>
          <w:sz w:val="22"/>
          <w:szCs w:val="22"/>
        </w:rPr>
        <w:t>Arsham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 xml:space="preserve">and the decision variables (Arsham,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Hadder et al. (2016) and Giftson Samuel and Christober Asir Rajan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my research so far allowed me to research into topics that </w:t>
      </w:r>
      <w:r w:rsidR="003F0197">
        <w:rPr>
          <w:rFonts w:ascii="Calibri" w:hAnsi="Calibri" w:cs="Calibri"/>
          <w:sz w:val="22"/>
          <w:szCs w:val="22"/>
        </w:rPr>
        <w:lastRenderedPageBreak/>
        <w:t>further optimized my solutions, such as operators to add on to my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01F243A1"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“The Operator Selector estimates the quality q</w:t>
      </w:r>
      <w:r w:rsidR="005D606A" w:rsidRPr="00F66806">
        <w:rPr>
          <w:rFonts w:ascii="Calibri" w:hAnsi="Calibri" w:cs="Calibri"/>
          <w:i/>
          <w:iCs/>
          <w:sz w:val="22"/>
          <w:szCs w:val="22"/>
          <w:vertAlign w:val="subscript"/>
        </w:rPr>
        <w:t>i,t+1</w:t>
      </w:r>
      <w:r w:rsidR="005D606A">
        <w:rPr>
          <w:rFonts w:ascii="Calibri" w:hAnsi="Calibri" w:cs="Calibri"/>
          <w:sz w:val="22"/>
          <w:szCs w:val="22"/>
        </w:rPr>
        <w:t xml:space="preserve"> of each operator </w:t>
      </w:r>
      <w:r w:rsidR="005D606A">
        <w:rPr>
          <w:rFonts w:ascii="Calibri" w:hAnsi="Calibri" w:cs="Calibri"/>
          <w:i/>
          <w:iCs/>
          <w:sz w:val="22"/>
          <w:szCs w:val="22"/>
        </w:rPr>
        <w:t>i</w:t>
      </w:r>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412DD3">
        <w:rPr>
          <w:rFonts w:ascii="Calibri" w:hAnsi="Calibri" w:cs="Calibri"/>
          <w:sz w:val="22"/>
          <w:szCs w:val="22"/>
        </w:rPr>
        <w:t>In my project, I plan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my project, </w:t>
      </w:r>
      <w:r w:rsidR="006B0E5F">
        <w:rPr>
          <w:rFonts w:ascii="Calibri" w:hAnsi="Calibri" w:cs="Calibri"/>
          <w:sz w:val="22"/>
          <w:szCs w:val="22"/>
        </w:rPr>
        <w:t xml:space="preserve">it allows me to understand how I can choose mutations based off its past </w:t>
      </w:r>
      <w:r w:rsidR="0008249C">
        <w:rPr>
          <w:rFonts w:ascii="Calibri" w:hAnsi="Calibri" w:cs="Calibri"/>
          <w:sz w:val="22"/>
          <w:szCs w:val="22"/>
        </w:rPr>
        <w:t>behavior and through probability matching this should show a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27D5710B"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my 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7858984"/>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37C311F8"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r w:rsidR="00B5604B">
        <w:rPr>
          <w:rFonts w:ascii="Calibri" w:hAnsi="Calibri" w:cs="Calibri"/>
          <w:sz w:val="22"/>
          <w:szCs w:val="22"/>
        </w:rPr>
        <w:t xml:space="preserve">Ciaburro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uses OpenAI Gym framework, which</w:t>
      </w:r>
      <w:r w:rsidR="008D399A">
        <w:rPr>
          <w:rFonts w:ascii="Calibri" w:hAnsi="Calibri" w:cs="Calibri"/>
          <w:sz w:val="22"/>
          <w:szCs w:val="22"/>
        </w:rPr>
        <w:t xml:space="preserve"> is used on Python</w:t>
      </w:r>
      <w:r w:rsidR="00B5604B">
        <w:rPr>
          <w:rFonts w:ascii="Calibri" w:hAnsi="Calibri" w:cs="Calibri"/>
          <w:sz w:val="22"/>
          <w:szCs w:val="22"/>
        </w:rPr>
        <w:t>,</w:t>
      </w:r>
      <w:r w:rsidR="008D399A">
        <w:rPr>
          <w:rFonts w:ascii="Calibri" w:hAnsi="Calibri" w:cs="Calibri"/>
          <w:sz w:val="22"/>
          <w:szCs w:val="22"/>
        </w:rPr>
        <w:t xml:space="preserve"> I initially decided to use this framework but then changed to </w:t>
      </w:r>
      <w:r w:rsidR="005F2DB6">
        <w:rPr>
          <w:rFonts w:ascii="Calibri" w:hAnsi="Calibri" w:cs="Calibri"/>
          <w:sz w:val="22"/>
          <w:szCs w:val="22"/>
        </w:rPr>
        <w:t xml:space="preserve">design and program from scratch from my own plan, but the idea and implementation is very </w:t>
      </w:r>
      <w:r w:rsidR="005F2DB6">
        <w:rPr>
          <w:rFonts w:ascii="Calibri" w:hAnsi="Calibri" w:cs="Calibri"/>
          <w:sz w:val="22"/>
          <w:szCs w:val="22"/>
        </w:rPr>
        <w:lastRenderedPageBreak/>
        <w:t>similar.</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t is also a traditional problem and a well-known problem. Ciaburro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8EA55D8"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Rabadi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Meta-RaPS</w:t>
      </w:r>
      <w:r w:rsidR="00D15C49">
        <w:rPr>
          <w:rFonts w:ascii="Calibri" w:hAnsi="Calibri" w:cs="Calibri"/>
          <w:sz w:val="22"/>
          <w:szCs w:val="22"/>
        </w:rPr>
        <w:t xml:space="preserve"> which is a </w:t>
      </w:r>
      <w:r w:rsidR="00FA698B">
        <w:rPr>
          <w:rFonts w:ascii="Calibri" w:hAnsi="Calibri" w:cs="Calibri"/>
          <w:sz w:val="22"/>
          <w:szCs w:val="22"/>
        </w:rPr>
        <w:t>“generic, high-level strategy that modifies deterministic greedy algorithms by randomizing priority rules” (Arin and Rabadi, 2017). The use of using Q-Learning with other techniques</w:t>
      </w:r>
      <w:r w:rsidR="0059311E">
        <w:rPr>
          <w:rFonts w:ascii="Calibri" w:hAnsi="Calibri" w:cs="Calibri"/>
          <w:sz w:val="22"/>
          <w:szCs w:val="22"/>
        </w:rPr>
        <w:t xml:space="preserve"> allows me to understand the connection between reinforcement learning and the other techniques but allows me to </w:t>
      </w:r>
      <w:r w:rsidR="00F0621B">
        <w:rPr>
          <w:rFonts w:ascii="Calibri" w:hAnsi="Calibri" w:cs="Calibri"/>
          <w:sz w:val="22"/>
          <w:szCs w:val="22"/>
        </w:rPr>
        <w:t xml:space="preserve">gather information on how I can connect Q-Learning to my PSO. </w:t>
      </w:r>
    </w:p>
    <w:p w14:paraId="3DA11CC4" w14:textId="3993FC17" w:rsidR="004B53BA" w:rsidRDefault="004B53BA" w:rsidP="009F65C5">
      <w:pPr>
        <w:spacing w:line="360" w:lineRule="auto"/>
        <w:ind w:firstLine="0"/>
        <w:rPr>
          <w:rFonts w:ascii="Calibri" w:hAnsi="Calibri" w:cs="Calibri"/>
          <w:sz w:val="22"/>
          <w:szCs w:val="22"/>
        </w:rPr>
      </w:pPr>
    </w:p>
    <w:p w14:paraId="7B5ED15D" w14:textId="1E9D5D6E"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Azad, Rocha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I want to do,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291E8F3" w:rsidR="00271E92" w:rsidRDefault="00EF39E1" w:rsidP="002D42C6">
      <w:pPr>
        <w:pStyle w:val="ListParagraph"/>
        <w:spacing w:line="360" w:lineRule="auto"/>
        <w:rPr>
          <w:rFonts w:ascii="Calibri" w:hAnsi="Calibri" w:cs="Calibri"/>
          <w:sz w:val="22"/>
          <w:szCs w:val="22"/>
        </w:rPr>
      </w:pPr>
      <w:r>
        <w:rPr>
          <w:rFonts w:ascii="Calibri" w:hAnsi="Calibri" w:cs="Calibri"/>
          <w:sz w:val="22"/>
          <w:szCs w:val="22"/>
        </w:rPr>
        <w:t xml:space="preserve">I found an implementation of Particle Swarm Optimization on the 0-1 MKP </w:t>
      </w:r>
      <w:r w:rsidR="00C758F3">
        <w:rPr>
          <w:rFonts w:ascii="Calibri" w:hAnsi="Calibri" w:cs="Calibri"/>
          <w:sz w:val="22"/>
          <w:szCs w:val="22"/>
        </w:rPr>
        <w:t xml:space="preserve">written in Java, by author TMats on GitHub created in 2017, reading through the code and understanding what </w:t>
      </w:r>
      <w:r w:rsidR="00C758F3">
        <w:rPr>
          <w:rFonts w:ascii="Calibri" w:hAnsi="Calibri" w:cs="Calibri"/>
          <w:sz w:val="22"/>
          <w:szCs w:val="22"/>
        </w:rPr>
        <w:lastRenderedPageBreak/>
        <w:t>each function, class</w:t>
      </w:r>
      <w:r w:rsidR="00B54AE3">
        <w:rPr>
          <w:rFonts w:ascii="Calibri" w:hAnsi="Calibri" w:cs="Calibri"/>
          <w:sz w:val="22"/>
          <w:szCs w:val="22"/>
        </w:rPr>
        <w:t xml:space="preserve"> was doing allowed me to have a better understanding of how PSO works with this problem, it </w:t>
      </w:r>
      <w:r w:rsidR="00D912C4">
        <w:rPr>
          <w:rFonts w:ascii="Calibri" w:hAnsi="Calibri" w:cs="Calibri"/>
          <w:sz w:val="22"/>
          <w:szCs w:val="22"/>
        </w:rPr>
        <w:t>will also allow me to compare against pseudocode I have written to make sure how I am going to implement my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my planning and implementation.</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7858985"/>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Identified Gaps</w:t>
      </w:r>
      <w:bookmarkEnd w:id="15"/>
    </w:p>
    <w:p w14:paraId="7F627098" w14:textId="7FFBA7BE"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I researched such as </w:t>
      </w:r>
      <w:r w:rsidR="00B11A6E" w:rsidRPr="00B11A6E">
        <w:rPr>
          <w:rFonts w:ascii="Calibri" w:hAnsi="Calibri" w:cs="Calibri"/>
          <w:sz w:val="22"/>
          <w:szCs w:val="22"/>
        </w:rPr>
        <w:t xml:space="preserve">TMats (2017) and Azad, Rocha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 xml:space="preserve">algorithm to solve these binary optimization problems, </w:t>
      </w:r>
      <w:r w:rsidR="00E542FC">
        <w:rPr>
          <w:rFonts w:ascii="Calibri" w:hAnsi="Calibri" w:cs="Calibri"/>
          <w:sz w:val="22"/>
          <w:szCs w:val="22"/>
        </w:rPr>
        <w:t xml:space="preserve">allowing me to look at areas where I could </w:t>
      </w:r>
      <w:r w:rsidR="00394A3C">
        <w:rPr>
          <w:rFonts w:ascii="Calibri" w:hAnsi="Calibri" w:cs="Calibri"/>
          <w:sz w:val="22"/>
          <w:szCs w:val="22"/>
        </w:rPr>
        <w:t>find a</w:t>
      </w:r>
      <w:r w:rsidR="00142AA4">
        <w:rPr>
          <w:rFonts w:ascii="Calibri" w:hAnsi="Calibri" w:cs="Calibri"/>
          <w:sz w:val="22"/>
          <w:szCs w:val="22"/>
        </w:rPr>
        <w:t xml:space="preserve">n area 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Arin and Rabadi,</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applying reinforcement learning with a swarm intelligence algorithm to optimize these problems. This is the objective of my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7858986"/>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441AE68F" w:rsidR="003300BC"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Rocha and Fernandes</w:t>
      </w:r>
      <w:r w:rsidR="00024FC6">
        <w:rPr>
          <w:rFonts w:ascii="Calibri" w:hAnsi="Calibri" w:cs="Calibri"/>
          <w:sz w:val="22"/>
          <w:szCs w:val="22"/>
        </w:rPr>
        <w:t xml:space="preserve"> (2014)</w:t>
      </w:r>
      <w:r w:rsidR="0000736E">
        <w:rPr>
          <w:rFonts w:ascii="Calibri" w:hAnsi="Calibri" w:cs="Calibri"/>
          <w:sz w:val="22"/>
          <w:szCs w:val="22"/>
        </w:rPr>
        <w:t xml:space="preserve">, I decided to go for an area that already has existing findings in a simple </w:t>
      </w:r>
      <w:r w:rsidR="00B27E93">
        <w:rPr>
          <w:rFonts w:ascii="Calibri" w:hAnsi="Calibri" w:cs="Calibri"/>
          <w:sz w:val="22"/>
          <w:szCs w:val="22"/>
        </w:rPr>
        <w:t>particle swarm optimization and the 0-1 MKP but further research into this by adding multiple different operators and a reinforcement learning algorithm.</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61CDEBB8"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The gap between my project and other projects I have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with my particle swarm optimization introduces a reinforcement learning scheme and from research, I have not been able to find particle swarm op</w:t>
      </w:r>
      <w:r w:rsidR="00141A30">
        <w:rPr>
          <w:rFonts w:ascii="Calibri" w:hAnsi="Calibri" w:cs="Calibri"/>
          <w:sz w:val="22"/>
          <w:szCs w:val="22"/>
        </w:rPr>
        <w:t>timization with reinforcement learning using these 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lastRenderedPageBreak/>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1D08C055" w:rsidR="0013057D" w:rsidRDefault="00A74FF3" w:rsidP="0013057D">
      <w:pPr>
        <w:pStyle w:val="Heading1"/>
        <w:numPr>
          <w:ilvl w:val="0"/>
          <w:numId w:val="21"/>
        </w:numPr>
        <w:jc w:val="left"/>
        <w:rPr>
          <w:rFonts w:ascii="Calibri" w:hAnsi="Calibri" w:cs="Calibri"/>
        </w:rPr>
      </w:pPr>
      <w:bookmarkStart w:id="17" w:name="_Toc67858987"/>
      <w:r>
        <w:rPr>
          <w:rFonts w:ascii="Calibri" w:hAnsi="Calibri" w:cs="Calibri"/>
        </w:rPr>
        <w:t>Requirements</w:t>
      </w:r>
      <w:bookmarkEnd w:id="17"/>
    </w:p>
    <w:p w14:paraId="73C74A6D" w14:textId="3B5A181D"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There are 6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MoSCoW method as a form of showing prioritization. </w:t>
      </w:r>
    </w:p>
    <w:p w14:paraId="1B0264D2" w14:textId="77777777" w:rsidR="002A3C4B" w:rsidRDefault="002A3C4B" w:rsidP="002A3C4B">
      <w:pPr>
        <w:spacing w:line="360" w:lineRule="auto"/>
        <w:ind w:left="720" w:firstLine="0"/>
        <w:contextualSpacing/>
        <w:rPr>
          <w:rFonts w:ascii="Calibri" w:hAnsi="Calibri"/>
          <w:sz w:val="22"/>
          <w:szCs w:val="22"/>
        </w:rPr>
      </w:pPr>
    </w:p>
    <w:tbl>
      <w:tblPr>
        <w:tblStyle w:val="GridTable2-Accent4"/>
        <w:tblpPr w:leftFromText="180" w:rightFromText="180" w:vertAnchor="text" w:horzAnchor="margin" w:tblpXSpec="right" w:tblpY="84"/>
        <w:tblW w:w="8366" w:type="dxa"/>
        <w:tblLook w:val="04A0" w:firstRow="1" w:lastRow="0" w:firstColumn="1" w:lastColumn="0" w:noHBand="0" w:noVBand="1"/>
      </w:tblPr>
      <w:tblGrid>
        <w:gridCol w:w="1414"/>
        <w:gridCol w:w="6952"/>
      </w:tblGrid>
      <w:tr w:rsidR="002A3C4B" w14:paraId="527B864B" w14:textId="77777777" w:rsidTr="002A3C4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854713F" w14:textId="77777777" w:rsidR="002A3C4B" w:rsidRPr="00616F3E" w:rsidRDefault="002A3C4B" w:rsidP="002A3C4B">
            <w:pPr>
              <w:ind w:firstLine="0"/>
              <w:rPr>
                <w:rFonts w:ascii="Calibri" w:hAnsi="Calibri"/>
                <w:sz w:val="22"/>
                <w:szCs w:val="22"/>
              </w:rPr>
            </w:pPr>
            <w:r>
              <w:rPr>
                <w:rFonts w:ascii="Calibri" w:hAnsi="Calibri"/>
                <w:sz w:val="22"/>
                <w:szCs w:val="22"/>
              </w:rPr>
              <w:t>Requirement</w:t>
            </w:r>
          </w:p>
        </w:tc>
        <w:tc>
          <w:tcPr>
            <w:tcW w:w="6952" w:type="dxa"/>
          </w:tcPr>
          <w:p w14:paraId="0A895B2D" w14:textId="77777777" w:rsidR="002A3C4B" w:rsidRPr="00616F3E" w:rsidRDefault="002A3C4B" w:rsidP="002A3C4B">
            <w:pPr>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sidRPr="00616F3E">
              <w:rPr>
                <w:rFonts w:ascii="Calibri" w:hAnsi="Calibri"/>
                <w:sz w:val="22"/>
                <w:szCs w:val="22"/>
              </w:rPr>
              <w:t>Description</w:t>
            </w:r>
          </w:p>
        </w:tc>
      </w:tr>
      <w:tr w:rsidR="002A3C4B" w14:paraId="71E77685"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7DBC6E2" w14:textId="77777777" w:rsidR="002A3C4B" w:rsidRPr="0013057D" w:rsidRDefault="002A3C4B" w:rsidP="002A3C4B">
            <w:pPr>
              <w:ind w:firstLine="0"/>
              <w:rPr>
                <w:rFonts w:ascii="Calibri" w:hAnsi="Calibri"/>
                <w:sz w:val="22"/>
                <w:szCs w:val="22"/>
              </w:rPr>
            </w:pPr>
            <w:r w:rsidRPr="0013057D">
              <w:rPr>
                <w:rFonts w:ascii="Calibri" w:hAnsi="Calibri"/>
                <w:sz w:val="22"/>
                <w:szCs w:val="22"/>
              </w:rPr>
              <w:t>F1</w:t>
            </w:r>
          </w:p>
        </w:tc>
        <w:tc>
          <w:tcPr>
            <w:tcW w:w="6952" w:type="dxa"/>
          </w:tcPr>
          <w:p w14:paraId="7569AB8F"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be able to solve the 0-1 multidimensional knapsack problem.</w:t>
            </w:r>
          </w:p>
        </w:tc>
      </w:tr>
      <w:tr w:rsidR="002A3C4B" w14:paraId="2B6121E4"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7BAC9F8" w14:textId="77777777" w:rsidR="002A3C4B" w:rsidRPr="0013057D" w:rsidRDefault="002A3C4B" w:rsidP="002A3C4B">
            <w:pPr>
              <w:ind w:firstLine="0"/>
              <w:rPr>
                <w:rFonts w:ascii="Calibri" w:hAnsi="Calibri"/>
                <w:sz w:val="22"/>
                <w:szCs w:val="22"/>
              </w:rPr>
            </w:pPr>
            <w:r>
              <w:rPr>
                <w:rFonts w:ascii="Calibri" w:hAnsi="Calibri"/>
                <w:sz w:val="22"/>
                <w:szCs w:val="22"/>
              </w:rPr>
              <w:t>F2</w:t>
            </w:r>
          </w:p>
        </w:tc>
        <w:tc>
          <w:tcPr>
            <w:tcW w:w="6952" w:type="dxa"/>
          </w:tcPr>
          <w:p w14:paraId="33E3207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have a working reinforcement learning algorithm that rewards/penalizes the agent due to the state of the environment it is in.</w:t>
            </w:r>
          </w:p>
        </w:tc>
      </w:tr>
      <w:tr w:rsidR="002A3C4B" w14:paraId="73EEECAE"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485DE532" w14:textId="77777777" w:rsidR="002A3C4B" w:rsidRPr="0013057D" w:rsidRDefault="002A3C4B" w:rsidP="002A3C4B">
            <w:pPr>
              <w:ind w:firstLine="0"/>
              <w:rPr>
                <w:rFonts w:ascii="Calibri" w:hAnsi="Calibri"/>
                <w:sz w:val="22"/>
                <w:szCs w:val="22"/>
              </w:rPr>
            </w:pPr>
            <w:r>
              <w:rPr>
                <w:rFonts w:ascii="Calibri" w:hAnsi="Calibri"/>
                <w:sz w:val="22"/>
                <w:szCs w:val="22"/>
              </w:rPr>
              <w:t>F3</w:t>
            </w:r>
          </w:p>
        </w:tc>
        <w:tc>
          <w:tcPr>
            <w:tcW w:w="6952" w:type="dxa"/>
          </w:tcPr>
          <w:p w14:paraId="552E7FF0"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working operators within the particle swarm optimization, so it can optimize the problem and get a solution.</w:t>
            </w:r>
          </w:p>
        </w:tc>
      </w:tr>
      <w:tr w:rsidR="002A3C4B" w14:paraId="7B0BC3DD"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FFACEE4" w14:textId="77777777" w:rsidR="002A3C4B" w:rsidRPr="0013057D" w:rsidRDefault="002A3C4B" w:rsidP="002A3C4B">
            <w:pPr>
              <w:ind w:firstLine="0"/>
              <w:rPr>
                <w:rFonts w:ascii="Calibri" w:hAnsi="Calibri"/>
                <w:sz w:val="22"/>
                <w:szCs w:val="22"/>
              </w:rPr>
            </w:pPr>
            <w:r>
              <w:rPr>
                <w:rFonts w:ascii="Calibri" w:hAnsi="Calibri"/>
                <w:sz w:val="22"/>
                <w:szCs w:val="22"/>
              </w:rPr>
              <w:t>F4</w:t>
            </w:r>
          </w:p>
        </w:tc>
        <w:tc>
          <w:tcPr>
            <w:tcW w:w="6952" w:type="dxa"/>
          </w:tcPr>
          <w:p w14:paraId="43DFC81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be able to show that optimization has happened and that it is solving the 0-1 multidimensional knapsack problem in stages.</w:t>
            </w:r>
          </w:p>
        </w:tc>
      </w:tr>
      <w:tr w:rsidR="002A3C4B" w14:paraId="6222DDA9"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0D65E741" w14:textId="77777777" w:rsidR="002A3C4B" w:rsidRPr="0013057D" w:rsidRDefault="002A3C4B" w:rsidP="002A3C4B">
            <w:pPr>
              <w:ind w:firstLine="0"/>
              <w:rPr>
                <w:rFonts w:ascii="Calibri" w:hAnsi="Calibri"/>
                <w:sz w:val="22"/>
                <w:szCs w:val="22"/>
              </w:rPr>
            </w:pPr>
            <w:r>
              <w:rPr>
                <w:rFonts w:ascii="Calibri" w:hAnsi="Calibri"/>
                <w:sz w:val="22"/>
                <w:szCs w:val="22"/>
              </w:rPr>
              <w:t>F5</w:t>
            </w:r>
          </w:p>
        </w:tc>
        <w:tc>
          <w:tcPr>
            <w:tcW w:w="6952" w:type="dxa"/>
          </w:tcPr>
          <w:p w14:paraId="196566BB"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reinforcement learning algorithm to choose which operators should be run in the particle swarm algorithm.</w:t>
            </w:r>
          </w:p>
        </w:tc>
      </w:tr>
      <w:tr w:rsidR="002A3C4B" w14:paraId="07B93507"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E9E9267" w14:textId="77777777" w:rsidR="002A3C4B" w:rsidRPr="0013057D" w:rsidRDefault="002A3C4B" w:rsidP="002A3C4B">
            <w:pPr>
              <w:ind w:firstLine="0"/>
              <w:rPr>
                <w:rFonts w:ascii="Calibri" w:hAnsi="Calibri"/>
                <w:sz w:val="22"/>
                <w:szCs w:val="22"/>
              </w:rPr>
            </w:pPr>
            <w:r>
              <w:rPr>
                <w:rFonts w:ascii="Calibri" w:hAnsi="Calibri"/>
                <w:sz w:val="22"/>
                <w:szCs w:val="22"/>
              </w:rPr>
              <w:t>F6</w:t>
            </w:r>
          </w:p>
        </w:tc>
        <w:tc>
          <w:tcPr>
            <w:tcW w:w="6952" w:type="dxa"/>
          </w:tcPr>
          <w:p w14:paraId="54637CD7"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agent to work in all states of the environment allowing for a penalize/reward situation.</w:t>
            </w:r>
          </w:p>
        </w:tc>
      </w:tr>
      <w:tr w:rsidR="002A3C4B" w14:paraId="1A765FC8"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6733F6C0" w14:textId="77777777" w:rsidR="002A3C4B" w:rsidRPr="0013057D" w:rsidRDefault="002A3C4B" w:rsidP="002A3C4B">
            <w:pPr>
              <w:ind w:firstLine="0"/>
              <w:rPr>
                <w:rFonts w:ascii="Calibri" w:hAnsi="Calibri"/>
                <w:color w:val="FF0000"/>
                <w:sz w:val="22"/>
                <w:szCs w:val="22"/>
              </w:rPr>
            </w:pPr>
            <w:r w:rsidRPr="00FF520E">
              <w:rPr>
                <w:rFonts w:ascii="Calibri" w:hAnsi="Calibri"/>
                <w:sz w:val="22"/>
                <w:szCs w:val="22"/>
              </w:rPr>
              <w:t>NF1</w:t>
            </w:r>
          </w:p>
        </w:tc>
        <w:tc>
          <w:tcPr>
            <w:tcW w:w="6952" w:type="dxa"/>
          </w:tcPr>
          <w:p w14:paraId="4F8E2035" w14:textId="5A8ED134" w:rsidR="002A3C4B" w:rsidRPr="00FF520E" w:rsidRDefault="002A3C4B" w:rsidP="00FC2046">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program </w:t>
            </w:r>
            <w:r w:rsidR="00FC2046">
              <w:rPr>
                <w:rFonts w:ascii="Calibri" w:hAnsi="Calibri"/>
                <w:sz w:val="22"/>
                <w:szCs w:val="22"/>
              </w:rPr>
              <w:t>must be efficient in how the algorithm optimizes the 0-1 MKP.</w:t>
            </w:r>
          </w:p>
        </w:tc>
      </w:tr>
      <w:tr w:rsidR="002A3C4B" w14:paraId="50ECC473"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4A453CEB" w14:textId="77777777" w:rsidR="002A3C4B" w:rsidRPr="00FF520E" w:rsidRDefault="002A3C4B" w:rsidP="002A3C4B">
            <w:pPr>
              <w:ind w:firstLine="0"/>
              <w:rPr>
                <w:rFonts w:ascii="Calibri" w:hAnsi="Calibri"/>
                <w:sz w:val="22"/>
                <w:szCs w:val="22"/>
              </w:rPr>
            </w:pPr>
            <w:r>
              <w:rPr>
                <w:rFonts w:ascii="Calibri" w:hAnsi="Calibri"/>
                <w:sz w:val="22"/>
                <w:szCs w:val="22"/>
              </w:rPr>
              <w:t>NF2</w:t>
            </w:r>
          </w:p>
        </w:tc>
        <w:tc>
          <w:tcPr>
            <w:tcW w:w="6952" w:type="dxa"/>
          </w:tcPr>
          <w:p w14:paraId="5D3EE53A" w14:textId="717C3633" w:rsidR="002A3C4B" w:rsidRDefault="00D12A88"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different versions of each program should be able to show the increase in performance of each algorithm over the course of the duration of the implementation.</w:t>
            </w:r>
          </w:p>
        </w:tc>
      </w:tr>
      <w:tr w:rsidR="002A3C4B" w14:paraId="22A1A645"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6395C93" w14:textId="77777777" w:rsidR="002A3C4B" w:rsidRPr="00FF520E" w:rsidRDefault="002A3C4B" w:rsidP="002A3C4B">
            <w:pPr>
              <w:ind w:firstLine="0"/>
              <w:rPr>
                <w:rFonts w:ascii="Calibri" w:hAnsi="Calibri"/>
                <w:sz w:val="22"/>
                <w:szCs w:val="22"/>
              </w:rPr>
            </w:pPr>
            <w:r>
              <w:rPr>
                <w:rFonts w:ascii="Calibri" w:hAnsi="Calibri"/>
                <w:sz w:val="22"/>
                <w:szCs w:val="22"/>
              </w:rPr>
              <w:t>NF3</w:t>
            </w:r>
          </w:p>
        </w:tc>
        <w:tc>
          <w:tcPr>
            <w:tcW w:w="6952" w:type="dxa"/>
          </w:tcPr>
          <w:p w14:paraId="01A1435B" w14:textId="37772D9C" w:rsidR="002A3C4B" w:rsidRDefault="00CD577F"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data of each program should be structured </w:t>
            </w:r>
            <w:r w:rsidR="004C53CC">
              <w:rPr>
                <w:rFonts w:ascii="Calibri" w:hAnsi="Calibri"/>
                <w:sz w:val="22"/>
                <w:szCs w:val="22"/>
              </w:rPr>
              <w:t>equal</w:t>
            </w:r>
            <w:r>
              <w:rPr>
                <w:rFonts w:ascii="Calibri" w:hAnsi="Calibri"/>
                <w:sz w:val="22"/>
                <w:szCs w:val="22"/>
              </w:rPr>
              <w:t xml:space="preserve"> to assure the algorithm has no problems optimizing the data.</w:t>
            </w:r>
          </w:p>
        </w:tc>
      </w:tr>
      <w:tr w:rsidR="002A3C4B" w14:paraId="08A27FC2"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E745EFD" w14:textId="77777777" w:rsidR="002A3C4B" w:rsidRPr="00FF520E" w:rsidRDefault="002A3C4B" w:rsidP="002A3C4B">
            <w:pPr>
              <w:ind w:firstLine="0"/>
              <w:rPr>
                <w:rFonts w:ascii="Calibri" w:hAnsi="Calibri"/>
                <w:sz w:val="22"/>
                <w:szCs w:val="22"/>
              </w:rPr>
            </w:pPr>
            <w:r>
              <w:rPr>
                <w:rFonts w:ascii="Calibri" w:hAnsi="Calibri"/>
                <w:sz w:val="22"/>
                <w:szCs w:val="22"/>
              </w:rPr>
              <w:t>NF4</w:t>
            </w:r>
          </w:p>
        </w:tc>
        <w:tc>
          <w:tcPr>
            <w:tcW w:w="6952" w:type="dxa"/>
          </w:tcPr>
          <w:p w14:paraId="416CDE8C" w14:textId="24EA31FE" w:rsidR="002A3C4B" w:rsidRDefault="007F2884"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be able to be reused using different data sets with each data set being accessible to all users.</w:t>
            </w:r>
          </w:p>
        </w:tc>
      </w:tr>
      <w:tr w:rsidR="002A3C4B" w14:paraId="4C80D3BA"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5D0BFE01" w14:textId="77777777" w:rsidR="002A3C4B" w:rsidRPr="00FF520E" w:rsidRDefault="002A3C4B" w:rsidP="002A3C4B">
            <w:pPr>
              <w:ind w:firstLine="0"/>
              <w:rPr>
                <w:rFonts w:ascii="Calibri" w:hAnsi="Calibri"/>
                <w:sz w:val="22"/>
                <w:szCs w:val="22"/>
              </w:rPr>
            </w:pPr>
            <w:r>
              <w:rPr>
                <w:rFonts w:ascii="Calibri" w:hAnsi="Calibri"/>
                <w:sz w:val="22"/>
                <w:szCs w:val="22"/>
              </w:rPr>
              <w:t>NF5</w:t>
            </w:r>
          </w:p>
        </w:tc>
        <w:tc>
          <w:tcPr>
            <w:tcW w:w="6952" w:type="dxa"/>
          </w:tcPr>
          <w:p w14:paraId="301C65F9" w14:textId="4AC3D3C3" w:rsidR="002A3C4B" w:rsidRDefault="00236A50"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 xml:space="preserve">The algorithm could be used to show the performance of </w:t>
            </w:r>
            <w:r w:rsidR="001A3C76">
              <w:rPr>
                <w:rFonts w:ascii="Calibri" w:hAnsi="Calibri"/>
                <w:sz w:val="22"/>
                <w:szCs w:val="22"/>
              </w:rPr>
              <w:t>different areas such as selection, mutation, Q-Learning compared to other algorithms where these areas are also used.</w:t>
            </w:r>
          </w:p>
        </w:tc>
      </w:tr>
    </w:tbl>
    <w:p w14:paraId="75E4C5E0" w14:textId="77777777" w:rsidR="002A3C4B" w:rsidRPr="002A3C4B" w:rsidRDefault="002A3C4B" w:rsidP="002A3C4B">
      <w:pPr>
        <w:spacing w:line="360" w:lineRule="auto"/>
        <w:ind w:left="720" w:firstLine="0"/>
        <w:contextualSpacing/>
        <w:rPr>
          <w:rFonts w:ascii="Calibri" w:hAnsi="Calibri"/>
          <w:sz w:val="22"/>
          <w:szCs w:val="22"/>
        </w:rPr>
      </w:pPr>
    </w:p>
    <w:p w14:paraId="45DE1602" w14:textId="162443E3" w:rsidR="001B596D" w:rsidRDefault="001B596D" w:rsidP="00254402">
      <w:pPr>
        <w:spacing w:line="360" w:lineRule="auto"/>
        <w:rPr>
          <w:color w:val="FF0000"/>
        </w:rPr>
      </w:pPr>
    </w:p>
    <w:p w14:paraId="6547686B" w14:textId="77777777" w:rsidR="002B0791" w:rsidRDefault="002B0791" w:rsidP="00254402">
      <w:pPr>
        <w:spacing w:line="360" w:lineRule="auto"/>
        <w:jc w:val="center"/>
        <w:rPr>
          <w:rFonts w:ascii="Calibri" w:hAnsi="Calibri"/>
          <w:i/>
          <w:iCs/>
          <w:sz w:val="22"/>
          <w:szCs w:val="22"/>
        </w:rPr>
      </w:pPr>
    </w:p>
    <w:p w14:paraId="18323E6E" w14:textId="77777777" w:rsidR="002B0791" w:rsidRDefault="002B0791" w:rsidP="00254402">
      <w:pPr>
        <w:spacing w:line="360" w:lineRule="auto"/>
        <w:jc w:val="center"/>
        <w:rPr>
          <w:rFonts w:ascii="Calibri" w:hAnsi="Calibri"/>
          <w:i/>
          <w:iCs/>
          <w:sz w:val="22"/>
          <w:szCs w:val="22"/>
        </w:rPr>
      </w:pPr>
    </w:p>
    <w:p w14:paraId="47E83354" w14:textId="77777777" w:rsidR="00DB3BB4" w:rsidRDefault="00DB3BB4" w:rsidP="00DB3BB4">
      <w:pPr>
        <w:pStyle w:val="Caption"/>
        <w:jc w:val="center"/>
      </w:pPr>
    </w:p>
    <w:p w14:paraId="2BC3BAA7" w14:textId="77777777" w:rsidR="00DB3BB4" w:rsidRDefault="00DB3BB4" w:rsidP="00DB3BB4">
      <w:pPr>
        <w:pStyle w:val="Caption"/>
        <w:jc w:val="center"/>
      </w:pPr>
    </w:p>
    <w:p w14:paraId="3722396E" w14:textId="77777777" w:rsidR="00DB3BB4" w:rsidRDefault="00DB3BB4" w:rsidP="00DB3BB4">
      <w:pPr>
        <w:pStyle w:val="Caption"/>
        <w:jc w:val="center"/>
      </w:pPr>
    </w:p>
    <w:p w14:paraId="627F6200" w14:textId="77777777" w:rsidR="00DB3BB4" w:rsidRDefault="00DB3BB4" w:rsidP="00DB3BB4">
      <w:pPr>
        <w:pStyle w:val="Caption"/>
        <w:jc w:val="center"/>
      </w:pPr>
    </w:p>
    <w:p w14:paraId="573DA756" w14:textId="77777777" w:rsidR="00DB3BB4" w:rsidRDefault="00DB3BB4" w:rsidP="00DB3BB4">
      <w:pPr>
        <w:pStyle w:val="Caption"/>
        <w:jc w:val="center"/>
      </w:pPr>
    </w:p>
    <w:p w14:paraId="63025599" w14:textId="77777777" w:rsidR="00DB3BB4" w:rsidRDefault="00DB3BB4" w:rsidP="00DB3BB4">
      <w:pPr>
        <w:pStyle w:val="Caption"/>
        <w:jc w:val="center"/>
      </w:pPr>
    </w:p>
    <w:p w14:paraId="2C9A0B17" w14:textId="77777777" w:rsidR="00DB3BB4" w:rsidRDefault="00DB3BB4" w:rsidP="00DB3BB4">
      <w:pPr>
        <w:pStyle w:val="Caption"/>
        <w:jc w:val="center"/>
      </w:pPr>
    </w:p>
    <w:p w14:paraId="4D48A6A2" w14:textId="77777777" w:rsidR="00DB3BB4" w:rsidRDefault="00DB3BB4" w:rsidP="00DB3BB4">
      <w:pPr>
        <w:pStyle w:val="Caption"/>
        <w:jc w:val="center"/>
      </w:pPr>
    </w:p>
    <w:p w14:paraId="23921E45" w14:textId="77777777" w:rsidR="00DB3BB4" w:rsidRDefault="00DB3BB4" w:rsidP="00DB3BB4">
      <w:pPr>
        <w:pStyle w:val="Caption"/>
        <w:jc w:val="center"/>
      </w:pPr>
    </w:p>
    <w:p w14:paraId="10DE3383" w14:textId="77777777" w:rsidR="00DB3BB4" w:rsidRDefault="00DB3BB4" w:rsidP="00DB3BB4">
      <w:pPr>
        <w:pStyle w:val="Caption"/>
        <w:jc w:val="center"/>
      </w:pPr>
    </w:p>
    <w:p w14:paraId="1AAE7CA9" w14:textId="77777777" w:rsidR="00DB3BB4" w:rsidRDefault="00DB3BB4" w:rsidP="00DB3BB4">
      <w:pPr>
        <w:pStyle w:val="Caption"/>
        <w:jc w:val="center"/>
      </w:pPr>
    </w:p>
    <w:p w14:paraId="659BC49D" w14:textId="77777777" w:rsidR="00DB3BB4" w:rsidRDefault="00DB3BB4" w:rsidP="00DB3BB4">
      <w:pPr>
        <w:pStyle w:val="Caption"/>
        <w:jc w:val="center"/>
      </w:pPr>
    </w:p>
    <w:p w14:paraId="0CE04BC8" w14:textId="46FF4704" w:rsidR="001B596D" w:rsidRPr="00DB3BB4" w:rsidRDefault="00DB3BB4" w:rsidP="00DB3BB4">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0F50B7">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p>
    <w:p w14:paraId="77F4AFF8" w14:textId="44855182" w:rsidR="00271E92" w:rsidRDefault="008F776D" w:rsidP="00A74FF3">
      <w:pPr>
        <w:pStyle w:val="Heading1"/>
        <w:numPr>
          <w:ilvl w:val="0"/>
          <w:numId w:val="21"/>
        </w:numPr>
        <w:jc w:val="left"/>
        <w:rPr>
          <w:rFonts w:ascii="Calibri" w:hAnsi="Calibri" w:cs="Calibri"/>
        </w:rPr>
      </w:pPr>
      <w:bookmarkStart w:id="18" w:name="_Toc67858988"/>
      <w:r>
        <w:rPr>
          <w:rFonts w:ascii="Calibri" w:hAnsi="Calibri" w:cs="Calibri"/>
        </w:rPr>
        <w:lastRenderedPageBreak/>
        <w:t>Methodology</w:t>
      </w:r>
      <w:bookmarkEnd w:id="18"/>
    </w:p>
    <w:p w14:paraId="14F55F5F" w14:textId="1302057C" w:rsidR="003C5F47" w:rsidRDefault="008F776D" w:rsidP="008F776D">
      <w:pPr>
        <w:spacing w:line="360" w:lineRule="auto"/>
        <w:ind w:left="720" w:firstLine="0"/>
        <w:rPr>
          <w:rFonts w:ascii="Calibri" w:hAnsi="Calibri" w:cs="Calibri"/>
          <w:sz w:val="22"/>
          <w:szCs w:val="22"/>
        </w:rPr>
      </w:pPr>
      <w:r>
        <w:rPr>
          <w:rFonts w:ascii="Calibri" w:hAnsi="Calibri" w:cs="Calibri"/>
          <w:sz w:val="22"/>
          <w:szCs w:val="22"/>
        </w:rPr>
        <w:t xml:space="preserve">I have decided to use the Agile method while implementing my project, as this allows for me to receive feedback especially if I come across problems during the implementation period, which I am certain will arise. This feedback will allow me to make changes in the correct </w:t>
      </w:r>
      <w:r w:rsidR="001F66AD">
        <w:rPr>
          <w:rFonts w:ascii="Calibri" w:hAnsi="Calibri" w:cs="Calibri"/>
          <w:sz w:val="22"/>
          <w:szCs w:val="22"/>
        </w:rPr>
        <w:t>areas and</w:t>
      </w:r>
      <w:r>
        <w:rPr>
          <w:rFonts w:ascii="Calibri" w:hAnsi="Calibri" w:cs="Calibri"/>
          <w:sz w:val="22"/>
          <w:szCs w:val="22"/>
        </w:rPr>
        <w:t xml:space="preserve"> raise new ideas on how I can implement my project.</w:t>
      </w:r>
    </w:p>
    <w:p w14:paraId="1EEDD96E" w14:textId="2B49EBC4" w:rsidR="00A74FF3" w:rsidRDefault="00A74FF3" w:rsidP="008F776D">
      <w:pPr>
        <w:spacing w:line="360" w:lineRule="auto"/>
        <w:ind w:left="720" w:firstLine="0"/>
        <w:rPr>
          <w:rFonts w:ascii="Calibri" w:hAnsi="Calibri" w:cs="Calibri"/>
          <w:sz w:val="22"/>
          <w:szCs w:val="22"/>
        </w:rPr>
      </w:pPr>
      <w:r>
        <w:rPr>
          <w:rFonts w:ascii="Calibri" w:hAnsi="Calibri" w:cs="Calibri"/>
          <w:sz w:val="22"/>
          <w:szCs w:val="22"/>
        </w:rPr>
        <w:t>I have decided to use Sprints to spread out how I implement my project</w:t>
      </w:r>
      <w:r w:rsidR="001F66AD">
        <w:rPr>
          <w:rFonts w:ascii="Calibri" w:hAnsi="Calibri" w:cs="Calibri"/>
          <w:sz w:val="22"/>
          <w:szCs w:val="22"/>
        </w:rPr>
        <w:t>, which I will show below in my planning, I decided to use sprints because of the experience I have in using them, it also allows me to work to certain deadlines where I can get feedback after these deadlines and can go back to finalize areas I have worked on. Overall, I have a good understanding of using sprints and I believe this to be the optimal way for me to do my project.</w:t>
      </w:r>
    </w:p>
    <w:p w14:paraId="4DE6841C" w14:textId="39B57552" w:rsidR="001F66AD" w:rsidRDefault="001F66AD" w:rsidP="008F776D">
      <w:pPr>
        <w:spacing w:line="360" w:lineRule="auto"/>
        <w:ind w:left="720" w:firstLine="0"/>
        <w:rPr>
          <w:rFonts w:ascii="Calibri" w:hAnsi="Calibri" w:cs="Calibri"/>
          <w:sz w:val="22"/>
          <w:szCs w:val="22"/>
        </w:rPr>
      </w:pPr>
      <w:r>
        <w:rPr>
          <w:rFonts w:ascii="Calibri" w:hAnsi="Calibri" w:cs="Calibri"/>
          <w:sz w:val="22"/>
          <w:szCs w:val="22"/>
        </w:rPr>
        <w:t>After each sprint, I will aim to get feedback on what I have produced and attempt to make slight changes in accord to the feedback that I have been given, and finally “clean up” any code that I have created.</w:t>
      </w:r>
    </w:p>
    <w:p w14:paraId="0162A2AF" w14:textId="54AB20F0" w:rsidR="00F11F92" w:rsidRDefault="00F11F92" w:rsidP="008F776D">
      <w:pPr>
        <w:spacing w:line="360" w:lineRule="auto"/>
        <w:ind w:left="720" w:firstLine="0"/>
        <w:rPr>
          <w:rFonts w:ascii="Calibri" w:hAnsi="Calibri" w:cs="Calibri"/>
          <w:sz w:val="22"/>
          <w:szCs w:val="22"/>
        </w:rPr>
      </w:pPr>
    </w:p>
    <w:p w14:paraId="441B69C2" w14:textId="6AB517C2" w:rsidR="00F11F92" w:rsidRDefault="00F11F92" w:rsidP="008F776D">
      <w:pPr>
        <w:spacing w:line="360" w:lineRule="auto"/>
        <w:ind w:left="720" w:firstLine="0"/>
        <w:rPr>
          <w:rFonts w:ascii="Calibri" w:hAnsi="Calibri" w:cs="Calibri"/>
          <w:sz w:val="22"/>
          <w:szCs w:val="22"/>
        </w:rPr>
      </w:pPr>
    </w:p>
    <w:p w14:paraId="405D56FA" w14:textId="57DE8511" w:rsidR="00F11F92" w:rsidRDefault="00F11F92" w:rsidP="008F776D">
      <w:pPr>
        <w:spacing w:line="360" w:lineRule="auto"/>
        <w:ind w:left="720" w:firstLine="0"/>
        <w:rPr>
          <w:rFonts w:ascii="Calibri" w:hAnsi="Calibri" w:cs="Calibri"/>
          <w:sz w:val="22"/>
          <w:szCs w:val="22"/>
        </w:rPr>
      </w:pPr>
    </w:p>
    <w:p w14:paraId="0EA3CBA0" w14:textId="3CC76290" w:rsidR="00F11F92" w:rsidRDefault="00F11F92" w:rsidP="008F776D">
      <w:pPr>
        <w:spacing w:line="360" w:lineRule="auto"/>
        <w:ind w:left="720" w:firstLine="0"/>
        <w:rPr>
          <w:rFonts w:ascii="Calibri" w:hAnsi="Calibri" w:cs="Calibri"/>
          <w:sz w:val="22"/>
          <w:szCs w:val="22"/>
        </w:rPr>
      </w:pPr>
    </w:p>
    <w:p w14:paraId="481CF2F2" w14:textId="19A11671" w:rsidR="00F11F92" w:rsidRDefault="00F11F92" w:rsidP="008F776D">
      <w:pPr>
        <w:spacing w:line="360" w:lineRule="auto"/>
        <w:ind w:left="720" w:firstLine="0"/>
        <w:rPr>
          <w:rFonts w:ascii="Calibri" w:hAnsi="Calibri" w:cs="Calibri"/>
          <w:sz w:val="22"/>
          <w:szCs w:val="22"/>
        </w:rPr>
      </w:pPr>
    </w:p>
    <w:p w14:paraId="53E6AF70" w14:textId="53E532FA" w:rsidR="00F11F92" w:rsidRDefault="00F11F92" w:rsidP="008F776D">
      <w:pPr>
        <w:spacing w:line="360" w:lineRule="auto"/>
        <w:ind w:left="720" w:firstLine="0"/>
        <w:rPr>
          <w:rFonts w:ascii="Calibri" w:hAnsi="Calibri" w:cs="Calibri"/>
          <w:sz w:val="22"/>
          <w:szCs w:val="22"/>
        </w:rPr>
      </w:pPr>
    </w:p>
    <w:p w14:paraId="1AE1921D" w14:textId="5AAF2E96" w:rsidR="00F11F92" w:rsidRDefault="00F11F92" w:rsidP="008F776D">
      <w:pPr>
        <w:spacing w:line="360" w:lineRule="auto"/>
        <w:ind w:left="720" w:firstLine="0"/>
        <w:rPr>
          <w:rFonts w:ascii="Calibri" w:hAnsi="Calibri" w:cs="Calibri"/>
          <w:sz w:val="22"/>
          <w:szCs w:val="22"/>
        </w:rPr>
      </w:pPr>
    </w:p>
    <w:p w14:paraId="0D9B1859" w14:textId="1201B85F" w:rsidR="00F11F92" w:rsidRDefault="00F11F92" w:rsidP="008F776D">
      <w:pPr>
        <w:spacing w:line="360" w:lineRule="auto"/>
        <w:ind w:left="720" w:firstLine="0"/>
        <w:rPr>
          <w:rFonts w:ascii="Calibri" w:hAnsi="Calibri" w:cs="Calibri"/>
          <w:sz w:val="22"/>
          <w:szCs w:val="22"/>
        </w:rPr>
      </w:pPr>
    </w:p>
    <w:p w14:paraId="670AC42A" w14:textId="23146D2E" w:rsidR="00F11F92" w:rsidRDefault="00F11F92" w:rsidP="008F776D">
      <w:pPr>
        <w:spacing w:line="360" w:lineRule="auto"/>
        <w:ind w:left="720" w:firstLine="0"/>
        <w:rPr>
          <w:rFonts w:ascii="Calibri" w:hAnsi="Calibri" w:cs="Calibri"/>
          <w:sz w:val="22"/>
          <w:szCs w:val="22"/>
        </w:rPr>
      </w:pPr>
    </w:p>
    <w:p w14:paraId="61AD4318" w14:textId="4EF3D133" w:rsidR="00F11F92" w:rsidRDefault="00F11F92" w:rsidP="008F776D">
      <w:pPr>
        <w:spacing w:line="360" w:lineRule="auto"/>
        <w:ind w:left="720" w:firstLine="0"/>
        <w:rPr>
          <w:rFonts w:ascii="Calibri" w:hAnsi="Calibri" w:cs="Calibri"/>
          <w:sz w:val="22"/>
          <w:szCs w:val="22"/>
        </w:rPr>
      </w:pPr>
    </w:p>
    <w:p w14:paraId="7AAD776D" w14:textId="6BCB91FF" w:rsidR="00F11F92" w:rsidRDefault="00F11F92" w:rsidP="008F776D">
      <w:pPr>
        <w:spacing w:line="360" w:lineRule="auto"/>
        <w:ind w:left="720" w:firstLine="0"/>
        <w:rPr>
          <w:rFonts w:ascii="Calibri" w:hAnsi="Calibri" w:cs="Calibri"/>
          <w:sz w:val="22"/>
          <w:szCs w:val="22"/>
        </w:rPr>
      </w:pPr>
    </w:p>
    <w:p w14:paraId="7BACD826" w14:textId="30ED1507" w:rsidR="00F11F92" w:rsidRDefault="00F11F92" w:rsidP="008F776D">
      <w:pPr>
        <w:spacing w:line="360" w:lineRule="auto"/>
        <w:ind w:left="720" w:firstLine="0"/>
        <w:rPr>
          <w:rFonts w:ascii="Calibri" w:hAnsi="Calibri" w:cs="Calibri"/>
          <w:sz w:val="22"/>
          <w:szCs w:val="22"/>
        </w:rPr>
      </w:pPr>
    </w:p>
    <w:p w14:paraId="124C84B0" w14:textId="1C8B10EE" w:rsidR="00F11F92" w:rsidRDefault="00F11F92" w:rsidP="008F776D">
      <w:pPr>
        <w:spacing w:line="360" w:lineRule="auto"/>
        <w:ind w:left="720" w:firstLine="0"/>
        <w:rPr>
          <w:rFonts w:ascii="Calibri" w:hAnsi="Calibri" w:cs="Calibri"/>
          <w:sz w:val="22"/>
          <w:szCs w:val="22"/>
        </w:rPr>
      </w:pPr>
    </w:p>
    <w:p w14:paraId="424ADB41" w14:textId="291C1B18" w:rsidR="00F11F92" w:rsidRDefault="00F11F92" w:rsidP="008F776D">
      <w:pPr>
        <w:spacing w:line="360" w:lineRule="auto"/>
        <w:ind w:left="720" w:firstLine="0"/>
        <w:rPr>
          <w:rFonts w:ascii="Calibri" w:hAnsi="Calibri" w:cs="Calibri"/>
          <w:sz w:val="22"/>
          <w:szCs w:val="22"/>
        </w:rPr>
      </w:pPr>
    </w:p>
    <w:p w14:paraId="36483AF7" w14:textId="77777777" w:rsidR="00F11F92" w:rsidRDefault="00F11F92" w:rsidP="008F776D">
      <w:pPr>
        <w:spacing w:line="360" w:lineRule="auto"/>
        <w:ind w:left="720" w:firstLine="0"/>
        <w:rPr>
          <w:rFonts w:ascii="Calibri" w:hAnsi="Calibri" w:cs="Calibri"/>
          <w:sz w:val="22"/>
          <w:szCs w:val="22"/>
        </w:rPr>
      </w:pPr>
    </w:p>
    <w:p w14:paraId="1E5F7233" w14:textId="4EACCCB8" w:rsidR="001F66AD" w:rsidRDefault="001F66AD" w:rsidP="008F776D">
      <w:pPr>
        <w:spacing w:line="360" w:lineRule="auto"/>
        <w:ind w:left="720" w:firstLine="0"/>
        <w:rPr>
          <w:rFonts w:ascii="Calibri" w:hAnsi="Calibri" w:cs="Calibri"/>
          <w:sz w:val="22"/>
          <w:szCs w:val="22"/>
        </w:rPr>
      </w:pPr>
    </w:p>
    <w:p w14:paraId="5636968B" w14:textId="07E43FC7" w:rsidR="001F66AD" w:rsidRPr="006C399F" w:rsidRDefault="006C399F" w:rsidP="006C399F">
      <w:pPr>
        <w:pStyle w:val="Heading2"/>
        <w:ind w:firstLine="720"/>
        <w:rPr>
          <w:rFonts w:ascii="Calibri" w:hAnsi="Calibri" w:cs="Calibri"/>
        </w:rPr>
      </w:pPr>
      <w:bookmarkStart w:id="19" w:name="_Toc67858989"/>
      <w:r w:rsidRPr="006C399F">
        <w:rPr>
          <w:rFonts w:ascii="Calibri" w:hAnsi="Calibri" w:cs="Calibri"/>
        </w:rPr>
        <w:lastRenderedPageBreak/>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19"/>
    </w:p>
    <w:p w14:paraId="5439DA38" w14:textId="6251717D" w:rsidR="00271E92" w:rsidRDefault="00286CC4" w:rsidP="00F11F92">
      <w:pPr>
        <w:spacing w:line="360" w:lineRule="auto"/>
        <w:ind w:left="720" w:firstLine="0"/>
        <w:rPr>
          <w:rFonts w:ascii="Calibri" w:hAnsi="Calibri" w:cs="Calibri"/>
          <w:sz w:val="22"/>
          <w:szCs w:val="22"/>
        </w:rPr>
      </w:pPr>
      <w:r>
        <w:rPr>
          <w:rFonts w:ascii="Calibri" w:hAnsi="Calibri" w:cs="Calibri"/>
          <w:sz w:val="22"/>
          <w:szCs w:val="22"/>
        </w:rPr>
        <w:t xml:space="preserve">I have used TeamGantt to create my Gantt chart due to the simplicity of the design, it also allows you to change it very easily as you go through the project, using percentages to show the completion so far of the project. I would change this during the project to accommodate any changes I have done in the order of my implementation / testing or any other action. Figure </w:t>
      </w:r>
      <w:r w:rsidR="00431951">
        <w:rPr>
          <w:rFonts w:ascii="Calibri" w:hAnsi="Calibri" w:cs="Calibri"/>
          <w:sz w:val="22"/>
          <w:szCs w:val="22"/>
        </w:rPr>
        <w:t>4</w:t>
      </w:r>
      <w:r>
        <w:rPr>
          <w:rFonts w:ascii="Calibri" w:hAnsi="Calibri" w:cs="Calibri"/>
          <w:sz w:val="22"/>
          <w:szCs w:val="22"/>
        </w:rPr>
        <w:t xml:space="preserve"> is my complete Gantt Chart once development has been completed.</w:t>
      </w:r>
    </w:p>
    <w:p w14:paraId="697BA7CB" w14:textId="77777777" w:rsidR="00F11F92" w:rsidRDefault="00F11F92" w:rsidP="00F11F92">
      <w:pPr>
        <w:spacing w:line="360" w:lineRule="auto"/>
        <w:ind w:left="720" w:firstLine="0"/>
        <w:rPr>
          <w:rFonts w:ascii="Calibri" w:hAnsi="Calibri" w:cs="Calibri"/>
          <w:sz w:val="22"/>
          <w:szCs w:val="22"/>
        </w:rPr>
      </w:pPr>
    </w:p>
    <w:p w14:paraId="34582D18" w14:textId="5B48C655" w:rsidR="00C73851" w:rsidRDefault="00F11F92" w:rsidP="00C73851">
      <w:pPr>
        <w:spacing w:line="360" w:lineRule="auto"/>
        <w:ind w:left="720" w:firstLine="0"/>
        <w:jc w:val="center"/>
        <w:rPr>
          <w:rFonts w:ascii="Calibri" w:hAnsi="Calibri" w:cs="Calibri"/>
          <w:sz w:val="22"/>
          <w:szCs w:val="22"/>
        </w:rPr>
      </w:pPr>
      <w:r>
        <w:rPr>
          <w:noProof/>
        </w:rPr>
        <w:drawing>
          <wp:inline distT="0" distB="0" distL="0" distR="0" wp14:anchorId="11EDA47E" wp14:editId="544A1932">
            <wp:extent cx="5391150" cy="393450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1947" cy="3949681"/>
                    </a:xfrm>
                    <a:prstGeom prst="rect">
                      <a:avLst/>
                    </a:prstGeom>
                  </pic:spPr>
                </pic:pic>
              </a:graphicData>
            </a:graphic>
          </wp:inline>
        </w:drawing>
      </w:r>
    </w:p>
    <w:p w14:paraId="56F2A22E" w14:textId="587F8B58" w:rsidR="00C7177F" w:rsidRDefault="00DB3BB4" w:rsidP="00DB3BB4">
      <w:pPr>
        <w:pStyle w:val="Caption"/>
        <w:jc w:val="center"/>
        <w:rPr>
          <w:rFonts w:ascii="Calibri" w:hAnsi="Calibri" w:cs="Calibri"/>
        </w:rPr>
      </w:pPr>
      <w:bookmarkStart w:id="20" w:name="_Toc67408903"/>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155029">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0"/>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1" w:name="_Toc67858990"/>
      <w:r w:rsidRPr="0008730D">
        <w:rPr>
          <w:rFonts w:ascii="Calibri" w:hAnsi="Calibri" w:cs="Calibri"/>
        </w:rPr>
        <w:t>Sprint 1</w:t>
      </w:r>
      <w:bookmarkEnd w:id="21"/>
    </w:p>
    <w:p w14:paraId="45B25444" w14:textId="53F6725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this will allow me to then set up a reinforcement learning algorithm to implement the reward system dependent on the particle swarm optimization’s state. During this period, I will be creating </w:t>
      </w:r>
      <w:r w:rsidR="005F6850">
        <w:rPr>
          <w:rFonts w:ascii="Calibri" w:hAnsi="Calibri" w:cs="Calibri"/>
          <w:sz w:val="22"/>
          <w:szCs w:val="22"/>
        </w:rPr>
        <w:t>a multiple mutation operator with an adaptive selection operator</w:t>
      </w:r>
      <w:r w:rsidR="008B042C">
        <w:rPr>
          <w:rFonts w:ascii="Calibri" w:hAnsi="Calibri" w:cs="Calibri"/>
          <w:sz w:val="22"/>
          <w:szCs w:val="22"/>
        </w:rPr>
        <w:t xml:space="preserve">. </w:t>
      </w:r>
      <w:r w:rsidR="00E27CBC">
        <w:rPr>
          <w:rFonts w:ascii="Calibri" w:hAnsi="Calibri" w:cs="Calibri"/>
          <w:sz w:val="22"/>
          <w:szCs w:val="22"/>
        </w:rPr>
        <w:t xml:space="preserve">This </w:t>
      </w:r>
      <w:r w:rsidR="00E27CBC">
        <w:rPr>
          <w:rFonts w:ascii="Calibri" w:hAnsi="Calibri" w:cs="Calibri"/>
          <w:sz w:val="22"/>
          <w:szCs w:val="22"/>
        </w:rPr>
        <w:lastRenderedPageBreak/>
        <w:t xml:space="preserve">will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2" w:name="_Toc67858991"/>
      <w:r>
        <w:rPr>
          <w:rFonts w:ascii="Calibri" w:hAnsi="Calibri" w:cs="Calibri"/>
        </w:rPr>
        <w:t>Sprint 2</w:t>
      </w:r>
      <w:bookmarkEnd w:id="22"/>
    </w:p>
    <w:p w14:paraId="51F56842" w14:textId="03B3816F" w:rsidR="00736F0F" w:rsidRDefault="00B974AF"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is implementing the reinforcement learning selection scheme to reward/penalize the particle swarm optimization </w:t>
      </w:r>
      <w:r w:rsidR="004B1503">
        <w:rPr>
          <w:rFonts w:ascii="Calibri" w:hAnsi="Calibri" w:cs="Calibri"/>
          <w:sz w:val="22"/>
          <w:szCs w:val="22"/>
        </w:rPr>
        <w:t xml:space="preserve">and choose the operators in the PSO to improve the performance. This process could be the </w:t>
      </w:r>
      <w:r w:rsidR="00F509BC">
        <w:rPr>
          <w:rFonts w:ascii="Calibri" w:hAnsi="Calibri" w:cs="Calibri"/>
          <w:sz w:val="22"/>
          <w:szCs w:val="22"/>
        </w:rPr>
        <w:t>lengthiest</w:t>
      </w:r>
      <w:r w:rsidR="004B1503">
        <w:rPr>
          <w:rFonts w:ascii="Calibri" w:hAnsi="Calibri" w:cs="Calibri"/>
          <w:sz w:val="22"/>
          <w:szCs w:val="22"/>
        </w:rPr>
        <w:t xml:space="preserve"> of the sprints as a </w:t>
      </w:r>
      <w:r w:rsidR="00480594">
        <w:rPr>
          <w:rFonts w:ascii="Calibri" w:hAnsi="Calibri" w:cs="Calibri"/>
          <w:sz w:val="22"/>
          <w:szCs w:val="22"/>
        </w:rPr>
        <w:t>brand-new</w:t>
      </w:r>
      <w:r w:rsidR="004B1503">
        <w:rPr>
          <w:rFonts w:ascii="Calibri" w:hAnsi="Calibri" w:cs="Calibri"/>
          <w:sz w:val="22"/>
          <w:szCs w:val="22"/>
        </w:rPr>
        <w:t xml:space="preserve"> algorithm needs to be created and the PSO might have to be changed to work with the RL algorithm, </w:t>
      </w:r>
      <w:r w:rsidR="00931AD9">
        <w:rPr>
          <w:rFonts w:ascii="Calibri" w:hAnsi="Calibri" w:cs="Calibri"/>
          <w:sz w:val="22"/>
          <w:szCs w:val="22"/>
        </w:rPr>
        <w:t>feedback will follow this sprint and allow me to return to make changes wherever necessary</w:t>
      </w:r>
      <w:r w:rsidR="002A2464">
        <w:rPr>
          <w:rFonts w:ascii="Calibri" w:hAnsi="Calibri" w:cs="Calibri"/>
          <w:sz w:val="22"/>
          <w:szCs w:val="22"/>
        </w:rPr>
        <w:t>.</w:t>
      </w:r>
    </w:p>
    <w:p w14:paraId="1290D07F" w14:textId="77777777" w:rsidR="002D5595" w:rsidRDefault="002D5595" w:rsidP="00E273EE">
      <w:pPr>
        <w:spacing w:line="360" w:lineRule="auto"/>
        <w:ind w:left="720" w:firstLine="0"/>
        <w:rPr>
          <w:rFonts w:ascii="Calibri" w:hAnsi="Calibri" w:cs="Calibri"/>
          <w:sz w:val="22"/>
          <w:szCs w:val="22"/>
        </w:rPr>
      </w:pPr>
    </w:p>
    <w:p w14:paraId="70F67FFA" w14:textId="2EF74DF0" w:rsidR="00736F0F" w:rsidRDefault="00736F0F" w:rsidP="00736F0F">
      <w:pPr>
        <w:pStyle w:val="Heading3"/>
        <w:numPr>
          <w:ilvl w:val="2"/>
          <w:numId w:val="21"/>
        </w:numPr>
        <w:rPr>
          <w:rFonts w:ascii="Calibri" w:hAnsi="Calibri" w:cs="Calibri"/>
        </w:rPr>
      </w:pPr>
      <w:bookmarkStart w:id="23" w:name="_Toc67858992"/>
      <w:r w:rsidRPr="00736F0F">
        <w:rPr>
          <w:rFonts w:ascii="Calibri" w:hAnsi="Calibri" w:cs="Calibri"/>
        </w:rPr>
        <w:t>Sprint 3</w:t>
      </w:r>
      <w:bookmarkEnd w:id="23"/>
    </w:p>
    <w:p w14:paraId="67F4A1FD" w14:textId="465751AC" w:rsidR="00736F0F" w:rsidRDefault="000D3E8F" w:rsidP="00AE0C5D">
      <w:pPr>
        <w:spacing w:line="360" w:lineRule="auto"/>
        <w:ind w:left="720" w:firstLine="0"/>
        <w:rPr>
          <w:rFonts w:ascii="Calibri" w:hAnsi="Calibri" w:cs="Calibri"/>
          <w:sz w:val="22"/>
          <w:szCs w:val="22"/>
        </w:rPr>
      </w:pPr>
      <w:r>
        <w:rPr>
          <w:rFonts w:ascii="Calibri" w:hAnsi="Calibri" w:cs="Calibri"/>
          <w:sz w:val="22"/>
          <w:szCs w:val="22"/>
        </w:rPr>
        <w:t>The final sprint is to make sure my finished program containing the PSO and RL algorithms fully optimize the 0-1 MKP. This will be done through extensive testing</w:t>
      </w:r>
      <w:r w:rsidR="002A2464">
        <w:rPr>
          <w:rFonts w:ascii="Calibri" w:hAnsi="Calibri" w:cs="Calibri"/>
          <w:sz w:val="22"/>
          <w:szCs w:val="22"/>
        </w:rPr>
        <w:t xml:space="preserve"> using multiple test data acquired from Brunel University</w:t>
      </w:r>
      <w:r>
        <w:rPr>
          <w:rFonts w:ascii="Calibri" w:hAnsi="Calibri" w:cs="Calibri"/>
          <w:sz w:val="22"/>
          <w:szCs w:val="22"/>
        </w:rPr>
        <w:t xml:space="preserve"> and might require changes therefore a whole sprint will be required to make sure the full algorithm works </w:t>
      </w:r>
      <w:r w:rsidR="00F509BC">
        <w:rPr>
          <w:rFonts w:ascii="Calibri" w:hAnsi="Calibri" w:cs="Calibri"/>
          <w:sz w:val="22"/>
          <w:szCs w:val="22"/>
        </w:rPr>
        <w:t>correctly;</w:t>
      </w:r>
      <w:r>
        <w:rPr>
          <w:rFonts w:ascii="Calibri" w:hAnsi="Calibri" w:cs="Calibri"/>
          <w:sz w:val="22"/>
          <w:szCs w:val="22"/>
        </w:rPr>
        <w:t xml:space="preserve"> the final part of the sprint will be designated to bug fixing if there are any and final changes and testing and creating test cases.</w:t>
      </w:r>
    </w:p>
    <w:p w14:paraId="42F5C475" w14:textId="697E83C2" w:rsidR="0072712F" w:rsidRDefault="0072712F" w:rsidP="00736F0F">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4" w:name="_Toc67858993"/>
      <w:r w:rsidRPr="007D74A9">
        <w:rPr>
          <w:rFonts w:ascii="Calibri" w:hAnsi="Calibri" w:cs="Calibri"/>
        </w:rPr>
        <w:t>Design</w:t>
      </w:r>
      <w:bookmarkEnd w:id="24"/>
    </w:p>
    <w:p w14:paraId="116E2E81" w14:textId="64DB3F8B"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I had set out the requirements for the project, I set out </w:t>
      </w:r>
      <w:r w:rsidR="00AE0C5D" w:rsidRPr="00AE0C5D">
        <w:rPr>
          <w:rFonts w:ascii="Calibri" w:hAnsi="Calibri" w:cs="Calibri"/>
          <w:sz w:val="22"/>
          <w:szCs w:val="22"/>
        </w:rPr>
        <w:t>to design my implementation.</w:t>
      </w:r>
      <w:r w:rsidR="00AE0C5D">
        <w:rPr>
          <w:rFonts w:ascii="Calibri" w:hAnsi="Calibri" w:cs="Calibri"/>
          <w:sz w:val="22"/>
          <w:szCs w:val="22"/>
        </w:rPr>
        <w:t xml:space="preserve"> </w:t>
      </w:r>
      <w:r w:rsidR="007B115E">
        <w:rPr>
          <w:rFonts w:ascii="Calibri" w:hAnsi="Calibri" w:cs="Calibri"/>
          <w:sz w:val="22"/>
          <w:szCs w:val="22"/>
        </w:rPr>
        <w:t xml:space="preserve">I have designed my project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2B2895DB"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The design of my 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my particles with each index containing binary data, fitness, position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my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726F8074" w14:textId="2A3B1B21" w:rsidR="005F2B90" w:rsidRPr="007D74A9" w:rsidRDefault="007D74A9" w:rsidP="007D74A9">
      <w:pPr>
        <w:pStyle w:val="Heading2"/>
        <w:ind w:firstLine="720"/>
        <w:rPr>
          <w:rFonts w:ascii="Calibri" w:hAnsi="Calibri" w:cs="Calibri"/>
        </w:rPr>
      </w:pPr>
      <w:bookmarkStart w:id="25" w:name="_Toc67858994"/>
      <w:r w:rsidRPr="007D74A9">
        <w:rPr>
          <w:rFonts w:ascii="Calibri" w:hAnsi="Calibri" w:cs="Calibri"/>
        </w:rPr>
        <w:lastRenderedPageBreak/>
        <w:t>5.1</w:t>
      </w:r>
      <w:r>
        <w:rPr>
          <w:rFonts w:ascii="Calibri" w:hAnsi="Calibri" w:cs="Calibri"/>
        </w:rPr>
        <w:t xml:space="preserve"> </w:t>
      </w:r>
      <w:r w:rsidR="000A0E16" w:rsidRPr="007D74A9">
        <w:rPr>
          <w:rFonts w:ascii="Calibri" w:hAnsi="Calibri" w:cs="Calibri"/>
        </w:rPr>
        <w:t>Class Diagram</w:t>
      </w:r>
      <w:bookmarkEnd w:id="25"/>
    </w:p>
    <w:p w14:paraId="3E06E70F" w14:textId="668CF2FD" w:rsidR="0028290D" w:rsidRPr="00E85C23" w:rsidRDefault="00AC1A7E" w:rsidP="00E85C23">
      <w:pPr>
        <w:spacing w:line="360" w:lineRule="auto"/>
        <w:ind w:left="720" w:firstLine="0"/>
        <w:rPr>
          <w:rFonts w:ascii="Calibri" w:hAnsi="Calibri" w:cs="Calibri"/>
          <w:sz w:val="22"/>
          <w:szCs w:val="22"/>
        </w:rPr>
      </w:pPr>
      <w:r w:rsidRPr="00FE6E4B">
        <w:rPr>
          <w:rFonts w:ascii="Calibri" w:hAnsi="Calibri" w:cs="Calibri"/>
          <w:sz w:val="22"/>
          <w:szCs w:val="22"/>
        </w:rPr>
        <w:t xml:space="preserve">I </w:t>
      </w:r>
      <w:r w:rsidR="002F10BC" w:rsidRPr="00FE6E4B">
        <w:rPr>
          <w:rFonts w:ascii="Calibri" w:hAnsi="Calibri" w:cs="Calibri"/>
          <w:sz w:val="22"/>
          <w:szCs w:val="22"/>
        </w:rPr>
        <w:t>used Astah UML</w:t>
      </w:r>
      <w:r w:rsidR="00FE6E4B" w:rsidRPr="00FE6E4B">
        <w:rPr>
          <w:rFonts w:ascii="Calibri" w:hAnsi="Calibri" w:cs="Calibri"/>
          <w:sz w:val="22"/>
          <w:szCs w:val="22"/>
        </w:rPr>
        <w:t xml:space="preserve"> (2020) to design my class diagram before I went on to design my pseudocode</w:t>
      </w:r>
      <w:r w:rsidR="00FE6E4B">
        <w:rPr>
          <w:rFonts w:ascii="Calibri" w:hAnsi="Calibri" w:cs="Calibri"/>
          <w:sz w:val="22"/>
          <w:szCs w:val="22"/>
        </w:rPr>
        <w:t xml:space="preserve">, </w:t>
      </w:r>
      <w:r w:rsidR="00245B5C">
        <w:rPr>
          <w:rFonts w:ascii="Calibri" w:hAnsi="Calibri" w:cs="Calibri"/>
          <w:sz w:val="22"/>
          <w:szCs w:val="22"/>
        </w:rPr>
        <w:t>I had a plan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I created classes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2">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19B9B521" w:rsidR="008B6827" w:rsidRPr="00CE02B1" w:rsidRDefault="001B78F5" w:rsidP="00CE02B1">
      <w:pPr>
        <w:pStyle w:val="Caption"/>
        <w:jc w:val="center"/>
        <w:rPr>
          <w:rFonts w:ascii="Calibri" w:hAnsi="Calibri" w:cs="Calibri"/>
          <w:color w:val="FF0000"/>
          <w:szCs w:val="22"/>
        </w:rPr>
      </w:pPr>
      <w:bookmarkStart w:id="26" w:name="_Toc6740890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6"/>
    </w:p>
    <w:p w14:paraId="37D1CBA4" w14:textId="394839DF" w:rsidR="005E1FE9" w:rsidRDefault="00E95FD8" w:rsidP="00E50D40">
      <w:pPr>
        <w:pStyle w:val="Heading2"/>
        <w:ind w:firstLine="720"/>
        <w:rPr>
          <w:rFonts w:ascii="Calibri" w:hAnsi="Calibri" w:cs="Calibri"/>
        </w:rPr>
      </w:pPr>
      <w:bookmarkStart w:id="27" w:name="_Toc67858995"/>
      <w:r w:rsidRPr="00E95FD8">
        <w:rPr>
          <w:rFonts w:ascii="Calibri" w:hAnsi="Calibri" w:cs="Calibri"/>
        </w:rPr>
        <w:lastRenderedPageBreak/>
        <w:t xml:space="preserve">5.2 </w:t>
      </w:r>
      <w:r w:rsidR="001F4185">
        <w:rPr>
          <w:rFonts w:ascii="Calibri" w:hAnsi="Calibri" w:cs="Calibri"/>
        </w:rPr>
        <w:t>Activity</w:t>
      </w:r>
      <w:r w:rsidRPr="00E95FD8">
        <w:rPr>
          <w:rFonts w:ascii="Calibri" w:hAnsi="Calibri" w:cs="Calibri"/>
        </w:rPr>
        <w:t xml:space="preserve"> Diagram</w:t>
      </w:r>
      <w:bookmarkEnd w:id="27"/>
    </w:p>
    <w:p w14:paraId="22E0EBB1" w14:textId="71DB1C91"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 xml:space="preserve">For my activity diagram, I used Lucid.app (2021)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my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me to look at areas 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6D8056C1" w:rsidR="001B78F5" w:rsidRPr="006F2147" w:rsidRDefault="001B78F5" w:rsidP="001B78F5">
      <w:pPr>
        <w:pStyle w:val="Caption"/>
        <w:jc w:val="center"/>
        <w:rPr>
          <w:rFonts w:ascii="Calibri" w:hAnsi="Calibri" w:cs="Calibri"/>
          <w:i w:val="0"/>
          <w:iCs w:val="0"/>
          <w:color w:val="FF0000"/>
          <w:szCs w:val="22"/>
        </w:rPr>
      </w:pPr>
      <w:bookmarkStart w:id="28" w:name="_Toc6740890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28"/>
    </w:p>
    <w:p w14:paraId="4CCB6C35" w14:textId="27632A65" w:rsidR="003A1A52" w:rsidRPr="00E95FD8" w:rsidRDefault="00E95FD8" w:rsidP="00E95FD8">
      <w:pPr>
        <w:pStyle w:val="Heading2"/>
        <w:ind w:firstLine="720"/>
        <w:rPr>
          <w:rFonts w:ascii="Calibri" w:hAnsi="Calibri" w:cs="Calibri"/>
        </w:rPr>
      </w:pPr>
      <w:bookmarkStart w:id="29" w:name="_Toc67858996"/>
      <w:r w:rsidRPr="00E95FD8">
        <w:rPr>
          <w:rFonts w:ascii="Calibri" w:hAnsi="Calibri" w:cs="Calibri"/>
        </w:rPr>
        <w:lastRenderedPageBreak/>
        <w:t xml:space="preserve">5.3 </w:t>
      </w:r>
      <w:r w:rsidR="003A1A52" w:rsidRPr="00E95FD8">
        <w:rPr>
          <w:rFonts w:ascii="Calibri" w:hAnsi="Calibri" w:cs="Calibri"/>
        </w:rPr>
        <w:t>Pseudocode</w:t>
      </w:r>
      <w:bookmarkEnd w:id="29"/>
    </w:p>
    <w:p w14:paraId="3E8572C6" w14:textId="729D32F3"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the diagrams created and research found from the past projects of the literature review, this a</w:t>
      </w:r>
      <w:r w:rsidR="00366A9E">
        <w:rPr>
          <w:rFonts w:ascii="Calibri" w:hAnsi="Calibri" w:cs="Calibri"/>
          <w:sz w:val="22"/>
          <w:szCs w:val="22"/>
        </w:rPr>
        <w:t>llowed me to create pseudocode</w:t>
      </w:r>
      <w:r w:rsidR="00E7049B">
        <w:rPr>
          <w:rFonts w:ascii="Calibri" w:hAnsi="Calibri" w:cs="Calibri"/>
          <w:sz w:val="22"/>
          <w:szCs w:val="22"/>
        </w:rPr>
        <w:t xml:space="preserve"> 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I had to decide how I would create these initial </w:t>
      </w:r>
      <w:r w:rsidR="00095F60">
        <w:rPr>
          <w:rFonts w:ascii="Calibri" w:hAnsi="Calibri" w:cs="Calibri"/>
          <w:sz w:val="22"/>
          <w:szCs w:val="22"/>
        </w:rPr>
        <w:t xml:space="preserve">solutions. The particle data was always going to look like: [0,1,0,1,0,0,0][0,1,1,1,1,1][0,0,0,0,0,1]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8E10CA">
        <w:rPr>
          <w:rFonts w:ascii="Calibri" w:hAnsi="Calibri" w:cs="Calibri"/>
          <w:sz w:val="22"/>
          <w:szCs w:val="22"/>
        </w:rPr>
        <w:t>a object would be placed in that slot, dependent on whether the size of the object was greater than 0. The class diagram shows that the particle will</w:t>
      </w:r>
      <w:r w:rsidR="00210A0C">
        <w:rPr>
          <w:rFonts w:ascii="Calibri" w:hAnsi="Calibri" w:cs="Calibri"/>
          <w:sz w:val="22"/>
          <w:szCs w:val="22"/>
        </w:rPr>
        <w:t xml:space="preserve"> also have a position, velocity and fitness. Therefore, I designed each </w:t>
      </w:r>
      <w:r w:rsidR="00CF5871">
        <w:rPr>
          <w:rFonts w:ascii="Calibri" w:hAnsi="Calibri" w:cs="Calibri"/>
          <w:sz w:val="22"/>
          <w:szCs w:val="22"/>
        </w:rPr>
        <w:t xml:space="preserve">particle to be shown as [0,1,…][1,0,…], fitness, position, velocity. Therefore, when all particles are stored in </w:t>
      </w:r>
      <w:r w:rsidR="00B1255F">
        <w:rPr>
          <w:rFonts w:ascii="Calibri" w:hAnsi="Calibri" w:cs="Calibri"/>
          <w:sz w:val="22"/>
          <w:szCs w:val="22"/>
        </w:rPr>
        <w:t xml:space="preserve">a whole array, I can simply iterate through each particle and the indexes would all be the same e.g. 0 for the binary data, 1 for fitness etc. </w:t>
      </w:r>
      <w:r w:rsidR="00211D78">
        <w:rPr>
          <w:rFonts w:ascii="Calibri" w:hAnsi="Calibri" w:cs="Calibri"/>
          <w:sz w:val="22"/>
          <w:szCs w:val="22"/>
        </w:rPr>
        <w:t xml:space="preserve">I would create valid initial solutions,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there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I designed my final pseudocode for initialization</w:t>
      </w:r>
      <w:r w:rsidR="00117146">
        <w:rPr>
          <w:rFonts w:ascii="Calibri" w:hAnsi="Calibri" w:cs="Calibri"/>
          <w:sz w:val="22"/>
          <w:szCs w:val="22"/>
        </w:rPr>
        <w:t xml:space="preserve"> 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666875"/>
                    </a:xfrm>
                    <a:prstGeom prst="rect">
                      <a:avLst/>
                    </a:prstGeom>
                  </pic:spPr>
                </pic:pic>
              </a:graphicData>
            </a:graphic>
          </wp:inline>
        </w:drawing>
      </w:r>
    </w:p>
    <w:p w14:paraId="68F6A8AB" w14:textId="087F17DC" w:rsidR="009D0FD9" w:rsidRPr="006F2147" w:rsidRDefault="001B78F5" w:rsidP="001B78F5">
      <w:pPr>
        <w:pStyle w:val="Caption"/>
        <w:jc w:val="center"/>
        <w:rPr>
          <w:rFonts w:ascii="Calibri" w:hAnsi="Calibri" w:cs="Calibri"/>
          <w:szCs w:val="22"/>
        </w:rPr>
      </w:pPr>
      <w:bookmarkStart w:id="30" w:name="_Toc6740890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0"/>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59C06957" w:rsidR="00117146" w:rsidRDefault="00117146" w:rsidP="00117146">
      <w:pPr>
        <w:spacing w:line="360" w:lineRule="auto"/>
        <w:ind w:left="720" w:firstLine="0"/>
        <w:rPr>
          <w:rFonts w:ascii="Calibri" w:hAnsi="Calibri" w:cs="Calibri"/>
          <w:sz w:val="22"/>
          <w:szCs w:val="22"/>
        </w:rPr>
      </w:pPr>
      <w:r>
        <w:rPr>
          <w:rFonts w:ascii="Calibri" w:hAnsi="Calibri" w:cs="Calibri"/>
          <w:sz w:val="22"/>
          <w:szCs w:val="22"/>
        </w:rPr>
        <w:t xml:space="preserve">I could then move onto designing pseudocode for my PSO, </w:t>
      </w:r>
      <w:r w:rsidR="003D73F2">
        <w:rPr>
          <w:rFonts w:ascii="Calibri" w:hAnsi="Calibri" w:cs="Calibri"/>
          <w:sz w:val="22"/>
          <w:szCs w:val="22"/>
        </w:rPr>
        <w:t xml:space="preserve">from my research the PSO with the 0-1 MKP written in Java was very helpful to see how PSO was implemented and </w:t>
      </w:r>
      <w:r w:rsidR="00317227">
        <w:rPr>
          <w:rFonts w:ascii="Calibri" w:hAnsi="Calibri" w:cs="Calibri"/>
          <w:sz w:val="22"/>
          <w:szCs w:val="22"/>
        </w:rPr>
        <w:t xml:space="preserve">to get a clear </w:t>
      </w:r>
      <w:r w:rsidR="00317227">
        <w:rPr>
          <w:rFonts w:ascii="Calibri" w:hAnsi="Calibri" w:cs="Calibri"/>
          <w:sz w:val="22"/>
          <w:szCs w:val="22"/>
        </w:rPr>
        <w:lastRenderedPageBreak/>
        <w:t xml:space="preserve">understanding of what needs to be done speeded up this process very quickly. It allowed me to design </w:t>
      </w:r>
      <w:r w:rsidR="00B147A9">
        <w:rPr>
          <w:rFonts w:ascii="Calibri" w:hAnsi="Calibri" w:cs="Calibri"/>
          <w:sz w:val="22"/>
          <w:szCs w:val="22"/>
        </w:rPr>
        <w:t xml:space="preserve">many different drafts of how I wanted to implement the PSO, with discussion also in my supervisor </w:t>
      </w:r>
      <w:r w:rsidR="00E9085F">
        <w:rPr>
          <w:rFonts w:ascii="Calibri" w:hAnsi="Calibri" w:cs="Calibri"/>
          <w:sz w:val="22"/>
          <w:szCs w:val="22"/>
        </w:rPr>
        <w:t xml:space="preserve">I was very quickly able to create pseudocode for how I wanted my PSO to </w:t>
      </w:r>
      <w:r w:rsidR="00FD7765">
        <w:rPr>
          <w:rFonts w:ascii="Calibri" w:hAnsi="Calibri" w:cs="Calibri"/>
          <w:sz w:val="22"/>
          <w:szCs w:val="22"/>
        </w:rPr>
        <w:t>look.</w:t>
      </w:r>
      <w:r w:rsidR="00133E27">
        <w:rPr>
          <w:rFonts w:ascii="Calibri" w:hAnsi="Calibri" w:cs="Calibri"/>
          <w:sz w:val="22"/>
          <w:szCs w:val="22"/>
        </w:rPr>
        <w:t xml:space="preserve"> My PSO would iterate through generations</w:t>
      </w:r>
      <w:r w:rsidR="00F221B2">
        <w:rPr>
          <w:rFonts w:ascii="Calibri" w:hAnsi="Calibri" w:cs="Calibri"/>
          <w:sz w:val="22"/>
          <w:szCs w:val="22"/>
        </w:rPr>
        <w:t xml:space="preserve">, and I would create a newPopulation array containing all the particle data which could be edited, to find new solutions and then once </w:t>
      </w:r>
      <w:r w:rsidR="008D298C">
        <w:rPr>
          <w:rFonts w:ascii="Calibri" w:hAnsi="Calibri" w:cs="Calibri"/>
          <w:sz w:val="22"/>
          <w:szCs w:val="22"/>
        </w:rPr>
        <w:t>valid solutions have been optimized slightly, at the end of each generation, this newPopulation would update the initial population data.</w:t>
      </w:r>
      <w:r w:rsidR="00FD3D7A">
        <w:rPr>
          <w:rFonts w:ascii="Calibri" w:hAnsi="Calibri" w:cs="Calibri"/>
          <w:sz w:val="22"/>
          <w:szCs w:val="22"/>
        </w:rPr>
        <w:t xml:space="preserve"> I wanted my program to iterate through each particle in each generation, changing data randomly that was </w:t>
      </w:r>
      <w:r w:rsidR="00694278">
        <w:rPr>
          <w:rFonts w:ascii="Calibri" w:hAnsi="Calibri" w:cs="Calibri"/>
          <w:sz w:val="22"/>
          <w:szCs w:val="22"/>
        </w:rPr>
        <w:t>like</w:t>
      </w:r>
      <w:r w:rsidR="00FD3D7A">
        <w:rPr>
          <w:rFonts w:ascii="Calibri" w:hAnsi="Calibri" w:cs="Calibri"/>
          <w:sz w:val="22"/>
          <w:szCs w:val="22"/>
        </w:rPr>
        <w:t xml:space="preserve"> the global best</w:t>
      </w:r>
      <w:r w:rsidR="004542E0">
        <w:rPr>
          <w:rFonts w:ascii="Calibri" w:hAnsi="Calibri" w:cs="Calibri"/>
          <w:sz w:val="22"/>
          <w:szCs w:val="22"/>
        </w:rPr>
        <w:t xml:space="preserve">, I would then mutate this particle allowing it to optimize further, if it fit the constraints and the </w:t>
      </w:r>
      <w:r w:rsidR="00EF79F0">
        <w:rPr>
          <w:rFonts w:ascii="Calibri" w:hAnsi="Calibri" w:cs="Calibri"/>
          <w:sz w:val="22"/>
          <w:szCs w:val="22"/>
        </w:rPr>
        <w:t>capacities,</w:t>
      </w:r>
      <w:r w:rsidR="004542E0">
        <w:rPr>
          <w:rFonts w:ascii="Calibri" w:hAnsi="Calibri" w:cs="Calibri"/>
          <w:sz w:val="22"/>
          <w:szCs w:val="22"/>
        </w:rPr>
        <w:t xml:space="preserve"> I would then move on to class it as a valid solution, updating velocity, position</w:t>
      </w:r>
      <w:r w:rsidR="00DF1711">
        <w:rPr>
          <w:rFonts w:ascii="Calibri" w:hAnsi="Calibri" w:cs="Calibri"/>
          <w:sz w:val="22"/>
          <w:szCs w:val="22"/>
        </w:rPr>
        <w:t xml:space="preserve"> and then repeating for the next particle in the swarm. At the end of each generation, I wanted the best particle fitness to be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lastRenderedPageBreak/>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9605"/>
                    </a:xfrm>
                    <a:prstGeom prst="rect">
                      <a:avLst/>
                    </a:prstGeom>
                  </pic:spPr>
                </pic:pic>
              </a:graphicData>
            </a:graphic>
          </wp:inline>
        </w:drawing>
      </w:r>
    </w:p>
    <w:p w14:paraId="4F11E700" w14:textId="0DE55C8E" w:rsidR="00180645" w:rsidRPr="006F2147" w:rsidRDefault="001B78F5" w:rsidP="001B78F5">
      <w:pPr>
        <w:pStyle w:val="Caption"/>
        <w:jc w:val="center"/>
        <w:rPr>
          <w:rFonts w:ascii="Calibri" w:hAnsi="Calibri" w:cs="Calibri"/>
          <w:szCs w:val="22"/>
        </w:rPr>
      </w:pPr>
      <w:bookmarkStart w:id="31" w:name="_Toc6740890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1"/>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38030C43"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I had the basic design for my PSO with a single mutation operator,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367F1D89" w:rsidR="009100C0" w:rsidRPr="008B5982" w:rsidRDefault="00BC41DD" w:rsidP="009100C0">
      <w:pPr>
        <w:spacing w:line="360" w:lineRule="auto"/>
        <w:ind w:left="720" w:firstLine="0"/>
        <w:rPr>
          <w:rFonts w:ascii="Calibri" w:hAnsi="Calibri" w:cs="Calibri"/>
          <w:sz w:val="22"/>
          <w:szCs w:val="22"/>
        </w:rPr>
      </w:pPr>
      <w:r w:rsidRPr="000F3DBD">
        <w:rPr>
          <w:rFonts w:ascii="Calibri" w:hAnsi="Calibri" w:cs="Calibri"/>
          <w:sz w:val="22"/>
          <w:szCs w:val="22"/>
        </w:rPr>
        <w:t xml:space="preserve">I needed to then design my adaptive selection operator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I designed </w:t>
      </w:r>
      <w:r w:rsidR="004A468F" w:rsidRPr="000F3DBD">
        <w:rPr>
          <w:rFonts w:ascii="Calibri" w:hAnsi="Calibri" w:cs="Calibri"/>
          <w:sz w:val="22"/>
          <w:szCs w:val="22"/>
        </w:rPr>
        <w:t>an</w:t>
      </w:r>
      <w:r w:rsidR="009100C0" w:rsidRPr="000F3DBD">
        <w:rPr>
          <w:rFonts w:ascii="Calibri" w:hAnsi="Calibri" w:cs="Calibri"/>
          <w:sz w:val="22"/>
          <w:szCs w:val="22"/>
        </w:rPr>
        <w:t xml:space="preserve"> idea that for the first 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w:t>
      </w:r>
      <w:r w:rsidR="008B5982">
        <w:rPr>
          <w:rFonts w:ascii="Calibri" w:hAnsi="Calibri" w:cs="Calibri"/>
          <w:sz w:val="22"/>
          <w:szCs w:val="22"/>
        </w:rPr>
        <w:lastRenderedPageBreak/>
        <w:t xml:space="preserve">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389" cy="2926185"/>
                    </a:xfrm>
                    <a:prstGeom prst="rect">
                      <a:avLst/>
                    </a:prstGeom>
                  </pic:spPr>
                </pic:pic>
              </a:graphicData>
            </a:graphic>
          </wp:inline>
        </w:drawing>
      </w:r>
    </w:p>
    <w:p w14:paraId="3278AE78" w14:textId="41B4779D" w:rsidR="00AD6F97" w:rsidRPr="006F2147" w:rsidRDefault="001B78F5" w:rsidP="001B78F5">
      <w:pPr>
        <w:pStyle w:val="Caption"/>
        <w:jc w:val="center"/>
        <w:rPr>
          <w:rFonts w:ascii="Calibri" w:hAnsi="Calibri" w:cs="Calibri"/>
          <w:i w:val="0"/>
          <w:iCs w:val="0"/>
          <w:color w:val="FF0000"/>
          <w:szCs w:val="22"/>
        </w:rPr>
      </w:pPr>
      <w:bookmarkStart w:id="32" w:name="_Toc6740890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2"/>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18A9C00C" w:rsidR="001E6F29" w:rsidRPr="00403E48"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To make comparisons to the adaptive selection with probability matching, I have designed a Q-Learning algorithm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568F13CD" w14:textId="77777777" w:rsidR="001B78F5" w:rsidRDefault="00E90B76" w:rsidP="001B78F5">
      <w:pPr>
        <w:keepNext/>
        <w:spacing w:line="360" w:lineRule="auto"/>
        <w:ind w:left="720" w:firstLine="0"/>
        <w:jc w:val="center"/>
      </w:pPr>
      <w:r>
        <w:rPr>
          <w:noProof/>
        </w:rPr>
        <w:lastRenderedPageBreak/>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807" cy="2773192"/>
                    </a:xfrm>
                    <a:prstGeom prst="rect">
                      <a:avLst/>
                    </a:prstGeom>
                  </pic:spPr>
                </pic:pic>
              </a:graphicData>
            </a:graphic>
          </wp:inline>
        </w:drawing>
      </w:r>
    </w:p>
    <w:p w14:paraId="3AF34287" w14:textId="58DE408F" w:rsidR="00E90B76" w:rsidRPr="006F2147" w:rsidRDefault="001B78F5" w:rsidP="001B78F5">
      <w:pPr>
        <w:pStyle w:val="Caption"/>
        <w:jc w:val="center"/>
        <w:rPr>
          <w:rFonts w:ascii="Calibri" w:hAnsi="Calibri" w:cs="Calibri"/>
          <w:i w:val="0"/>
          <w:iCs w:val="0"/>
          <w:color w:val="FF0000"/>
          <w:szCs w:val="22"/>
        </w:rPr>
      </w:pPr>
      <w:bookmarkStart w:id="33" w:name="_Toc6740890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3"/>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4" w:name="_Toc67858997"/>
      <w:r w:rsidRPr="002849B0">
        <w:rPr>
          <w:rFonts w:ascii="Calibri" w:hAnsi="Calibri" w:cs="Calibri"/>
        </w:rPr>
        <w:t xml:space="preserve">5.4 </w:t>
      </w:r>
      <w:r w:rsidR="00963892" w:rsidRPr="002849B0">
        <w:rPr>
          <w:rFonts w:ascii="Calibri" w:hAnsi="Calibri" w:cs="Calibri"/>
        </w:rPr>
        <w:t>Interface</w:t>
      </w:r>
      <w:bookmarkEnd w:id="34"/>
    </w:p>
    <w:p w14:paraId="7714E451" w14:textId="0DE0C455"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 xml:space="preserve">For the interface for my </w:t>
      </w:r>
      <w:r w:rsidR="00980D2C">
        <w:rPr>
          <w:rFonts w:ascii="Calibri" w:hAnsi="Calibri" w:cs="Calibri"/>
          <w:sz w:val="22"/>
          <w:szCs w:val="22"/>
        </w:rPr>
        <w:t>p</w:t>
      </w:r>
      <w:r w:rsidR="00032FFC">
        <w:rPr>
          <w:rFonts w:ascii="Calibri" w:hAnsi="Calibri" w:cs="Calibri"/>
          <w:sz w:val="22"/>
          <w:szCs w:val="22"/>
        </w:rPr>
        <w:t>rogram</w:t>
      </w:r>
      <w:r w:rsidR="00980D2C">
        <w:rPr>
          <w:rFonts w:ascii="Calibri" w:hAnsi="Calibri" w:cs="Calibri"/>
          <w:sz w:val="22"/>
          <w:szCs w:val="22"/>
        </w:rPr>
        <w:t>, it will allow you to select a data set from 1-10, then it will display the optimum value for that data set and go through the optimization accordingly. Once the PSO begins</w:t>
      </w:r>
      <w:r w:rsidR="00714DAD">
        <w:rPr>
          <w:rFonts w:ascii="Calibri" w:hAnsi="Calibri" w:cs="Calibri"/>
          <w:sz w:val="22"/>
          <w:szCs w:val="22"/>
        </w:rPr>
        <w:t xml:space="preserve">,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 position, </w:t>
      </w:r>
      <w:r w:rsidR="00E505C0">
        <w:rPr>
          <w:rFonts w:ascii="Calibri" w:hAnsi="Calibri" w:cs="Calibri"/>
          <w:sz w:val="22"/>
          <w:szCs w:val="22"/>
        </w:rPr>
        <w:t xml:space="preserve">velocity </w:t>
      </w:r>
      <w:r w:rsidR="00032FFC">
        <w:rPr>
          <w:rFonts w:ascii="Calibri" w:hAnsi="Calibri" w:cs="Calibri"/>
          <w:sz w:val="22"/>
          <w:szCs w:val="22"/>
        </w:rPr>
        <w:t xml:space="preserve">and 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5" w:name="_Toc67858998"/>
      <w:r w:rsidRPr="002849B0">
        <w:rPr>
          <w:rFonts w:ascii="Calibri" w:hAnsi="Calibri" w:cs="Calibri"/>
        </w:rPr>
        <w:t>Implementation</w:t>
      </w:r>
      <w:bookmarkEnd w:id="35"/>
    </w:p>
    <w:p w14:paraId="5C35113B" w14:textId="1E6F4A1B"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implementation I used the sprints I had created during the planning stage, this therefore split the </w:t>
      </w:r>
      <w:r w:rsidR="007D5947">
        <w:rPr>
          <w:rFonts w:ascii="Calibri" w:hAnsi="Calibri" w:cs="Calibri"/>
          <w:sz w:val="22"/>
          <w:szCs w:val="22"/>
        </w:rPr>
        <w:t>implementation into three sub-implementations: the PSO, the reinforcement learning and finally, the full optimization of the 0-1 MKP and testing.</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6" w:name="_Toc6785899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6"/>
    </w:p>
    <w:p w14:paraId="6CEDF03E" w14:textId="7F917101" w:rsidR="00BB19C4" w:rsidRDefault="00256984" w:rsidP="00CE6122">
      <w:pPr>
        <w:spacing w:line="360" w:lineRule="auto"/>
        <w:ind w:left="720" w:firstLine="0"/>
        <w:rPr>
          <w:rFonts w:ascii="Calibri" w:hAnsi="Calibri" w:cs="Calibri"/>
          <w:sz w:val="22"/>
          <w:szCs w:val="22"/>
        </w:rPr>
      </w:pPr>
      <w:r>
        <w:rPr>
          <w:rFonts w:ascii="Calibri" w:hAnsi="Calibri" w:cs="Calibri"/>
          <w:sz w:val="22"/>
          <w:szCs w:val="22"/>
        </w:rPr>
        <w:t>M</w:t>
      </w:r>
      <w:r w:rsidR="00B55AA0">
        <w:rPr>
          <w:rFonts w:ascii="Calibri" w:hAnsi="Calibri" w:cs="Calibri"/>
          <w:sz w:val="22"/>
          <w:szCs w:val="22"/>
        </w:rPr>
        <w:t>y 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numPy,</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allowed me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137D3A32"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I created data which I was able to take from </w:t>
      </w:r>
      <w:r w:rsidR="0011061B">
        <w:rPr>
          <w:rFonts w:ascii="Calibri" w:hAnsi="Calibri" w:cs="Calibri"/>
          <w:sz w:val="22"/>
          <w:szCs w:val="22"/>
        </w:rPr>
        <w:t xml:space="preserve">the </w:t>
      </w:r>
      <w:r w:rsidR="006D6120">
        <w:rPr>
          <w:rFonts w:ascii="Calibri" w:hAnsi="Calibri" w:cs="Calibri"/>
          <w:sz w:val="22"/>
          <w:szCs w:val="22"/>
        </w:rPr>
        <w:t>test data sets 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19495B">
        <w:rPr>
          <w:rFonts w:ascii="Calibri" w:hAnsi="Calibri" w:cs="Calibri"/>
          <w:sz w:val="22"/>
          <w:szCs w:val="22"/>
        </w:rPr>
        <w:t xml:space="preserve">I then proceeded to take this data and sort </w:t>
      </w:r>
      <w:r w:rsidR="002E35BD">
        <w:rPr>
          <w:rFonts w:ascii="Calibri" w:hAnsi="Calibri" w:cs="Calibri"/>
          <w:sz w:val="22"/>
          <w:szCs w:val="22"/>
        </w:rPr>
        <w:t>it,</w:t>
      </w:r>
      <w:r w:rsidR="0019495B">
        <w:rPr>
          <w:rFonts w:ascii="Calibri" w:hAnsi="Calibri" w:cs="Calibri"/>
          <w:sz w:val="22"/>
          <w:szCs w:val="22"/>
        </w:rPr>
        <w:t xml:space="preserve"> so it was easier to read directly into variables, arrays etc.</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8" cy="527737"/>
                    </a:xfrm>
                    <a:prstGeom prst="rect">
                      <a:avLst/>
                    </a:prstGeom>
                  </pic:spPr>
                </pic:pic>
              </a:graphicData>
            </a:graphic>
          </wp:inline>
        </w:drawing>
      </w:r>
    </w:p>
    <w:p w14:paraId="639A3944" w14:textId="3863509C" w:rsidR="00D83A8F" w:rsidRPr="006F2147" w:rsidRDefault="001B78F5" w:rsidP="001B78F5">
      <w:pPr>
        <w:pStyle w:val="Caption"/>
        <w:jc w:val="center"/>
        <w:rPr>
          <w:rFonts w:ascii="Calibri" w:hAnsi="Calibri" w:cs="Calibri"/>
          <w:szCs w:val="22"/>
        </w:rPr>
      </w:pPr>
      <w:bookmarkStart w:id="37" w:name="_Toc6740891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7"/>
    </w:p>
    <w:p w14:paraId="005B5DCD" w14:textId="58CE2A98" w:rsidR="00C76272" w:rsidRDefault="00C76272" w:rsidP="001B78F5">
      <w:pPr>
        <w:spacing w:line="360" w:lineRule="auto"/>
        <w:rPr>
          <w:rFonts w:ascii="Calibri" w:hAnsi="Calibri" w:cs="Calibri"/>
          <w:i/>
          <w:iCs/>
          <w:sz w:val="22"/>
          <w:szCs w:val="22"/>
        </w:rPr>
      </w:pPr>
    </w:p>
    <w:p w14:paraId="7844FFD4" w14:textId="171DA8F6"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The weights, sizes and capacities are stored into arrays, therefore in the particle data, e.g. particle</w:t>
      </w:r>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I initialized </w:t>
      </w:r>
      <w:r w:rsidR="001D39FD">
        <w:rPr>
          <w:rFonts w:ascii="Calibri" w:hAnsi="Calibri" w:cs="Calibri"/>
          <w:sz w:val="22"/>
          <w:szCs w:val="22"/>
        </w:rPr>
        <w:t>random 0,1’s in an array for each particle</w:t>
      </w:r>
      <w:r w:rsidR="00EE0F66">
        <w:rPr>
          <w:rFonts w:ascii="Calibri" w:hAnsi="Calibri" w:cs="Calibri"/>
          <w:sz w:val="22"/>
          <w:szCs w:val="22"/>
        </w:rPr>
        <w:t xml:space="preserve">. I then created functions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44C2B8B3"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I needed the sizes of the </w:t>
      </w:r>
      <w:r w:rsidR="00A20DEC">
        <w:rPr>
          <w:rFonts w:ascii="Calibri" w:hAnsi="Calibri" w:cs="Calibri"/>
          <w:sz w:val="22"/>
          <w:szCs w:val="22"/>
        </w:rPr>
        <w:t>knapsacks created to equal the capacity of each knapsack</w:t>
      </w:r>
      <w:r w:rsidR="003B4299">
        <w:rPr>
          <w:rFonts w:ascii="Calibri" w:hAnsi="Calibri" w:cs="Calibri"/>
          <w:sz w:val="22"/>
          <w:szCs w:val="22"/>
        </w:rPr>
        <w:t xml:space="preserve">, to do this I created a function 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E360A14" w:rsidR="00D82B1B" w:rsidRDefault="00D82B1B" w:rsidP="00836BDA">
      <w:pPr>
        <w:spacing w:line="360" w:lineRule="auto"/>
        <w:ind w:left="720" w:firstLine="0"/>
        <w:rPr>
          <w:rFonts w:ascii="Calibri" w:hAnsi="Calibri" w:cs="Calibri"/>
          <w:sz w:val="22"/>
          <w:szCs w:val="22"/>
        </w:rPr>
      </w:pPr>
      <w:r>
        <w:rPr>
          <w:rFonts w:ascii="Calibri" w:hAnsi="Calibri" w:cs="Calibri"/>
          <w:sz w:val="22"/>
          <w:szCs w:val="22"/>
        </w:rPr>
        <w:t xml:space="preserve">With the implementation of the PSO, I initialized variables for the generations and created a ‘newpopulation’ variable which allowed me to edit the population within a different variable and overwrite it at the end of every generation,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I split creating the PSO into 4 different pieces, one using a simple PSO algorithm with no operators, the second using the first algorithm but with a single mutation, the third </w:t>
      </w:r>
      <w:r w:rsidR="005F3C6E">
        <w:rPr>
          <w:rFonts w:ascii="Calibri" w:hAnsi="Calibri" w:cs="Calibri"/>
          <w:sz w:val="22"/>
          <w:szCs w:val="22"/>
        </w:rPr>
        <w:t>continuing</w:t>
      </w:r>
      <w:r>
        <w:rPr>
          <w:rFonts w:ascii="Calibri" w:hAnsi="Calibri" w:cs="Calibri"/>
          <w:sz w:val="22"/>
          <w:szCs w:val="22"/>
        </w:rPr>
        <w:t xml:space="preserve"> from the second piece having 3 different mutation operators and a random </w:t>
      </w:r>
      <w:r>
        <w:rPr>
          <w:rFonts w:ascii="Calibri" w:hAnsi="Calibri" w:cs="Calibri"/>
          <w:sz w:val="22"/>
          <w:szCs w:val="22"/>
        </w:rPr>
        <w:lastRenderedPageBreak/>
        <w:t>selection scheme and finally the last piece, having a PSO with 3 different mutation operators and an adaptive selection operator.</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3882F07D"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I am dealing with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1F0B9330" w:rsidR="00A87A3E" w:rsidRPr="006F2147" w:rsidRDefault="001B78F5" w:rsidP="001B78F5">
      <w:pPr>
        <w:pStyle w:val="Caption"/>
        <w:jc w:val="center"/>
        <w:rPr>
          <w:rFonts w:ascii="Calibri" w:hAnsi="Calibri" w:cs="Calibri"/>
          <w:szCs w:val="22"/>
        </w:rPr>
      </w:pPr>
      <w:bookmarkStart w:id="38" w:name="_Toc6740891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38"/>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03731DE" w14:textId="671DE1E1" w:rsidR="00A87A3E" w:rsidRDefault="00A87A3E" w:rsidP="00A87A3E">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pBest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and that data is written into a CSV file, to store the best data for each generation and to calculate the best solution found once max generations has been reached.</w:t>
      </w:r>
    </w:p>
    <w:p w14:paraId="6A69EC48" w14:textId="77777777" w:rsidR="00B946D7" w:rsidRDefault="00B946D7" w:rsidP="00A87A3E">
      <w:pPr>
        <w:spacing w:line="360" w:lineRule="auto"/>
        <w:ind w:left="720" w:firstLine="0"/>
        <w:rPr>
          <w:rFonts w:ascii="Calibri" w:hAnsi="Calibri" w:cs="Calibri"/>
          <w:sz w:val="22"/>
          <w:szCs w:val="22"/>
        </w:rPr>
      </w:pPr>
    </w:p>
    <w:p w14:paraId="7C9A6889" w14:textId="0D9BF543" w:rsidR="00B946D7" w:rsidRDefault="00B946D7" w:rsidP="00A87A3E">
      <w:pPr>
        <w:spacing w:line="360" w:lineRule="auto"/>
        <w:ind w:left="720" w:firstLine="0"/>
        <w:rPr>
          <w:rFonts w:ascii="Calibri" w:hAnsi="Calibri" w:cs="Calibri"/>
          <w:sz w:val="22"/>
          <w:szCs w:val="22"/>
        </w:rPr>
      </w:pPr>
      <w:r>
        <w:rPr>
          <w:rFonts w:ascii="Calibri" w:hAnsi="Calibri" w:cs="Calibri"/>
          <w:sz w:val="22"/>
          <w:szCs w:val="22"/>
        </w:rPr>
        <w:t xml:space="preserve">For the single mutation </w:t>
      </w:r>
      <w:r w:rsidR="006D44AA">
        <w:rPr>
          <w:rFonts w:ascii="Calibri" w:hAnsi="Calibri" w:cs="Calibri"/>
          <w:sz w:val="22"/>
          <w:szCs w:val="22"/>
        </w:rPr>
        <w:t xml:space="preserve">operator, I simply added a bit flip mutation operator which just swapped binary data randomly from 0 to 1 or </w:t>
      </w:r>
      <w:r w:rsidR="009229CD">
        <w:rPr>
          <w:rFonts w:ascii="Calibri" w:hAnsi="Calibri" w:cs="Calibri"/>
          <w:sz w:val="22"/>
          <w:szCs w:val="22"/>
        </w:rPr>
        <w:t>reverse. This would be added after the altering of data slightly compared to the global best and would just mutate the binary data to find better solutions during optimization. I then added two more mutation operators, interchanging and swap mutation, therefore all mutation operators would mutate 3 different sets of data all copied from the particle data following the simple PSO algorithm. After these mutations, a random number generator would select 1 of the 3 operators to be selected as the particles new data.</w:t>
      </w:r>
    </w:p>
    <w:p w14:paraId="428B79E5" w14:textId="77777777" w:rsidR="001B78F5" w:rsidRDefault="00715905" w:rsidP="001B78F5">
      <w:pPr>
        <w:keepNext/>
        <w:spacing w:line="360" w:lineRule="auto"/>
        <w:ind w:left="720" w:firstLine="0"/>
        <w:jc w:val="center"/>
      </w:pPr>
      <w:r>
        <w:rPr>
          <w:rFonts w:ascii="Calibri" w:hAnsi="Calibri" w:cs="Calibri"/>
          <w:noProof/>
          <w:sz w:val="22"/>
          <w:szCs w:val="22"/>
          <w:lang w:eastAsia="en-US"/>
        </w:rPr>
        <w:lastRenderedPageBreak/>
        <w:drawing>
          <wp:inline distT="0" distB="0" distL="0" distR="0" wp14:anchorId="65F2B383" wp14:editId="2896645B">
            <wp:extent cx="3569335" cy="1743588"/>
            <wp:effectExtent l="0" t="0" r="0" b="9525"/>
            <wp:docPr id="7" name="Picture 7" descr="code/FINAL%20FILES/Screen%20Shot%202021-03-14%20at%2015.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FINAL%20FILES/Screen%20Shot%202021-03-14%20at%2015.55.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6969" cy="1757087"/>
                    </a:xfrm>
                    <a:prstGeom prst="rect">
                      <a:avLst/>
                    </a:prstGeom>
                    <a:noFill/>
                    <a:ln>
                      <a:noFill/>
                    </a:ln>
                  </pic:spPr>
                </pic:pic>
              </a:graphicData>
            </a:graphic>
          </wp:inline>
        </w:drawing>
      </w:r>
    </w:p>
    <w:p w14:paraId="3953BD38" w14:textId="34F7D89E" w:rsidR="00715905" w:rsidRPr="006F2147" w:rsidRDefault="001B78F5" w:rsidP="001B78F5">
      <w:pPr>
        <w:pStyle w:val="Caption"/>
        <w:jc w:val="center"/>
        <w:rPr>
          <w:rFonts w:ascii="Calibri" w:hAnsi="Calibri" w:cs="Calibri"/>
          <w:szCs w:val="22"/>
        </w:rPr>
      </w:pPr>
      <w:bookmarkStart w:id="39" w:name="_Toc6740891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39"/>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262444EA">
            <wp:extent cx="5705475" cy="403772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3557" cy="4043441"/>
                    </a:xfrm>
                    <a:prstGeom prst="rect">
                      <a:avLst/>
                    </a:prstGeom>
                  </pic:spPr>
                </pic:pic>
              </a:graphicData>
            </a:graphic>
          </wp:inline>
        </w:drawing>
      </w:r>
    </w:p>
    <w:p w14:paraId="7F6F9230" w14:textId="263505C3" w:rsidR="00D704B3" w:rsidRPr="006F2147" w:rsidRDefault="001B78F5" w:rsidP="001B78F5">
      <w:pPr>
        <w:pStyle w:val="Caption"/>
        <w:jc w:val="center"/>
        <w:rPr>
          <w:rFonts w:ascii="Calibri" w:hAnsi="Calibri" w:cs="Calibri"/>
        </w:rPr>
      </w:pPr>
      <w:bookmarkStart w:id="40" w:name="_Toc6740891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0"/>
    </w:p>
    <w:p w14:paraId="0DCAACEC" w14:textId="77777777" w:rsidR="001B78F5" w:rsidRPr="001B78F5" w:rsidRDefault="001B78F5" w:rsidP="001B78F5"/>
    <w:p w14:paraId="331CB4A0" w14:textId="55F10DCD" w:rsidR="009229CD" w:rsidRDefault="007B55FA" w:rsidP="00143FDB">
      <w:pPr>
        <w:spacing w:line="360" w:lineRule="auto"/>
        <w:ind w:left="720" w:firstLine="0"/>
        <w:rPr>
          <w:rFonts w:ascii="Calibri" w:hAnsi="Calibri" w:cs="Calibri"/>
          <w:sz w:val="22"/>
          <w:szCs w:val="22"/>
        </w:rPr>
      </w:pPr>
      <w:r>
        <w:rPr>
          <w:rFonts w:ascii="Calibri" w:hAnsi="Calibri" w:cs="Calibri"/>
          <w:sz w:val="22"/>
          <w:szCs w:val="22"/>
        </w:rPr>
        <w:t xml:space="preserve">I improved the random number generator by adding an adaptive selection scheme which will choose a mutation operator based off its past experience in generations. For the first 15 iterations, </w:t>
      </w:r>
      <w:r w:rsidR="00D906A6">
        <w:rPr>
          <w:rFonts w:ascii="Calibri" w:hAnsi="Calibri" w:cs="Calibri"/>
          <w:sz w:val="22"/>
          <w:szCs w:val="22"/>
        </w:rPr>
        <w:t xml:space="preserve">each mutation was chosen </w:t>
      </w:r>
      <w:r w:rsidR="006C5BEE">
        <w:rPr>
          <w:rFonts w:ascii="Calibri" w:hAnsi="Calibri" w:cs="Calibri"/>
          <w:sz w:val="22"/>
          <w:szCs w:val="22"/>
        </w:rPr>
        <w:t>randomly,</w:t>
      </w:r>
      <w:r w:rsidR="00B816C0">
        <w:rPr>
          <w:rFonts w:ascii="Calibri" w:hAnsi="Calibri" w:cs="Calibri"/>
          <w:sz w:val="22"/>
          <w:szCs w:val="22"/>
        </w:rPr>
        <w:t xml:space="preserve"> </w:t>
      </w:r>
      <w:r w:rsidR="00D906A6">
        <w:rPr>
          <w:rFonts w:ascii="Calibri" w:hAnsi="Calibri" w:cs="Calibri"/>
          <w:sz w:val="22"/>
          <w:szCs w:val="22"/>
        </w:rPr>
        <w:t>and its reward was updated, each mutations reward would be incremented by 1 every time it was used.</w:t>
      </w:r>
      <w:r w:rsidR="00143FDB">
        <w:rPr>
          <w:rFonts w:ascii="Calibri" w:hAnsi="Calibri" w:cs="Calibri"/>
          <w:sz w:val="22"/>
          <w:szCs w:val="22"/>
        </w:rPr>
        <w:t xml:space="preserve"> After the fifteen generations, </w:t>
      </w:r>
      <w:r w:rsidR="00B816C0">
        <w:rPr>
          <w:rFonts w:ascii="Calibri" w:hAnsi="Calibri" w:cs="Calibri"/>
          <w:sz w:val="22"/>
          <w:szCs w:val="22"/>
        </w:rPr>
        <w:lastRenderedPageBreak/>
        <w:t>dependent</w:t>
      </w:r>
      <w:r w:rsidR="00143FDB">
        <w:rPr>
          <w:rFonts w:ascii="Calibri" w:hAnsi="Calibri" w:cs="Calibri"/>
          <w:sz w:val="22"/>
          <w:szCs w:val="22"/>
        </w:rPr>
        <w:t xml:space="preserve"> on how many times it was selected </w:t>
      </w:r>
      <w:r w:rsidR="00B816C0">
        <w:rPr>
          <w:rFonts w:ascii="Calibri" w:hAnsi="Calibri" w:cs="Calibri"/>
          <w:sz w:val="22"/>
          <w:szCs w:val="22"/>
        </w:rPr>
        <w:t>e.g.,</w:t>
      </w:r>
      <w:r w:rsidR="00143FDB">
        <w:rPr>
          <w:rFonts w:ascii="Calibri" w:hAnsi="Calibri" w:cs="Calibri"/>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Pr>
          <w:rFonts w:ascii="Calibri" w:hAnsi="Calibri" w:cs="Calibri"/>
          <w:sz w:val="22"/>
          <w:szCs w:val="22"/>
        </w:rPr>
        <w:t>were</w:t>
      </w:r>
      <w:r w:rsidR="00143FDB">
        <w:rPr>
          <w:rFonts w:ascii="Calibri" w:hAnsi="Calibri" w:cs="Calibri"/>
          <w:sz w:val="22"/>
          <w:szCs w:val="22"/>
        </w:rPr>
        <w:t xml:space="preserve"> reached, you could see through graphs and the array how many times each mutation operator was selected. </w:t>
      </w:r>
    </w:p>
    <w:p w14:paraId="7E69301E" w14:textId="77777777" w:rsidR="00715905" w:rsidRDefault="00715905" w:rsidP="00143FDB">
      <w:pPr>
        <w:spacing w:line="360" w:lineRule="auto"/>
        <w:ind w:left="720" w:firstLine="0"/>
        <w:rPr>
          <w:rFonts w:ascii="Calibri" w:hAnsi="Calibri" w:cs="Calibri"/>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000A7B5C">
            <wp:extent cx="5194935" cy="2597468"/>
            <wp:effectExtent l="0" t="0" r="0"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5571" cy="2597786"/>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6C6E66D8">
            <wp:extent cx="5194935" cy="2941576"/>
            <wp:effectExtent l="0" t="0" r="12065" b="5080"/>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2855" cy="2946060"/>
                    </a:xfrm>
                    <a:prstGeom prst="rect">
                      <a:avLst/>
                    </a:prstGeom>
                    <a:noFill/>
                    <a:ln>
                      <a:noFill/>
                    </a:ln>
                  </pic:spPr>
                </pic:pic>
              </a:graphicData>
            </a:graphic>
          </wp:inline>
        </w:drawing>
      </w:r>
    </w:p>
    <w:p w14:paraId="4B194DD8" w14:textId="1AB8B164" w:rsidR="006F1FFC" w:rsidRPr="006F2147" w:rsidRDefault="001B78F5" w:rsidP="001B78F5">
      <w:pPr>
        <w:pStyle w:val="Caption"/>
        <w:jc w:val="center"/>
        <w:rPr>
          <w:rFonts w:ascii="Calibri" w:hAnsi="Calibri" w:cs="Calibri"/>
          <w:szCs w:val="22"/>
        </w:rPr>
      </w:pPr>
      <w:bookmarkStart w:id="41" w:name="_Toc6740891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1"/>
    </w:p>
    <w:p w14:paraId="49893E29" w14:textId="77777777" w:rsidR="00715905" w:rsidRDefault="00715905" w:rsidP="006F1FFC">
      <w:pPr>
        <w:spacing w:line="360" w:lineRule="auto"/>
        <w:rPr>
          <w:rFonts w:ascii="Calibri" w:hAnsi="Calibri" w:cs="Calibri"/>
          <w:sz w:val="22"/>
          <w:szCs w:val="22"/>
        </w:rPr>
      </w:pPr>
    </w:p>
    <w:p w14:paraId="312281F6" w14:textId="51CFB4C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aims and objectives of having a PSO with multiple random mutation and adaptive selection using probability matching, as well as a simple PSO by itself have all been </w:t>
      </w:r>
      <w:r>
        <w:rPr>
          <w:rFonts w:ascii="Calibri" w:hAnsi="Calibri" w:cs="Calibri"/>
          <w:sz w:val="22"/>
          <w:szCs w:val="22"/>
        </w:rPr>
        <w:lastRenderedPageBreak/>
        <w:t>met. I have tested the algorithms 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074C1B06" w:rsidR="00BB19C4" w:rsidRPr="006D65CB" w:rsidRDefault="006D65CB" w:rsidP="006D65CB">
      <w:pPr>
        <w:pStyle w:val="Heading2"/>
        <w:ind w:firstLine="720"/>
        <w:rPr>
          <w:rFonts w:ascii="Calibri" w:hAnsi="Calibri" w:cs="Calibri"/>
        </w:rPr>
      </w:pPr>
      <w:bookmarkStart w:id="42" w:name="_Toc67859000"/>
      <w:r w:rsidRPr="006D65CB">
        <w:rPr>
          <w:rFonts w:ascii="Calibri" w:hAnsi="Calibri" w:cs="Calibri"/>
        </w:rPr>
        <w:t xml:space="preserve">6.2 </w:t>
      </w:r>
      <w:r w:rsidR="00BB19C4" w:rsidRPr="006D65CB">
        <w:rPr>
          <w:rFonts w:ascii="Calibri" w:hAnsi="Calibri" w:cs="Calibri"/>
        </w:rPr>
        <w:t>Sprint 2</w:t>
      </w:r>
      <w:r w:rsidR="00B816C0">
        <w:rPr>
          <w:rFonts w:ascii="Calibri" w:hAnsi="Calibri" w:cs="Calibri"/>
        </w:rPr>
        <w:t xml:space="preserve"> (Q-Learning algorithm)</w:t>
      </w:r>
      <w:bookmarkEnd w:id="42"/>
    </w:p>
    <w:p w14:paraId="0EF1D7B8" w14:textId="75305F8A"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For the implementation of the 2</w:t>
      </w:r>
      <w:r w:rsidRPr="00647329">
        <w:rPr>
          <w:rFonts w:ascii="Calibri" w:hAnsi="Calibri" w:cs="Calibri"/>
          <w:sz w:val="22"/>
          <w:szCs w:val="22"/>
          <w:vertAlign w:val="superscript"/>
        </w:rPr>
        <w:t>n</w:t>
      </w:r>
      <w:r>
        <w:rPr>
          <w:rFonts w:ascii="Calibri" w:hAnsi="Calibri" w:cs="Calibri"/>
          <w:sz w:val="22"/>
          <w:szCs w:val="22"/>
          <w:vertAlign w:val="superscript"/>
        </w:rPr>
        <w:t xml:space="preserve">d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76F6E3FB"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I initialized the Q-Learning table which would include the data from each Q-Table entry, each entry would include the reward, the new state (the mutated data particle), the previous state (the particle data entered before mutation). The three 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6F2B339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my default data set and will be tested thoroughly during sprint 3, creating testing data which will be plotted against the other algorithms created in sprint 1 to compare performance. The finish of sprint 2 completed my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appendix</w:t>
      </w:r>
      <w:r w:rsidR="00854AA6">
        <w:rPr>
          <w:rFonts w:ascii="Calibri" w:hAnsi="Calibri" w:cs="Calibri"/>
          <w:sz w:val="22"/>
          <w:szCs w:val="22"/>
        </w:rPr>
        <w:t>.</w:t>
      </w: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3621" cy="5854040"/>
                    </a:xfrm>
                    <a:prstGeom prst="rect">
                      <a:avLst/>
                    </a:prstGeom>
                  </pic:spPr>
                </pic:pic>
              </a:graphicData>
            </a:graphic>
          </wp:inline>
        </w:drawing>
      </w:r>
    </w:p>
    <w:p w14:paraId="318C4155" w14:textId="443EF1AC" w:rsidR="00A125EE" w:rsidRPr="006F2147" w:rsidRDefault="001B78F5" w:rsidP="001B78F5">
      <w:pPr>
        <w:pStyle w:val="Caption"/>
        <w:jc w:val="center"/>
        <w:rPr>
          <w:rFonts w:ascii="Calibri" w:hAnsi="Calibri" w:cs="Calibri"/>
          <w:szCs w:val="22"/>
        </w:rPr>
      </w:pPr>
      <w:bookmarkStart w:id="43" w:name="_Toc6740891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155029">
        <w:rPr>
          <w:rFonts w:ascii="Calibri" w:hAnsi="Calibri" w:cs="Calibri"/>
          <w:noProof/>
        </w:rPr>
        <w:t>16</w:t>
      </w:r>
      <w:r w:rsidRPr="006F2147">
        <w:rPr>
          <w:rFonts w:ascii="Calibri" w:hAnsi="Calibri" w:cs="Calibri"/>
        </w:rPr>
        <w:fldChar w:fldCharType="end"/>
      </w:r>
      <w:r w:rsidRPr="006F2147">
        <w:rPr>
          <w:rFonts w:ascii="Calibri" w:hAnsi="Calibri" w:cs="Calibri"/>
        </w:rPr>
        <w:t>: Q-Learning algorithm.</w:t>
      </w:r>
      <w:bookmarkEnd w:id="43"/>
    </w:p>
    <w:p w14:paraId="3BF496C1" w14:textId="3B20EA10" w:rsidR="001804FD" w:rsidRDefault="001804FD" w:rsidP="005D4947">
      <w:pPr>
        <w:spacing w:line="360" w:lineRule="auto"/>
        <w:ind w:left="720" w:firstLine="0"/>
        <w:rPr>
          <w:rFonts w:ascii="Calibri" w:hAnsi="Calibri" w:cs="Calibri"/>
          <w:sz w:val="22"/>
          <w:szCs w:val="22"/>
        </w:rPr>
      </w:pPr>
    </w:p>
    <w:p w14:paraId="78C04A91" w14:textId="4F2AB07F" w:rsidR="005650A7" w:rsidRDefault="005650A7" w:rsidP="005D4947">
      <w:pPr>
        <w:spacing w:line="360" w:lineRule="auto"/>
        <w:ind w:left="720" w:firstLine="0"/>
        <w:rPr>
          <w:rFonts w:ascii="Calibri" w:hAnsi="Calibri" w:cs="Calibri"/>
          <w:sz w:val="22"/>
          <w:szCs w:val="22"/>
        </w:rPr>
      </w:pPr>
    </w:p>
    <w:p w14:paraId="33C1D413" w14:textId="2DF1B1DF" w:rsidR="002F22BE" w:rsidRDefault="002F22BE" w:rsidP="005D4947">
      <w:pPr>
        <w:spacing w:line="360" w:lineRule="auto"/>
        <w:ind w:left="720" w:firstLine="0"/>
        <w:rPr>
          <w:rFonts w:ascii="Calibri" w:hAnsi="Calibri" w:cs="Calibri"/>
          <w:sz w:val="22"/>
          <w:szCs w:val="22"/>
        </w:rPr>
      </w:pPr>
    </w:p>
    <w:p w14:paraId="2C41911A" w14:textId="6A686B28" w:rsidR="002F22BE" w:rsidRDefault="002F22BE" w:rsidP="005D4947">
      <w:pPr>
        <w:spacing w:line="360" w:lineRule="auto"/>
        <w:ind w:left="720" w:firstLine="0"/>
        <w:rPr>
          <w:rFonts w:ascii="Calibri" w:hAnsi="Calibri" w:cs="Calibri"/>
          <w:sz w:val="22"/>
          <w:szCs w:val="22"/>
        </w:rPr>
      </w:pPr>
    </w:p>
    <w:p w14:paraId="42E3E022" w14:textId="3B1A42D5" w:rsidR="002F22BE" w:rsidRDefault="002F22BE" w:rsidP="005D4947">
      <w:pPr>
        <w:spacing w:line="360" w:lineRule="auto"/>
        <w:ind w:left="720" w:firstLine="0"/>
        <w:rPr>
          <w:rFonts w:ascii="Calibri" w:hAnsi="Calibri" w:cs="Calibri"/>
          <w:sz w:val="22"/>
          <w:szCs w:val="22"/>
        </w:rPr>
      </w:pPr>
    </w:p>
    <w:p w14:paraId="1E0D69B4" w14:textId="039CE953" w:rsidR="002F22BE" w:rsidRDefault="002F22BE" w:rsidP="00A26032">
      <w:pPr>
        <w:spacing w:line="360" w:lineRule="auto"/>
        <w:ind w:firstLine="0"/>
        <w:rPr>
          <w:rFonts w:ascii="Calibri" w:hAnsi="Calibri" w:cs="Calibri"/>
          <w:sz w:val="22"/>
          <w:szCs w:val="22"/>
        </w:rPr>
      </w:pPr>
    </w:p>
    <w:p w14:paraId="0F5DF4C5" w14:textId="77777777" w:rsidR="00647329" w:rsidRPr="006D65CB" w:rsidRDefault="00647329" w:rsidP="00CE4E92">
      <w:pPr>
        <w:spacing w:line="360" w:lineRule="auto"/>
        <w:ind w:firstLine="0"/>
        <w:rPr>
          <w:rFonts w:ascii="Calibri" w:hAnsi="Calibri" w:cs="Calibri"/>
          <w:sz w:val="22"/>
          <w:szCs w:val="22"/>
        </w:rPr>
      </w:pPr>
    </w:p>
    <w:p w14:paraId="5A1D502D" w14:textId="03BA8FFC" w:rsidR="00FA1EE8" w:rsidRDefault="00BB19C4" w:rsidP="00FA1EE8">
      <w:pPr>
        <w:pStyle w:val="Heading2"/>
        <w:ind w:firstLine="720"/>
        <w:rPr>
          <w:rFonts w:ascii="Calibri" w:hAnsi="Calibri" w:cs="Calibri"/>
        </w:rPr>
      </w:pPr>
      <w:bookmarkStart w:id="44" w:name="_Toc67859001"/>
      <w:r w:rsidRPr="006D65CB">
        <w:rPr>
          <w:rFonts w:ascii="Calibri" w:hAnsi="Calibri" w:cs="Calibri"/>
        </w:rPr>
        <w:lastRenderedPageBreak/>
        <w:t>6.3 Sprint 3</w:t>
      </w:r>
      <w:r w:rsidR="0063473D">
        <w:rPr>
          <w:rFonts w:ascii="Calibri" w:hAnsi="Calibri" w:cs="Calibri"/>
        </w:rPr>
        <w:t xml:space="preserve"> (Test</w:t>
      </w:r>
      <w:r w:rsidR="00CF1A5C">
        <w:rPr>
          <w:rFonts w:ascii="Calibri" w:hAnsi="Calibri" w:cs="Calibri"/>
        </w:rPr>
        <w:t>ing with Data Sets</w:t>
      </w:r>
      <w:r w:rsidR="0063473D">
        <w:rPr>
          <w:rFonts w:ascii="Calibri" w:hAnsi="Calibri" w:cs="Calibri"/>
        </w:rPr>
        <w:t xml:space="preserve"> and Data Collection)</w:t>
      </w:r>
      <w:bookmarkEnd w:id="44"/>
    </w:p>
    <w:p w14:paraId="32950307" w14:textId="17BC911A" w:rsidR="00FA1EE8" w:rsidRDefault="00CF1A5C" w:rsidP="00FA2B87">
      <w:pPr>
        <w:spacing w:line="360" w:lineRule="auto"/>
        <w:ind w:left="720" w:firstLine="0"/>
        <w:rPr>
          <w:rFonts w:ascii="Calibri" w:hAnsi="Calibri" w:cs="Calibri"/>
          <w:sz w:val="22"/>
          <w:szCs w:val="22"/>
        </w:rPr>
      </w:pPr>
      <w:r>
        <w:rPr>
          <w:rFonts w:ascii="Calibri" w:hAnsi="Calibri" w:cs="Calibri"/>
          <w:sz w:val="22"/>
          <w:szCs w:val="22"/>
        </w:rPr>
        <w:t>For Sprint 3, my aim was to test my implemented algorithms, with 10 different test sets</w:t>
      </w:r>
      <w:r w:rsidR="00586D1B">
        <w:rPr>
          <w:rFonts w:ascii="Calibri" w:hAnsi="Calibri" w:cs="Calibri"/>
          <w:sz w:val="22"/>
          <w:szCs w:val="22"/>
        </w:rPr>
        <w:t xml:space="preserve"> to collect data </w:t>
      </w:r>
      <w:r w:rsidR="00FA2B87">
        <w:rPr>
          <w:rFonts w:ascii="Calibri" w:hAnsi="Calibri" w:cs="Calibri"/>
          <w:sz w:val="22"/>
          <w:szCs w:val="22"/>
        </w:rPr>
        <w:t xml:space="preserve">to use for my findings and to compare performance between algorithms. </w:t>
      </w:r>
      <w:r w:rsidR="00D91763">
        <w:rPr>
          <w:rFonts w:ascii="Calibri" w:hAnsi="Calibri" w:cs="Calibri"/>
          <w:sz w:val="22"/>
          <w:szCs w:val="22"/>
        </w:rPr>
        <w:t xml:space="preserve">The data collected is the mean and standard deviation of each generation </w:t>
      </w:r>
      <w:r w:rsidR="00D86559">
        <w:rPr>
          <w:rFonts w:ascii="Calibri" w:hAnsi="Calibri" w:cs="Calibri"/>
          <w:sz w:val="22"/>
          <w:szCs w:val="22"/>
        </w:rPr>
        <w:t xml:space="preserve">from 1-250 generations from 20 runs of each data set on each algorithm, therefore there will be </w:t>
      </w:r>
      <w:r w:rsidR="005114CD">
        <w:rPr>
          <w:rFonts w:ascii="Calibri" w:hAnsi="Calibri" w:cs="Calibri"/>
          <w:sz w:val="22"/>
          <w:szCs w:val="22"/>
        </w:rPr>
        <w:t>800 total runs across 4 algorithms. The data sets vary from</w:t>
      </w:r>
      <w:r w:rsidR="00624293">
        <w:rPr>
          <w:rFonts w:ascii="Calibri" w:hAnsi="Calibri" w:cs="Calibri"/>
          <w:sz w:val="22"/>
          <w:szCs w:val="22"/>
        </w:rPr>
        <w:t xml:space="preserve"> different number of knapsacks and different numbers of objects, which the data sets will be shown in a table below. </w:t>
      </w:r>
      <w:r w:rsidR="00B9274E">
        <w:rPr>
          <w:rFonts w:ascii="Calibri" w:hAnsi="Calibri" w:cs="Calibri"/>
          <w:sz w:val="22"/>
          <w:szCs w:val="22"/>
        </w:rPr>
        <w:t xml:space="preserve">The maximum generations chosen of 250 is from testing using my default testing data used throughout implementation that certain algorithms can reach optimum value within those generations and some algorithms will not. This will show the performance of the algorithms when compared to each other. </w:t>
      </w:r>
    </w:p>
    <w:p w14:paraId="38173F68" w14:textId="6EE842A8" w:rsidR="006401FB" w:rsidRDefault="006401FB" w:rsidP="00FA2B87">
      <w:pPr>
        <w:spacing w:line="360" w:lineRule="auto"/>
        <w:ind w:left="720" w:firstLine="0"/>
        <w:rPr>
          <w:rFonts w:ascii="Calibri" w:hAnsi="Calibri" w:cs="Calibri"/>
          <w:sz w:val="22"/>
          <w:szCs w:val="22"/>
        </w:rPr>
      </w:pPr>
    </w:p>
    <w:p w14:paraId="5F522AFA" w14:textId="0FC01758" w:rsidR="006401FB" w:rsidRDefault="006401FB" w:rsidP="00FA2B87">
      <w:pPr>
        <w:spacing w:line="360" w:lineRule="auto"/>
        <w:ind w:left="720" w:firstLine="0"/>
        <w:rPr>
          <w:rFonts w:ascii="Calibri" w:hAnsi="Calibri" w:cs="Calibri"/>
          <w:sz w:val="22"/>
          <w:szCs w:val="22"/>
        </w:rPr>
      </w:pPr>
      <w:r>
        <w:rPr>
          <w:rFonts w:ascii="Calibri" w:hAnsi="Calibri" w:cs="Calibri"/>
          <w:sz w:val="22"/>
          <w:szCs w:val="22"/>
        </w:rPr>
        <w:t>I also created graph</w:t>
      </w:r>
      <w:r w:rsidR="00C66323">
        <w:rPr>
          <w:rFonts w:ascii="Calibri" w:hAnsi="Calibri" w:cs="Calibri"/>
          <w:sz w:val="22"/>
          <w:szCs w:val="22"/>
        </w:rPr>
        <w:t>s</w:t>
      </w:r>
      <w:r>
        <w:rPr>
          <w:rFonts w:ascii="Calibri" w:hAnsi="Calibri" w:cs="Calibri"/>
          <w:sz w:val="22"/>
          <w:szCs w:val="22"/>
        </w:rPr>
        <w:t xml:space="preserve"> to prove that my adaption mutation selection operator successfully worked during implementation. </w:t>
      </w:r>
      <w:r w:rsidR="00C66323">
        <w:rPr>
          <w:rFonts w:ascii="Calibri" w:hAnsi="Calibri" w:cs="Calibri"/>
          <w:sz w:val="22"/>
          <w:szCs w:val="22"/>
        </w:rPr>
        <w:t xml:space="preserve">The graphs shown below in the figures show </w:t>
      </w:r>
      <w:r w:rsidR="00EA314E">
        <w:rPr>
          <w:rFonts w:ascii="Calibri" w:hAnsi="Calibri" w:cs="Calibri"/>
          <w:sz w:val="22"/>
          <w:szCs w:val="22"/>
        </w:rPr>
        <w:t xml:space="preserve">the credits awarded to each mutation operator </w:t>
      </w:r>
      <w:r w:rsidR="00953554">
        <w:rPr>
          <w:rFonts w:ascii="Calibri" w:hAnsi="Calibri" w:cs="Calibri"/>
          <w:sz w:val="22"/>
          <w:szCs w:val="22"/>
        </w:rPr>
        <w:t xml:space="preserve">and the graphs show the increase of the mutation operator used due to the credits </w:t>
      </w:r>
      <w:r w:rsidR="000A47C6">
        <w:rPr>
          <w:rFonts w:ascii="Calibri" w:hAnsi="Calibri" w:cs="Calibri"/>
          <w:sz w:val="22"/>
          <w:szCs w:val="22"/>
        </w:rPr>
        <w:t>increasing throughout iterations, this indicates a working adaptive selection operator.</w:t>
      </w:r>
    </w:p>
    <w:p w14:paraId="22A0C8E0" w14:textId="77777777" w:rsidR="00155029" w:rsidRDefault="00155029" w:rsidP="00155029">
      <w:pPr>
        <w:keepNext/>
        <w:spacing w:line="360" w:lineRule="auto"/>
        <w:ind w:left="720" w:firstLine="0"/>
        <w:jc w:val="center"/>
      </w:pPr>
      <w:r w:rsidRPr="00155029">
        <w:rPr>
          <w:rFonts w:ascii="Calibri" w:hAnsi="Calibri" w:cs="Calibri"/>
          <w:noProof/>
          <w:sz w:val="22"/>
          <w:szCs w:val="22"/>
        </w:rPr>
        <w:drawing>
          <wp:inline distT="0" distB="0" distL="0" distR="0" wp14:anchorId="713181D0" wp14:editId="37055F40">
            <wp:extent cx="2516274" cy="1943100"/>
            <wp:effectExtent l="0" t="0" r="0" b="0"/>
            <wp:docPr id="1028"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155029">
        <w:rPr>
          <w:rFonts w:ascii="Calibri" w:hAnsi="Calibri" w:cs="Calibri"/>
          <w:noProof/>
          <w:sz w:val="22"/>
          <w:szCs w:val="22"/>
        </w:rPr>
        <w:drawing>
          <wp:inline distT="0" distB="0" distL="0" distR="0" wp14:anchorId="01E9D3AC" wp14:editId="19D089C0">
            <wp:extent cx="2581275" cy="1969048"/>
            <wp:effectExtent l="0" t="0" r="0" b="0"/>
            <wp:docPr id="1026"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574C543F" w14:textId="088CBB13" w:rsidR="000A47C6" w:rsidRPr="00155029" w:rsidRDefault="00155029" w:rsidP="00155029">
      <w:pPr>
        <w:pStyle w:val="Caption"/>
        <w:jc w:val="center"/>
        <w:rPr>
          <w:rFonts w:ascii="Calibri" w:hAnsi="Calibri" w:cs="Calibri"/>
          <w:szCs w:val="22"/>
        </w:rPr>
      </w:pPr>
      <w:r w:rsidRPr="00155029">
        <w:rPr>
          <w:rFonts w:ascii="Calibri" w:hAnsi="Calibri" w:cs="Calibri"/>
        </w:rPr>
        <w:t xml:space="preserve">Figure </w:t>
      </w:r>
      <w:r w:rsidRPr="00155029">
        <w:rPr>
          <w:rFonts w:ascii="Calibri" w:hAnsi="Calibri" w:cs="Calibri"/>
        </w:rPr>
        <w:fldChar w:fldCharType="begin"/>
      </w:r>
      <w:r w:rsidRPr="00155029">
        <w:rPr>
          <w:rFonts w:ascii="Calibri" w:hAnsi="Calibri" w:cs="Calibri"/>
        </w:rPr>
        <w:instrText xml:space="preserve"> SEQ Figure \* ARABIC </w:instrText>
      </w:r>
      <w:r w:rsidRPr="00155029">
        <w:rPr>
          <w:rFonts w:ascii="Calibri" w:hAnsi="Calibri" w:cs="Calibri"/>
        </w:rPr>
        <w:fldChar w:fldCharType="separate"/>
      </w:r>
      <w:r w:rsidRPr="00155029">
        <w:rPr>
          <w:rFonts w:ascii="Calibri" w:hAnsi="Calibri" w:cs="Calibri"/>
          <w:noProof/>
        </w:rPr>
        <w:t>17</w:t>
      </w:r>
      <w:r w:rsidRPr="00155029">
        <w:rPr>
          <w:rFonts w:ascii="Calibri" w:hAnsi="Calibri" w:cs="Calibri"/>
        </w:rPr>
        <w:fldChar w:fldCharType="end"/>
      </w:r>
      <w:r w:rsidRPr="00155029">
        <w:rPr>
          <w:rFonts w:ascii="Calibri" w:hAnsi="Calibri" w:cs="Calibri"/>
        </w:rPr>
        <w:t xml:space="preserve"> and 18: Adaptive Selection Graphs</w:t>
      </w:r>
    </w:p>
    <w:p w14:paraId="0C4DB22D" w14:textId="1BB92A10" w:rsidR="00742986" w:rsidRDefault="00742986" w:rsidP="00E21F77">
      <w:pPr>
        <w:spacing w:line="360" w:lineRule="auto"/>
        <w:ind w:firstLine="0"/>
        <w:rPr>
          <w:rFonts w:ascii="Calibri" w:hAnsi="Calibri" w:cs="Calibri"/>
          <w:sz w:val="22"/>
          <w:szCs w:val="22"/>
        </w:rPr>
      </w:pPr>
    </w:p>
    <w:p w14:paraId="100E6C28" w14:textId="1C3DED6D" w:rsidR="002F22BE" w:rsidRPr="0091629E" w:rsidRDefault="00742986" w:rsidP="0091629E">
      <w:pPr>
        <w:spacing w:line="360" w:lineRule="auto"/>
        <w:ind w:left="720" w:firstLine="0"/>
        <w:rPr>
          <w:rFonts w:ascii="Calibri" w:hAnsi="Calibri" w:cs="Calibri"/>
          <w:sz w:val="22"/>
          <w:szCs w:val="22"/>
        </w:rPr>
      </w:pPr>
      <w:r>
        <w:rPr>
          <w:rFonts w:ascii="Calibri" w:hAnsi="Calibri" w:cs="Calibri"/>
          <w:sz w:val="22"/>
          <w:szCs w:val="22"/>
        </w:rPr>
        <w:t xml:space="preserve">The aims and objectives that will be </w:t>
      </w:r>
      <w:r w:rsidR="00A61945">
        <w:rPr>
          <w:rFonts w:ascii="Calibri" w:hAnsi="Calibri" w:cs="Calibri"/>
          <w:sz w:val="22"/>
          <w:szCs w:val="22"/>
        </w:rPr>
        <w:t xml:space="preserve">completed from the data collection will be the comparison of performance from the algorithms created </w:t>
      </w:r>
      <w:r w:rsidR="0018026B">
        <w:rPr>
          <w:rFonts w:ascii="Calibri" w:hAnsi="Calibri" w:cs="Calibri"/>
          <w:sz w:val="22"/>
          <w:szCs w:val="22"/>
        </w:rPr>
        <w:t>and</w:t>
      </w:r>
      <w:r w:rsidR="00A61945">
        <w:rPr>
          <w:rFonts w:ascii="Calibri" w:hAnsi="Calibri" w:cs="Calibri"/>
          <w:sz w:val="22"/>
          <w:szCs w:val="22"/>
        </w:rPr>
        <w:t xml:space="preserve"> will show the progression in optimization throughout my project from the starting standard PSO algorithm</w:t>
      </w:r>
      <w:r w:rsidR="00D10EE8">
        <w:rPr>
          <w:rFonts w:ascii="Calibri" w:hAnsi="Calibri" w:cs="Calibri"/>
          <w:sz w:val="22"/>
          <w:szCs w:val="22"/>
        </w:rPr>
        <w:t xml:space="preserve"> with single mutation</w:t>
      </w:r>
      <w:r w:rsidR="00A61945">
        <w:rPr>
          <w:rFonts w:ascii="Calibri" w:hAnsi="Calibri" w:cs="Calibri"/>
          <w:sz w:val="22"/>
          <w:szCs w:val="22"/>
        </w:rPr>
        <w:t>, to the final developed PSO with Q-Learning.</w:t>
      </w:r>
      <w:r w:rsidR="00EF3A57">
        <w:rPr>
          <w:rFonts w:ascii="Calibri" w:hAnsi="Calibri" w:cs="Calibri"/>
          <w:sz w:val="22"/>
          <w:szCs w:val="22"/>
        </w:rPr>
        <w:t xml:space="preserve"> The creation of the graphs for the adaptive selection also confirms a working </w:t>
      </w:r>
      <w:r w:rsidR="00CF0CF8">
        <w:rPr>
          <w:rFonts w:ascii="Calibri" w:hAnsi="Calibri" w:cs="Calibri"/>
          <w:sz w:val="22"/>
          <w:szCs w:val="22"/>
        </w:rPr>
        <w:t xml:space="preserve">adaptive </w:t>
      </w:r>
      <w:r w:rsidR="004E28D9">
        <w:rPr>
          <w:rFonts w:ascii="Calibri" w:hAnsi="Calibri" w:cs="Calibri"/>
          <w:sz w:val="22"/>
          <w:szCs w:val="22"/>
        </w:rPr>
        <w:t>selection</w:t>
      </w:r>
      <w:r w:rsidR="008656D1">
        <w:rPr>
          <w:rFonts w:ascii="Calibri" w:hAnsi="Calibri" w:cs="Calibri"/>
          <w:sz w:val="22"/>
          <w:szCs w:val="22"/>
        </w:rPr>
        <w:t xml:space="preserve"> algorithm</w:t>
      </w:r>
      <w:r w:rsidR="0091629E">
        <w:rPr>
          <w:rFonts w:ascii="Calibri" w:hAnsi="Calibri" w:cs="Calibri"/>
          <w:sz w:val="22"/>
          <w:szCs w:val="22"/>
        </w:rPr>
        <w:t>.</w:t>
      </w:r>
    </w:p>
    <w:p w14:paraId="1826DFD8" w14:textId="7BCD3970" w:rsidR="00752352" w:rsidRPr="002F22BE" w:rsidRDefault="00FA1EE8" w:rsidP="002F22BE">
      <w:pPr>
        <w:pStyle w:val="Heading1"/>
        <w:ind w:firstLine="720"/>
        <w:jc w:val="left"/>
        <w:rPr>
          <w:rFonts w:ascii="Calibri" w:hAnsi="Calibri" w:cs="Calibri"/>
        </w:rPr>
      </w:pPr>
      <w:bookmarkStart w:id="45" w:name="_Toc67859002"/>
      <w:r w:rsidRPr="00084694">
        <w:rPr>
          <w:rFonts w:ascii="Calibri" w:hAnsi="Calibri" w:cs="Calibri"/>
        </w:rPr>
        <w:lastRenderedPageBreak/>
        <w:t>7</w:t>
      </w:r>
      <w:r w:rsidR="00084694" w:rsidRPr="00084694">
        <w:rPr>
          <w:rFonts w:ascii="Calibri" w:hAnsi="Calibri" w:cs="Calibri"/>
        </w:rPr>
        <w:t>.</w:t>
      </w:r>
      <w:r w:rsidRPr="00084694">
        <w:rPr>
          <w:rFonts w:ascii="Calibri" w:hAnsi="Calibri" w:cs="Calibri"/>
        </w:rPr>
        <w:t xml:space="preserve"> Results and Findings</w:t>
      </w:r>
      <w:bookmarkEnd w:id="45"/>
    </w:p>
    <w:p w14:paraId="1A79A06A" w14:textId="69F93303" w:rsidR="00271E92" w:rsidRPr="00B5527D" w:rsidRDefault="00D22923" w:rsidP="002F22BE">
      <w:pPr>
        <w:spacing w:line="360" w:lineRule="auto"/>
        <w:rPr>
          <w:rFonts w:ascii="Calibri" w:hAnsi="Calibri" w:cs="Calibri"/>
          <w:b/>
          <w:bCs/>
          <w:color w:val="FF0000"/>
          <w:sz w:val="22"/>
          <w:szCs w:val="22"/>
        </w:rPr>
      </w:pPr>
      <w:r>
        <w:rPr>
          <w:rFonts w:ascii="Calibri" w:hAnsi="Calibri" w:cs="Calibri"/>
          <w:b/>
          <w:bCs/>
          <w:color w:val="FF0000"/>
          <w:sz w:val="22"/>
          <w:szCs w:val="22"/>
        </w:rPr>
        <w:t>SHOW GRAPHS AND TABLES OF DATA FROM TESTING.</w:t>
      </w:r>
    </w:p>
    <w:p w14:paraId="4FA56E2F" w14:textId="46F71334" w:rsidR="00C248A0" w:rsidRDefault="00C248A0" w:rsidP="00683536">
      <w:pPr>
        <w:spacing w:line="360" w:lineRule="auto"/>
        <w:ind w:firstLine="0"/>
        <w:rPr>
          <w:rFonts w:ascii="Calibri" w:hAnsi="Calibri" w:cs="Calibri"/>
          <w:b/>
          <w:bCs/>
          <w:sz w:val="28"/>
          <w:szCs w:val="28"/>
        </w:rPr>
      </w:pPr>
    </w:p>
    <w:p w14:paraId="0FA8965F" w14:textId="519D843E" w:rsidR="002D4689" w:rsidRDefault="002D4689" w:rsidP="00683536">
      <w:pPr>
        <w:spacing w:line="360" w:lineRule="auto"/>
        <w:ind w:firstLine="0"/>
        <w:rPr>
          <w:rFonts w:ascii="Calibri" w:hAnsi="Calibri" w:cs="Calibri"/>
          <w:b/>
          <w:bCs/>
          <w:sz w:val="28"/>
          <w:szCs w:val="28"/>
        </w:rPr>
      </w:pPr>
    </w:p>
    <w:p w14:paraId="22E70E2D" w14:textId="3FD5C1D7" w:rsidR="002D4689" w:rsidRDefault="002D4689" w:rsidP="00683536">
      <w:pPr>
        <w:spacing w:line="360" w:lineRule="auto"/>
        <w:ind w:firstLine="0"/>
        <w:rPr>
          <w:rFonts w:ascii="Calibri" w:hAnsi="Calibri" w:cs="Calibri"/>
          <w:b/>
          <w:bCs/>
          <w:sz w:val="28"/>
          <w:szCs w:val="28"/>
        </w:rPr>
      </w:pPr>
    </w:p>
    <w:p w14:paraId="067A3372" w14:textId="3A96027E" w:rsidR="002D4689" w:rsidRDefault="002D4689" w:rsidP="00683536">
      <w:pPr>
        <w:spacing w:line="360" w:lineRule="auto"/>
        <w:ind w:firstLine="0"/>
        <w:rPr>
          <w:rFonts w:ascii="Calibri" w:hAnsi="Calibri" w:cs="Calibri"/>
          <w:b/>
          <w:bCs/>
          <w:sz w:val="28"/>
          <w:szCs w:val="28"/>
        </w:rPr>
      </w:pPr>
    </w:p>
    <w:p w14:paraId="27EA7A69" w14:textId="691F3CA4" w:rsidR="002D4689" w:rsidRDefault="002D4689" w:rsidP="00683536">
      <w:pPr>
        <w:spacing w:line="360" w:lineRule="auto"/>
        <w:ind w:firstLine="0"/>
        <w:rPr>
          <w:rFonts w:ascii="Calibri" w:hAnsi="Calibri" w:cs="Calibri"/>
          <w:b/>
          <w:bCs/>
          <w:sz w:val="28"/>
          <w:szCs w:val="28"/>
        </w:rPr>
      </w:pPr>
    </w:p>
    <w:p w14:paraId="084166B4" w14:textId="77777777" w:rsidR="00996E67" w:rsidRDefault="00996E67" w:rsidP="00683536">
      <w:pPr>
        <w:spacing w:line="360" w:lineRule="auto"/>
        <w:ind w:firstLine="0"/>
        <w:rPr>
          <w:rFonts w:ascii="Calibri" w:hAnsi="Calibri" w:cs="Calibri"/>
          <w:b/>
          <w:bCs/>
          <w:sz w:val="28"/>
          <w:szCs w:val="28"/>
        </w:rPr>
      </w:pPr>
    </w:p>
    <w:p w14:paraId="53DB7F28" w14:textId="77777777" w:rsidR="00C45840" w:rsidRDefault="0091056A" w:rsidP="0091056A">
      <w:pPr>
        <w:pStyle w:val="Heading1"/>
        <w:jc w:val="left"/>
      </w:pPr>
      <w:r>
        <w:tab/>
      </w:r>
    </w:p>
    <w:p w14:paraId="38E27AF0" w14:textId="674059E8" w:rsidR="00C45840" w:rsidRDefault="006B2CEE" w:rsidP="00C45840">
      <w:pPr>
        <w:pStyle w:val="Heading1"/>
        <w:ind w:firstLine="720"/>
        <w:jc w:val="left"/>
        <w:rPr>
          <w:rFonts w:ascii="Calibri" w:hAnsi="Calibri" w:cs="Calibri"/>
        </w:rPr>
      </w:pPr>
      <w:bookmarkStart w:id="46" w:name="_Toc67859003"/>
      <w:r>
        <w:rPr>
          <w:rFonts w:ascii="Calibri" w:hAnsi="Calibri" w:cs="Calibri"/>
        </w:rPr>
        <w:t xml:space="preserve">9. </w:t>
      </w:r>
      <w:r w:rsidR="00C45840" w:rsidRPr="00592EFB">
        <w:rPr>
          <w:rFonts w:ascii="Calibri" w:hAnsi="Calibri" w:cs="Calibri"/>
        </w:rPr>
        <w:t>References</w:t>
      </w:r>
      <w:bookmarkEnd w:id="46"/>
    </w:p>
    <w:p w14:paraId="21E8E33B" w14:textId="7F88C84A" w:rsidR="00E05016" w:rsidRPr="00E05016" w:rsidRDefault="006B2CEE" w:rsidP="00E05016">
      <w:pPr>
        <w:pStyle w:val="Heading1"/>
        <w:ind w:firstLine="720"/>
        <w:jc w:val="left"/>
        <w:rPr>
          <w:rFonts w:ascii="Calibri" w:hAnsi="Calibri" w:cs="Calibri"/>
        </w:rPr>
      </w:pPr>
      <w:r>
        <w:rPr>
          <w:rFonts w:ascii="Calibri" w:hAnsi="Calibri" w:cs="Calibri"/>
        </w:rPr>
        <w:t xml:space="preserve">9.1 </w:t>
      </w:r>
      <w:r w:rsidR="00E05016" w:rsidRPr="00E05016">
        <w:rPr>
          <w:rFonts w:ascii="Calibri" w:hAnsi="Calibri" w:cs="Calibri"/>
        </w:rPr>
        <w:t>Literature</w:t>
      </w:r>
    </w:p>
    <w:p w14:paraId="230D3D75"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Arin, A. Rabadi, G. (2017) </w:t>
      </w:r>
      <w:r w:rsidRPr="00E05016">
        <w:rPr>
          <w:rFonts w:ascii="Calibri" w:hAnsi="Calibri" w:cs="Calibri"/>
          <w:i/>
          <w:iCs/>
          <w:sz w:val="22"/>
          <w:szCs w:val="22"/>
        </w:rPr>
        <w:t xml:space="preserve">Integrating Estimation of Distribution Algorithms versus Q-Learning Into Meta-Raps for Solving the 0-1 Multidimensional Knapsack Problem. Computers &amp; Industrial Engineering. </w:t>
      </w:r>
      <w:r w:rsidRPr="00E05016">
        <w:rPr>
          <w:rFonts w:ascii="Calibri" w:hAnsi="Calibri" w:cs="Calibri"/>
          <w:sz w:val="22"/>
          <w:szCs w:val="22"/>
        </w:rPr>
        <w:t xml:space="preserve">112, pp. 706-720. Available from: </w:t>
      </w:r>
      <w:hyperlink r:id="rId2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9041EB">
      <w:pPr>
        <w:spacing w:line="360" w:lineRule="auto"/>
        <w:ind w:left="720" w:firstLine="0"/>
        <w:rPr>
          <w:rFonts w:ascii="Calibri" w:hAnsi="Calibri" w:cs="Calibri"/>
          <w:sz w:val="22"/>
          <w:szCs w:val="22"/>
        </w:rPr>
      </w:pPr>
    </w:p>
    <w:p w14:paraId="44D00FA4"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9041EB">
      <w:pPr>
        <w:spacing w:line="360" w:lineRule="auto"/>
        <w:ind w:left="720" w:firstLine="0"/>
        <w:rPr>
          <w:rFonts w:ascii="Calibri" w:hAnsi="Calibri" w:cs="Calibri"/>
          <w:sz w:val="22"/>
          <w:szCs w:val="22"/>
        </w:rPr>
      </w:pPr>
    </w:p>
    <w:p w14:paraId="5BE75CCC"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Arsham,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2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9041EB">
      <w:pPr>
        <w:spacing w:line="360" w:lineRule="auto"/>
        <w:ind w:left="720" w:firstLine="0"/>
        <w:rPr>
          <w:rFonts w:ascii="Calibri" w:hAnsi="Calibri" w:cs="Calibri"/>
          <w:sz w:val="22"/>
          <w:szCs w:val="22"/>
        </w:rPr>
      </w:pPr>
    </w:p>
    <w:p w14:paraId="090A4454" w14:textId="77777777" w:rsidR="00E05016" w:rsidRPr="00E05016" w:rsidRDefault="00E05016" w:rsidP="009041EB">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9041EB">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lastRenderedPageBreak/>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9041EB">
      <w:pPr>
        <w:spacing w:line="360" w:lineRule="auto"/>
        <w:ind w:left="720" w:firstLine="0"/>
        <w:rPr>
          <w:rFonts w:ascii="Calibri" w:hAnsi="Calibri" w:cs="Calibri"/>
          <w:sz w:val="22"/>
          <w:szCs w:val="22"/>
        </w:rPr>
      </w:pPr>
    </w:p>
    <w:p w14:paraId="73DCF77E" w14:textId="77777777" w:rsidR="00E05016" w:rsidRPr="00E05016" w:rsidRDefault="00E05016" w:rsidP="009041EB">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Boyer, V., Elkihel,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9041EB">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Ciaburro, G. (2018) Keras Reinforcement Learning Projects [online], Packt Publishing. [Accessed 19 November 2020].</w:t>
      </w:r>
    </w:p>
    <w:p w14:paraId="16422658" w14:textId="77777777" w:rsidR="00E05016" w:rsidRPr="00E05016" w:rsidRDefault="00E05016" w:rsidP="009041EB">
      <w:pPr>
        <w:spacing w:line="360" w:lineRule="auto"/>
        <w:ind w:left="720" w:firstLine="0"/>
        <w:rPr>
          <w:rFonts w:ascii="Calibri" w:hAnsi="Calibri" w:cs="Calibri"/>
          <w:sz w:val="22"/>
          <w:szCs w:val="22"/>
        </w:rPr>
      </w:pPr>
    </w:p>
    <w:p w14:paraId="02C5BF16" w14:textId="77777777" w:rsidR="00E05016" w:rsidRPr="00E05016" w:rsidRDefault="00E05016" w:rsidP="009041EB">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Giftson Samuel, G. and Christober Asir Rajan, C. (2015) Hybrid: Particle Swarm Optimization-genetic Algorithm and Particle Swarm Optimization-shuffled Frog Leaping Algorithm For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9041EB">
      <w:pPr>
        <w:spacing w:line="360" w:lineRule="auto"/>
        <w:ind w:left="720" w:firstLine="0"/>
        <w:rPr>
          <w:rFonts w:ascii="Calibri" w:hAnsi="Calibri" w:cs="Calibri"/>
          <w:sz w:val="22"/>
          <w:szCs w:val="22"/>
        </w:rPr>
      </w:pPr>
    </w:p>
    <w:p w14:paraId="7B2B517B" w14:textId="77777777" w:rsidR="00E05016" w:rsidRPr="00E05016" w:rsidRDefault="00E05016" w:rsidP="009041EB">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Haddar, B., Khemakhem, M., Rhimi, H. and Chabchoub,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9041EB">
      <w:pPr>
        <w:spacing w:line="360" w:lineRule="auto"/>
        <w:ind w:left="720" w:firstLine="0"/>
        <w:rPr>
          <w:rFonts w:ascii="Calibri" w:hAnsi="Calibri" w:cs="Calibri"/>
          <w:sz w:val="22"/>
          <w:szCs w:val="22"/>
        </w:rPr>
      </w:pPr>
    </w:p>
    <w:p w14:paraId="3F2AA04C"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Hassanien, A.E and Emary, E. (2016), Swarm Intelligence: Principles, Advances and Applications. [online], CRC Press. [Accessed 19 November 2020]</w:t>
      </w:r>
    </w:p>
    <w:p w14:paraId="615460D2" w14:textId="77777777" w:rsidR="00E05016" w:rsidRPr="00E05016" w:rsidRDefault="00E05016" w:rsidP="009041EB">
      <w:pPr>
        <w:spacing w:line="360" w:lineRule="auto"/>
        <w:ind w:left="720" w:firstLine="0"/>
        <w:rPr>
          <w:rFonts w:ascii="Calibri" w:hAnsi="Calibri" w:cs="Calibri"/>
          <w:sz w:val="22"/>
          <w:szCs w:val="22"/>
        </w:rPr>
      </w:pPr>
    </w:p>
    <w:p w14:paraId="7D1330A0"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Paul, S. FloydHub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2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9041EB">
      <w:pPr>
        <w:spacing w:line="360" w:lineRule="auto"/>
        <w:ind w:left="720" w:firstLine="0"/>
        <w:rPr>
          <w:rFonts w:ascii="Calibri" w:hAnsi="Calibri" w:cs="Calibri"/>
          <w:sz w:val="22"/>
          <w:szCs w:val="22"/>
        </w:rPr>
      </w:pPr>
    </w:p>
    <w:p w14:paraId="2408001F" w14:textId="77777777" w:rsidR="00E05016" w:rsidRPr="00E05016" w:rsidRDefault="00E05016" w:rsidP="009041EB">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Punchinger, J., Raidl, G.R. and Pferschy,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9041EB">
      <w:pPr>
        <w:spacing w:line="360" w:lineRule="auto"/>
        <w:ind w:left="720" w:firstLine="0"/>
        <w:rPr>
          <w:rFonts w:ascii="Calibri" w:hAnsi="Calibri" w:cs="Calibri"/>
          <w:sz w:val="22"/>
          <w:szCs w:val="22"/>
        </w:rPr>
      </w:pPr>
    </w:p>
    <w:p w14:paraId="3AC7830B"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Ravichandiran, S. (2018), Reinforcement Learning with Python [online], Packt Publishing. [Accessed 19 November 2020]</w:t>
      </w:r>
    </w:p>
    <w:p w14:paraId="12FAFFD6"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lastRenderedPageBreak/>
        <w:t>Sewak, M. (2019), Deep Reinforcement Learning: Frontiers of Artificial Intelligence [online], Springer. [Accessed 19 November 2020].</w:t>
      </w:r>
    </w:p>
    <w:p w14:paraId="4235691E" w14:textId="77777777" w:rsidR="00E05016" w:rsidRPr="00E05016" w:rsidRDefault="00E05016" w:rsidP="009041EB">
      <w:pPr>
        <w:spacing w:line="360" w:lineRule="auto"/>
        <w:ind w:left="720" w:firstLine="0"/>
        <w:rPr>
          <w:rFonts w:ascii="Calibri" w:hAnsi="Calibri" w:cs="Calibri"/>
          <w:sz w:val="22"/>
          <w:szCs w:val="22"/>
        </w:rPr>
      </w:pPr>
    </w:p>
    <w:p w14:paraId="160E7C77" w14:textId="77777777" w:rsidR="00E05016" w:rsidRPr="00E05016" w:rsidRDefault="00E05016" w:rsidP="009041EB">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Kazakov,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9041EB">
      <w:pPr>
        <w:spacing w:line="360" w:lineRule="auto"/>
        <w:ind w:left="720" w:firstLine="0"/>
        <w:rPr>
          <w:rFonts w:ascii="Calibri" w:hAnsi="Calibri" w:cs="Calibri"/>
          <w:sz w:val="22"/>
          <w:szCs w:val="22"/>
        </w:rPr>
      </w:pPr>
    </w:p>
    <w:p w14:paraId="085FC721"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r w:rsidRPr="00E05016">
        <w:rPr>
          <w:rFonts w:ascii="Calibri" w:hAnsi="Calibri" w:cs="Calibri"/>
          <w:sz w:val="22"/>
          <w:szCs w:val="22"/>
          <w:shd w:val="clear" w:color="auto" w:fill="FFFFFF"/>
          <w:lang w:val="en-GB"/>
        </w:rPr>
        <w:t xml:space="preserve">Tmats (2017) knapsack_pso. Available from: </w:t>
      </w:r>
      <w:hyperlink r:id="rId3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r w:rsidRPr="00E05016">
        <w:rPr>
          <w:rFonts w:ascii="Calibri" w:hAnsi="Calibri" w:cs="Calibri"/>
          <w:color w:val="000000" w:themeColor="text1"/>
          <w:sz w:val="22"/>
          <w:szCs w:val="22"/>
        </w:rPr>
        <w:t xml:space="preserve">Violante,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3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55911C09" w:rsidR="00E05016" w:rsidRPr="00CC1D52" w:rsidRDefault="00592EFB" w:rsidP="00CC1D52">
      <w:pPr>
        <w:pStyle w:val="Heading1"/>
        <w:jc w:val="left"/>
        <w:rPr>
          <w:rFonts w:ascii="Calibri" w:hAnsi="Calibri" w:cs="Calibri"/>
          <w:color w:val="FF0000"/>
        </w:rPr>
      </w:pPr>
      <w:r w:rsidRPr="00592EFB">
        <w:rPr>
          <w:rFonts w:ascii="Calibri" w:hAnsi="Calibri" w:cs="Calibri"/>
        </w:rPr>
        <w:tab/>
      </w:r>
      <w:r w:rsidR="006B2CEE">
        <w:rPr>
          <w:rFonts w:ascii="Calibri" w:hAnsi="Calibri" w:cs="Calibri"/>
        </w:rPr>
        <w:t xml:space="preserve">9.2 </w:t>
      </w:r>
      <w:r w:rsidRPr="00592EFB">
        <w:rPr>
          <w:rFonts w:ascii="Calibri" w:hAnsi="Calibri" w:cs="Calibri"/>
        </w:rPr>
        <w:t>Software</w:t>
      </w:r>
      <w:r w:rsidR="00CC1D52">
        <w:rPr>
          <w:rFonts w:ascii="Calibri" w:hAnsi="Calibri" w:cs="Calibri"/>
        </w:rPr>
        <w:t xml:space="preserve"> </w:t>
      </w:r>
      <w:r w:rsidR="00CC1D52">
        <w:rPr>
          <w:rFonts w:ascii="Calibri" w:hAnsi="Calibri" w:cs="Calibri"/>
          <w:color w:val="FF0000"/>
        </w:rPr>
        <w:t>TO DO.</w:t>
      </w:r>
    </w:p>
    <w:p w14:paraId="173A66CB" w14:textId="71DDBC20" w:rsidR="00592EFB" w:rsidRDefault="00592EFB" w:rsidP="00592EFB">
      <w:pPr>
        <w:rPr>
          <w:rFonts w:ascii="Calibri" w:hAnsi="Calibri" w:cs="Calibri"/>
          <w:sz w:val="22"/>
          <w:szCs w:val="22"/>
        </w:rPr>
      </w:pPr>
      <w:r>
        <w:rPr>
          <w:rFonts w:ascii="Calibri" w:hAnsi="Calibri" w:cs="Calibri"/>
          <w:sz w:val="22"/>
          <w:szCs w:val="22"/>
        </w:rPr>
        <w:t>Astah UML</w:t>
      </w:r>
    </w:p>
    <w:p w14:paraId="6C20F615" w14:textId="400D532B" w:rsidR="000F219E" w:rsidRDefault="000F219E" w:rsidP="000F219E">
      <w:pPr>
        <w:rPr>
          <w:rFonts w:ascii="Calibri" w:hAnsi="Calibri" w:cs="Calibri"/>
          <w:sz w:val="22"/>
          <w:szCs w:val="22"/>
        </w:rPr>
      </w:pPr>
      <w:r>
        <w:rPr>
          <w:rFonts w:ascii="Calibri" w:hAnsi="Calibri" w:cs="Calibri"/>
          <w:sz w:val="22"/>
          <w:szCs w:val="22"/>
        </w:rPr>
        <w:t>Lucid.app</w:t>
      </w:r>
    </w:p>
    <w:p w14:paraId="5A3C7BD3" w14:textId="3B145483" w:rsidR="000F219E" w:rsidRDefault="000F219E" w:rsidP="000F219E">
      <w:pPr>
        <w:rPr>
          <w:rFonts w:ascii="Calibri" w:hAnsi="Calibri" w:cs="Calibri"/>
          <w:sz w:val="22"/>
          <w:szCs w:val="22"/>
        </w:rPr>
      </w:pPr>
      <w:r>
        <w:rPr>
          <w:rFonts w:ascii="Calibri" w:hAnsi="Calibri" w:cs="Calibri"/>
          <w:sz w:val="22"/>
          <w:szCs w:val="22"/>
        </w:rPr>
        <w:t>Matplotlib</w:t>
      </w:r>
    </w:p>
    <w:p w14:paraId="6604A66F" w14:textId="6DE96102" w:rsidR="000F219E" w:rsidRDefault="000F219E" w:rsidP="000F219E">
      <w:pPr>
        <w:rPr>
          <w:rFonts w:ascii="Calibri" w:hAnsi="Calibri" w:cs="Calibri"/>
          <w:sz w:val="22"/>
          <w:szCs w:val="22"/>
        </w:rPr>
      </w:pPr>
      <w:r>
        <w:rPr>
          <w:rFonts w:ascii="Calibri" w:hAnsi="Calibri" w:cs="Calibri"/>
          <w:sz w:val="22"/>
          <w:szCs w:val="22"/>
        </w:rPr>
        <w:t>numPy</w:t>
      </w:r>
    </w:p>
    <w:p w14:paraId="2D3B6E48" w14:textId="641D4D1F" w:rsidR="000F219E" w:rsidRDefault="00984C2B" w:rsidP="000F219E">
      <w:pPr>
        <w:rPr>
          <w:rFonts w:ascii="Calibri" w:hAnsi="Calibri" w:cs="Calibri"/>
          <w:sz w:val="22"/>
          <w:szCs w:val="22"/>
        </w:rPr>
      </w:pPr>
      <w:r>
        <w:rPr>
          <w:rFonts w:ascii="Calibri" w:hAnsi="Calibri" w:cs="Calibri"/>
          <w:sz w:val="22"/>
          <w:szCs w:val="22"/>
        </w:rPr>
        <w:t>Python 3.9</w:t>
      </w:r>
    </w:p>
    <w:p w14:paraId="73EC4A6E" w14:textId="533ED3FA" w:rsidR="008B0A04" w:rsidRPr="00E05016" w:rsidRDefault="00984C2B" w:rsidP="00E05016">
      <w:pPr>
        <w:rPr>
          <w:rFonts w:ascii="Calibri" w:hAnsi="Calibri" w:cs="Calibri"/>
          <w:sz w:val="22"/>
          <w:szCs w:val="22"/>
        </w:rPr>
      </w:pPr>
      <w:r>
        <w:rPr>
          <w:rFonts w:ascii="Calibri" w:hAnsi="Calibri" w:cs="Calibri"/>
          <w:sz w:val="22"/>
          <w:szCs w:val="22"/>
        </w:rPr>
        <w:t>TeamGantt</w:t>
      </w:r>
    </w:p>
    <w:p w14:paraId="1279C6CE" w14:textId="6D617C23" w:rsidR="0091056A" w:rsidRDefault="006B2CEE" w:rsidP="00996E67">
      <w:pPr>
        <w:pStyle w:val="Heading1"/>
        <w:ind w:firstLine="720"/>
        <w:jc w:val="left"/>
        <w:rPr>
          <w:rFonts w:ascii="Calibri" w:hAnsi="Calibri" w:cs="Calibri"/>
        </w:rPr>
      </w:pPr>
      <w:bookmarkStart w:id="47" w:name="_Toc67859004"/>
      <w:r>
        <w:rPr>
          <w:rFonts w:ascii="Calibri" w:hAnsi="Calibri" w:cs="Calibri"/>
        </w:rPr>
        <w:t xml:space="preserve">10. </w:t>
      </w:r>
      <w:r w:rsidR="0091056A" w:rsidRPr="0091056A">
        <w:rPr>
          <w:rFonts w:ascii="Calibri" w:hAnsi="Calibri" w:cs="Calibri"/>
        </w:rPr>
        <w:t>Appendix</w:t>
      </w:r>
      <w:bookmarkEnd w:id="47"/>
    </w:p>
    <w:p w14:paraId="4FE439AF" w14:textId="06023F78" w:rsidR="00ED58F5" w:rsidRPr="00ED58F5" w:rsidRDefault="00ED58F5" w:rsidP="00ED58F5">
      <w:pPr>
        <w:pStyle w:val="Heading1"/>
        <w:ind w:firstLine="720"/>
        <w:jc w:val="left"/>
        <w:rPr>
          <w:rFonts w:ascii="Calibri" w:hAnsi="Calibri" w:cs="Calibri"/>
        </w:rPr>
      </w:pPr>
      <w:r w:rsidRPr="00ED58F5">
        <w:rPr>
          <w:rFonts w:ascii="Calibri" w:hAnsi="Calibri" w:cs="Calibri"/>
        </w:rPr>
        <w:t>10.1 Appendix 1: Data Sets</w:t>
      </w:r>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lastRenderedPageBreak/>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8B0A04">
      <w:pPr>
        <w:pStyle w:val="Caption"/>
        <w:keepNext/>
        <w:jc w:val="center"/>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191CB29E" w14:textId="77777777" w:rsidR="008B0A04" w:rsidRDefault="008B0A04" w:rsidP="008B0A04">
      <w:pPr>
        <w:pStyle w:val="Caption"/>
        <w:keepNext/>
        <w:jc w:val="center"/>
      </w:pPr>
    </w:p>
    <w:p w14:paraId="7CFD282B" w14:textId="77777777" w:rsidR="008B0A04" w:rsidRDefault="008B0A04" w:rsidP="008B0A04">
      <w:pPr>
        <w:pStyle w:val="Caption"/>
        <w:keepNext/>
        <w:jc w:val="center"/>
      </w:pPr>
    </w:p>
    <w:p w14:paraId="16FAF27C" w14:textId="77777777" w:rsidR="008B0A04" w:rsidRDefault="008B0A04" w:rsidP="008B0A04">
      <w:pPr>
        <w:pStyle w:val="Caption"/>
        <w:keepNext/>
        <w:jc w:val="center"/>
      </w:pPr>
    </w:p>
    <w:p w14:paraId="34353213" w14:textId="77777777" w:rsidR="008B0A04" w:rsidRDefault="008B0A04" w:rsidP="008B0A04">
      <w:pPr>
        <w:pStyle w:val="Caption"/>
        <w:keepNext/>
      </w:pPr>
    </w:p>
    <w:p w14:paraId="77CED120" w14:textId="634F9A6B" w:rsidR="008B0A04" w:rsidRPr="00CE4E92" w:rsidRDefault="008B0A04" w:rsidP="008B0A04">
      <w:pPr>
        <w:pStyle w:val="Caption"/>
        <w:keepNext/>
        <w:jc w:val="center"/>
        <w:rPr>
          <w:rFonts w:ascii="Calibri" w:hAnsi="Calibri" w:cs="Calibri"/>
        </w:rPr>
      </w:pPr>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0F50B7">
        <w:rPr>
          <w:rFonts w:ascii="Calibri" w:hAnsi="Calibri" w:cs="Calibri"/>
          <w:noProof/>
        </w:rPr>
        <w:t>2</w:t>
      </w:r>
      <w:r w:rsidRPr="00CE4E92">
        <w:rPr>
          <w:rFonts w:ascii="Calibri" w:hAnsi="Calibri" w:cs="Calibri"/>
        </w:rPr>
        <w:fldChar w:fldCharType="end"/>
      </w:r>
      <w:r w:rsidRPr="00CE4E92">
        <w:rPr>
          <w:rFonts w:ascii="Calibri" w:hAnsi="Calibri" w:cs="Calibri"/>
        </w:rPr>
        <w:t>: Data Sets</w:t>
      </w:r>
    </w:p>
    <w:p w14:paraId="38F39806" w14:textId="77777777" w:rsidR="008B0A04" w:rsidRPr="008B0A04" w:rsidRDefault="008B0A04" w:rsidP="008B0A04"/>
    <w:p w14:paraId="03AA50BB" w14:textId="5EE9643F" w:rsidR="00C45840" w:rsidRDefault="00C45840" w:rsidP="00C45840"/>
    <w:p w14:paraId="3AB7AD7D" w14:textId="33875DC4" w:rsidR="00ED58F5" w:rsidRDefault="00ED58F5" w:rsidP="00C45840"/>
    <w:p w14:paraId="6B24FB5F" w14:textId="04CC5D2F" w:rsidR="00ED58F5" w:rsidRDefault="00ED58F5" w:rsidP="00C45840"/>
    <w:p w14:paraId="2F1F7651" w14:textId="650ADBA3" w:rsidR="00ED58F5" w:rsidRDefault="00ED58F5" w:rsidP="00C45840"/>
    <w:p w14:paraId="6C98F0BA" w14:textId="4257FAB8" w:rsidR="00ED58F5" w:rsidRDefault="00ED58F5" w:rsidP="00C45840"/>
    <w:p w14:paraId="443A3518" w14:textId="0813A1CE" w:rsidR="00ED58F5" w:rsidRDefault="00ED58F5" w:rsidP="00C45840"/>
    <w:p w14:paraId="74330545" w14:textId="645E1310" w:rsidR="00ED58F5" w:rsidRDefault="00ED58F5" w:rsidP="00C45840"/>
    <w:p w14:paraId="080E3557" w14:textId="24210CFE" w:rsidR="00ED58F5" w:rsidRDefault="00ED58F5" w:rsidP="00C45840"/>
    <w:p w14:paraId="22FC4391" w14:textId="42B8DC9B" w:rsidR="00ED58F5" w:rsidRDefault="00ED58F5" w:rsidP="00C45840"/>
    <w:p w14:paraId="48F3F25C" w14:textId="51A59B46" w:rsidR="00ED58F5" w:rsidRDefault="00ED58F5" w:rsidP="00C45840"/>
    <w:p w14:paraId="59429CD4" w14:textId="6B874708" w:rsidR="00ED58F5" w:rsidRDefault="00ED58F5" w:rsidP="00C45840"/>
    <w:p w14:paraId="3FBCEBD4" w14:textId="4DAFE979" w:rsidR="00ED58F5" w:rsidRDefault="00ED58F5" w:rsidP="00C45840"/>
    <w:p w14:paraId="709CAF68" w14:textId="751CC136" w:rsidR="00ED58F5" w:rsidRPr="00ED58F5" w:rsidRDefault="00ED58F5" w:rsidP="00ED58F5">
      <w:pPr>
        <w:pStyle w:val="Heading1"/>
        <w:ind w:firstLine="720"/>
        <w:jc w:val="left"/>
        <w:rPr>
          <w:rFonts w:ascii="Calibri" w:hAnsi="Calibri" w:cs="Calibri"/>
        </w:rPr>
      </w:pPr>
      <w:r w:rsidRPr="00ED58F5">
        <w:rPr>
          <w:rFonts w:ascii="Calibri" w:hAnsi="Calibri" w:cs="Calibri"/>
        </w:rPr>
        <w:t>Appendix 2: Extraction of Q-Table from Implementation</w:t>
      </w:r>
    </w:p>
    <w:p w14:paraId="575C11CD" w14:textId="77777777" w:rsidR="00ED58F5" w:rsidRPr="00C45840" w:rsidRDefault="00ED58F5" w:rsidP="00C45840"/>
    <w:tbl>
      <w:tblPr>
        <w:tblpPr w:leftFromText="180" w:rightFromText="180" w:vertAnchor="text" w:horzAnchor="margin" w:tblpXSpec="center" w:tblpY="-254"/>
        <w:tblW w:w="6760" w:type="dxa"/>
        <w:tblLook w:val="04A0" w:firstRow="1" w:lastRow="0" w:firstColumn="1" w:lastColumn="0" w:noHBand="0" w:noVBand="1"/>
      </w:tblPr>
      <w:tblGrid>
        <w:gridCol w:w="1040"/>
        <w:gridCol w:w="2860"/>
        <w:gridCol w:w="2860"/>
      </w:tblGrid>
      <w:tr w:rsidR="00C45840" w:rsidRPr="00963C40" w14:paraId="6AACFFD7" w14:textId="77777777" w:rsidTr="008B0A04">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A5F7CC3"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lastRenderedPageBreak/>
              <w:t>Reward</w:t>
            </w:r>
          </w:p>
        </w:tc>
        <w:tc>
          <w:tcPr>
            <w:tcW w:w="2860" w:type="dxa"/>
            <w:tcBorders>
              <w:top w:val="single" w:sz="4" w:space="0" w:color="000000"/>
              <w:left w:val="nil"/>
              <w:bottom w:val="single" w:sz="4" w:space="0" w:color="000000"/>
              <w:right w:val="nil"/>
            </w:tcBorders>
            <w:shd w:val="clear" w:color="auto" w:fill="auto"/>
            <w:noWrap/>
            <w:vAlign w:val="bottom"/>
            <w:hideMark/>
          </w:tcPr>
          <w:p w14:paraId="1C422D84"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Old Particle State</w:t>
            </w:r>
          </w:p>
        </w:tc>
        <w:tc>
          <w:tcPr>
            <w:tcW w:w="2860" w:type="dxa"/>
            <w:tcBorders>
              <w:top w:val="single" w:sz="4" w:space="0" w:color="000000"/>
              <w:left w:val="nil"/>
              <w:bottom w:val="single" w:sz="4" w:space="0" w:color="000000"/>
              <w:right w:val="nil"/>
            </w:tcBorders>
            <w:shd w:val="clear" w:color="auto" w:fill="auto"/>
            <w:noWrap/>
            <w:vAlign w:val="bottom"/>
            <w:hideMark/>
          </w:tcPr>
          <w:p w14:paraId="31D8F147"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New Particle State</w:t>
            </w:r>
          </w:p>
        </w:tc>
      </w:tr>
      <w:tr w:rsidR="00C45840" w:rsidRPr="00963C40" w14:paraId="71A805D1" w14:textId="77777777" w:rsidTr="008B0A04">
        <w:trPr>
          <w:trHeight w:val="2130"/>
        </w:trPr>
        <w:tc>
          <w:tcPr>
            <w:tcW w:w="1040" w:type="dxa"/>
            <w:tcBorders>
              <w:top w:val="nil"/>
              <w:left w:val="nil"/>
              <w:bottom w:val="nil"/>
              <w:right w:val="nil"/>
            </w:tcBorders>
            <w:shd w:val="clear" w:color="D9D9D9" w:fill="D9D9D9"/>
            <w:noWrap/>
            <w:vAlign w:val="bottom"/>
            <w:hideMark/>
          </w:tcPr>
          <w:p w14:paraId="09DFCD26"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69CDEFD0"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0, 0, 0, 1, 1, 0, 0, 0, 1, 1, 0, 1, 1, 1, 0, 1, 1, 1, 1, 1, 1, 0, 0]</w:t>
            </w:r>
            <w:r w:rsidRPr="00963C40">
              <w:rPr>
                <w:rFonts w:ascii="Calibri" w:eastAsia="Times New Roman" w:hAnsi="Calibri" w:cs="Calibri"/>
                <w:color w:val="000000"/>
                <w:kern w:val="0"/>
                <w:sz w:val="14"/>
                <w:szCs w:val="14"/>
                <w:lang w:val="en-GB" w:eastAsia="en-GB"/>
              </w:rPr>
              <w:br/>
              <w:t>[0, 0, 1, 1, 0, 1, 0, 0, 1, 1, 0, 0, 0, 0, 0, 0, 0, 0, 0, 1, 0, 1, 0, 1, 0, 0, 0, 1, 0, 0]</w:t>
            </w:r>
            <w:r w:rsidRPr="00963C40">
              <w:rPr>
                <w:rFonts w:ascii="Calibri" w:eastAsia="Times New Roman" w:hAnsi="Calibri" w:cs="Calibri"/>
                <w:color w:val="000000"/>
                <w:kern w:val="0"/>
                <w:sz w:val="14"/>
                <w:szCs w:val="14"/>
                <w:lang w:val="en-GB" w:eastAsia="en-GB"/>
              </w:rPr>
              <w:br/>
              <w:t>[0, 1, 0, 0, 0, 1, 1, 1, 1, 0, 1, 0, 0, 1, 0, 0, 0, 0, 1, 1, 1, 0, 1, 1, 0, 1, 0, 0, 1, 1]</w:t>
            </w:r>
            <w:r w:rsidRPr="00963C40">
              <w:rPr>
                <w:rFonts w:ascii="Calibri" w:eastAsia="Times New Roman" w:hAnsi="Calibri" w:cs="Calibri"/>
                <w:color w:val="000000"/>
                <w:kern w:val="0"/>
                <w:sz w:val="14"/>
                <w:szCs w:val="14"/>
                <w:lang w:val="en-GB" w:eastAsia="en-GB"/>
              </w:rPr>
              <w:br/>
              <w:t>[1, 0, 0, 1, 0, 1, 0, 1, 0, 0, 0, 1, 0, 1, 0, 0, 0, 1, 1, 0, 0, 0, 1, 0, 1, 1, 1, 0, 0, 1]</w:t>
            </w:r>
            <w:r w:rsidRPr="00963C40">
              <w:rPr>
                <w:rFonts w:ascii="Calibri" w:eastAsia="Times New Roman" w:hAnsi="Calibri" w:cs="Calibri"/>
                <w:color w:val="000000"/>
                <w:kern w:val="0"/>
                <w:sz w:val="14"/>
                <w:szCs w:val="14"/>
                <w:lang w:val="en-GB" w:eastAsia="en-GB"/>
              </w:rPr>
              <w:br/>
              <w:t>[0, 0, 1, 0, 1, 0, 0, 1, 1, 0, 1, 0, 1, 0, 1, 0, 0, 0, 0, 0, 0, 1, 1, 0, 0, 1, 1, 0, 1, 1]</w:t>
            </w:r>
            <w:r w:rsidRPr="00963C40">
              <w:rPr>
                <w:rFonts w:ascii="Calibri" w:eastAsia="Times New Roman" w:hAnsi="Calibri" w:cs="Calibri"/>
                <w:color w:val="000000"/>
                <w:kern w:val="0"/>
                <w:sz w:val="14"/>
                <w:szCs w:val="14"/>
                <w:lang w:val="en-GB" w:eastAsia="en-GB"/>
              </w:rPr>
              <w:br/>
              <w:t>11477</w:t>
            </w:r>
          </w:p>
        </w:tc>
        <w:tc>
          <w:tcPr>
            <w:tcW w:w="2860" w:type="dxa"/>
            <w:tcBorders>
              <w:top w:val="nil"/>
              <w:left w:val="nil"/>
              <w:bottom w:val="nil"/>
              <w:right w:val="nil"/>
            </w:tcBorders>
            <w:shd w:val="clear" w:color="D9D9D9" w:fill="D9D9D9"/>
            <w:vAlign w:val="bottom"/>
            <w:hideMark/>
          </w:tcPr>
          <w:p w14:paraId="1C75E391"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1, 0, 0, 1, 1, 0, 0, 0, 1, 1, 0, 1, 1, 0, 0, 1, 1, 1, 1, 1, 1, 0, 0]</w:t>
            </w:r>
            <w:r w:rsidRPr="00963C40">
              <w:rPr>
                <w:rFonts w:ascii="Calibri" w:eastAsia="Times New Roman" w:hAnsi="Calibri" w:cs="Calibri"/>
                <w:color w:val="000000"/>
                <w:kern w:val="0"/>
                <w:sz w:val="14"/>
                <w:szCs w:val="14"/>
                <w:lang w:val="en-GB" w:eastAsia="en-GB"/>
              </w:rPr>
              <w:br/>
              <w:t>[0, 0, 1, 1, 0, 0, 0, 0, 1, 0, 0, 0, 0, 0, 0, 0, 0, 0, 0, 1, 0, 0, 0, 1, 0, 0, 0, 1, 0, 0]</w:t>
            </w:r>
            <w:r w:rsidRPr="00963C40">
              <w:rPr>
                <w:rFonts w:ascii="Calibri" w:eastAsia="Times New Roman" w:hAnsi="Calibri" w:cs="Calibri"/>
                <w:color w:val="000000"/>
                <w:kern w:val="0"/>
                <w:sz w:val="14"/>
                <w:szCs w:val="14"/>
                <w:lang w:val="en-GB" w:eastAsia="en-GB"/>
              </w:rPr>
              <w:br/>
              <w:t>[0, 1, 0, 0, 0, 0, 1, 1, 1, 0, 1, 0, 0, 1, 0, 0, 0, 0, 1, 1, 1, 0, 1, 1, 0, 1, 0, 0, 1, 1]</w:t>
            </w:r>
            <w:r w:rsidRPr="00963C40">
              <w:rPr>
                <w:rFonts w:ascii="Calibri" w:eastAsia="Times New Roman" w:hAnsi="Calibri" w:cs="Calibri"/>
                <w:color w:val="000000"/>
                <w:kern w:val="0"/>
                <w:sz w:val="14"/>
                <w:szCs w:val="14"/>
                <w:lang w:val="en-GB" w:eastAsia="en-GB"/>
              </w:rPr>
              <w:br/>
              <w:t>[1, 0, 0, 1, 0, 0, 0, 1, 0, 0, 0, 0, 0, 1, 0, 0, 0, 1, 0, 0, 0, 0, 1, 0, 1, 0, 1, 0, 0, 1]</w:t>
            </w:r>
            <w:r w:rsidRPr="00963C40">
              <w:rPr>
                <w:rFonts w:ascii="Calibri" w:eastAsia="Times New Roman" w:hAnsi="Calibri" w:cs="Calibri"/>
                <w:color w:val="000000"/>
                <w:kern w:val="0"/>
                <w:sz w:val="14"/>
                <w:szCs w:val="14"/>
                <w:lang w:val="en-GB" w:eastAsia="en-GB"/>
              </w:rPr>
              <w:br/>
              <w:t xml:space="preserve">[0, 0, 1, 0, 1, 0, 0, 1, 1, 0, 1, 0, 1, 0, 1, 0, 0, 0, 0, 0, 0, 1, 0, 0, 0, 1, 1, 0, 1, 1] </w:t>
            </w:r>
            <w:r w:rsidRPr="00963C40">
              <w:rPr>
                <w:rFonts w:ascii="Calibri" w:eastAsia="Times New Roman" w:hAnsi="Calibri" w:cs="Calibri"/>
                <w:color w:val="000000"/>
                <w:kern w:val="0"/>
                <w:sz w:val="14"/>
                <w:szCs w:val="14"/>
                <w:lang w:val="en-GB" w:eastAsia="en-GB"/>
              </w:rPr>
              <w:br/>
              <w:t>11718</w:t>
            </w:r>
          </w:p>
        </w:tc>
      </w:tr>
      <w:tr w:rsidR="00C45840" w:rsidRPr="00963C40" w14:paraId="7E74B533" w14:textId="77777777" w:rsidTr="008B0A04">
        <w:trPr>
          <w:trHeight w:val="2100"/>
        </w:trPr>
        <w:tc>
          <w:tcPr>
            <w:tcW w:w="1040" w:type="dxa"/>
            <w:tcBorders>
              <w:top w:val="nil"/>
              <w:left w:val="nil"/>
              <w:bottom w:val="nil"/>
              <w:right w:val="nil"/>
            </w:tcBorders>
            <w:shd w:val="clear" w:color="auto" w:fill="auto"/>
            <w:noWrap/>
            <w:vAlign w:val="bottom"/>
            <w:hideMark/>
          </w:tcPr>
          <w:p w14:paraId="55F4227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1DA9BFA"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1, 0, 0, 0, 0, 1, 1, 1, 0, 0, 0, 1, 0, 0, 1, 1, 1, 1]</w:t>
            </w:r>
            <w:r w:rsidRPr="00963C40">
              <w:rPr>
                <w:rFonts w:ascii="Calibri" w:eastAsia="Times New Roman" w:hAnsi="Calibri" w:cs="Calibri"/>
                <w:color w:val="000000"/>
                <w:kern w:val="0"/>
                <w:sz w:val="14"/>
                <w:szCs w:val="14"/>
                <w:lang w:val="en-GB" w:eastAsia="en-GB"/>
              </w:rPr>
              <w:br/>
              <w:t>[0, 0, 0, 0, 1, 1, 1, 1, 1, 0, 1, 0, 1, 1, 0, 0, 1, 1, 0, 0, 0, 1, 1, 0, 0, 0, 0, 1, 1, 0]</w:t>
            </w:r>
            <w:r w:rsidRPr="00963C40">
              <w:rPr>
                <w:rFonts w:ascii="Calibri" w:eastAsia="Times New Roman" w:hAnsi="Calibri" w:cs="Calibri"/>
                <w:color w:val="000000"/>
                <w:kern w:val="0"/>
                <w:sz w:val="14"/>
                <w:szCs w:val="14"/>
                <w:lang w:val="en-GB" w:eastAsia="en-GB"/>
              </w:rPr>
              <w:br/>
              <w:t>12338</w:t>
            </w:r>
          </w:p>
        </w:tc>
        <w:tc>
          <w:tcPr>
            <w:tcW w:w="2860" w:type="dxa"/>
            <w:tcBorders>
              <w:top w:val="nil"/>
              <w:left w:val="nil"/>
              <w:bottom w:val="nil"/>
              <w:right w:val="nil"/>
            </w:tcBorders>
            <w:shd w:val="clear" w:color="auto" w:fill="auto"/>
            <w:vAlign w:val="bottom"/>
            <w:hideMark/>
          </w:tcPr>
          <w:p w14:paraId="0A9E85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0, 0, 0, 0, 0, 0, 1, 1, 0, 0, 0, 1, 0, 0, 1, 1, 1, 1]</w:t>
            </w:r>
            <w:r w:rsidRPr="00963C40">
              <w:rPr>
                <w:rFonts w:ascii="Calibri" w:eastAsia="Times New Roman" w:hAnsi="Calibri" w:cs="Calibri"/>
                <w:color w:val="000000"/>
                <w:kern w:val="0"/>
                <w:sz w:val="14"/>
                <w:szCs w:val="14"/>
                <w:lang w:val="en-GB" w:eastAsia="en-GB"/>
              </w:rPr>
              <w:br/>
              <w:t>[0, 0, 0, 0, 1, 1, 1, 1, 1, 0, 1, 0, 1, 1, 1, 0, 0, 1, 0, 1, 0, 1, 1, 1, 0, 0, 0, 1, 1, 0]</w:t>
            </w:r>
            <w:r w:rsidRPr="00963C40">
              <w:rPr>
                <w:rFonts w:ascii="Calibri" w:eastAsia="Times New Roman" w:hAnsi="Calibri" w:cs="Calibri"/>
                <w:color w:val="000000"/>
                <w:kern w:val="0"/>
                <w:sz w:val="14"/>
                <w:szCs w:val="14"/>
                <w:lang w:val="en-GB" w:eastAsia="en-GB"/>
              </w:rPr>
              <w:br/>
              <w:t>11374</w:t>
            </w:r>
          </w:p>
        </w:tc>
      </w:tr>
      <w:tr w:rsidR="00C45840" w:rsidRPr="00963C40" w14:paraId="69EAAA43" w14:textId="77777777" w:rsidTr="008B0A04">
        <w:trPr>
          <w:trHeight w:val="2115"/>
        </w:trPr>
        <w:tc>
          <w:tcPr>
            <w:tcW w:w="1040" w:type="dxa"/>
            <w:tcBorders>
              <w:top w:val="nil"/>
              <w:left w:val="nil"/>
              <w:bottom w:val="nil"/>
              <w:right w:val="nil"/>
            </w:tcBorders>
            <w:shd w:val="clear" w:color="D9D9D9" w:fill="D9D9D9"/>
            <w:noWrap/>
            <w:vAlign w:val="bottom"/>
            <w:hideMark/>
          </w:tcPr>
          <w:p w14:paraId="5E5851B9"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7D440B22"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0,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0, 0]</w:t>
            </w:r>
            <w:r w:rsidRPr="00963C40">
              <w:rPr>
                <w:rFonts w:ascii="Calibri" w:eastAsia="Times New Roman" w:hAnsi="Calibri" w:cs="Calibri"/>
                <w:color w:val="000000"/>
                <w:kern w:val="0"/>
                <w:sz w:val="14"/>
                <w:szCs w:val="14"/>
                <w:lang w:val="en-GB" w:eastAsia="en-GB"/>
              </w:rPr>
              <w:br/>
              <w:t>11758</w:t>
            </w:r>
          </w:p>
        </w:tc>
        <w:tc>
          <w:tcPr>
            <w:tcW w:w="2860" w:type="dxa"/>
            <w:tcBorders>
              <w:top w:val="nil"/>
              <w:left w:val="nil"/>
              <w:bottom w:val="nil"/>
              <w:right w:val="nil"/>
            </w:tcBorders>
            <w:shd w:val="clear" w:color="D9D9D9" w:fill="D9D9D9"/>
            <w:vAlign w:val="bottom"/>
            <w:hideMark/>
          </w:tcPr>
          <w:p w14:paraId="366C0A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1,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1, 0]</w:t>
            </w:r>
            <w:r w:rsidRPr="00963C40">
              <w:rPr>
                <w:rFonts w:ascii="Calibri" w:eastAsia="Times New Roman" w:hAnsi="Calibri" w:cs="Calibri"/>
                <w:color w:val="000000"/>
                <w:kern w:val="0"/>
                <w:sz w:val="14"/>
                <w:szCs w:val="14"/>
                <w:lang w:val="en-GB" w:eastAsia="en-GB"/>
              </w:rPr>
              <w:br/>
              <w:t>11331</w:t>
            </w:r>
          </w:p>
        </w:tc>
      </w:tr>
      <w:tr w:rsidR="00C45840" w:rsidRPr="00963C40" w14:paraId="72FD8F03" w14:textId="77777777" w:rsidTr="008B0A04">
        <w:trPr>
          <w:trHeight w:val="2145"/>
        </w:trPr>
        <w:tc>
          <w:tcPr>
            <w:tcW w:w="1040" w:type="dxa"/>
            <w:tcBorders>
              <w:top w:val="nil"/>
              <w:left w:val="nil"/>
              <w:bottom w:val="nil"/>
              <w:right w:val="nil"/>
            </w:tcBorders>
            <w:shd w:val="clear" w:color="auto" w:fill="auto"/>
            <w:noWrap/>
            <w:vAlign w:val="bottom"/>
            <w:hideMark/>
          </w:tcPr>
          <w:p w14:paraId="6A92B995"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9E682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0, 0, 0, 1, 0, 0, 0, 1, 0, 1, 0, 0, 1, 0, 0, 1, 0, 0, 0, 1, 0, 1, 0, 1, 0, 1, 1, 1, 0]</w:t>
            </w:r>
            <w:r w:rsidRPr="00963C40">
              <w:rPr>
                <w:rFonts w:ascii="Calibri" w:eastAsia="Times New Roman" w:hAnsi="Calibri" w:cs="Calibri"/>
                <w:color w:val="000000"/>
                <w:kern w:val="0"/>
                <w:sz w:val="14"/>
                <w:szCs w:val="14"/>
                <w:lang w:val="en-GB" w:eastAsia="en-GB"/>
              </w:rPr>
              <w:br/>
              <w:t>[1, 1, 1,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1,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1, 0, 1, 0, 0, 1, 1, 0, 0, 0, 0, 1, 0, 1, 1, 1, 1, 1, 0]</w:t>
            </w:r>
            <w:r w:rsidRPr="00963C40">
              <w:rPr>
                <w:rFonts w:ascii="Calibri" w:eastAsia="Times New Roman" w:hAnsi="Calibri" w:cs="Calibri"/>
                <w:color w:val="000000"/>
                <w:kern w:val="0"/>
                <w:sz w:val="14"/>
                <w:szCs w:val="14"/>
                <w:lang w:val="en-GB" w:eastAsia="en-GB"/>
              </w:rPr>
              <w:br/>
              <w:t>9940</w:t>
            </w:r>
          </w:p>
        </w:tc>
        <w:tc>
          <w:tcPr>
            <w:tcW w:w="2860" w:type="dxa"/>
            <w:tcBorders>
              <w:top w:val="nil"/>
              <w:left w:val="nil"/>
              <w:bottom w:val="nil"/>
              <w:right w:val="nil"/>
            </w:tcBorders>
            <w:shd w:val="clear" w:color="auto" w:fill="auto"/>
            <w:vAlign w:val="bottom"/>
            <w:hideMark/>
          </w:tcPr>
          <w:p w14:paraId="3B381EA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0, 1, 0, 0, 0, 0, 0, 1, 0, 0, 1, 0, 0, 1, 0, 0, 0, 1, 0, 1, 0, 1, 0, 1, 1, 1, 0]</w:t>
            </w:r>
            <w:r w:rsidRPr="00963C40">
              <w:rPr>
                <w:rFonts w:ascii="Calibri" w:eastAsia="Times New Roman" w:hAnsi="Calibri" w:cs="Calibri"/>
                <w:color w:val="000000"/>
                <w:kern w:val="0"/>
                <w:sz w:val="14"/>
                <w:szCs w:val="14"/>
                <w:lang w:val="en-GB" w:eastAsia="en-GB"/>
              </w:rPr>
              <w:br/>
              <w:t>[1, 1, 0,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0,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0, 0, 1, 0, 0, 1, 1, 0, 0, 0, 0, 0, 0, 1, 1, 1, 1, 1, 0]</w:t>
            </w:r>
            <w:r w:rsidRPr="00963C40">
              <w:rPr>
                <w:rFonts w:ascii="Calibri" w:eastAsia="Times New Roman" w:hAnsi="Calibri" w:cs="Calibri"/>
                <w:color w:val="000000"/>
                <w:kern w:val="0"/>
                <w:sz w:val="14"/>
                <w:szCs w:val="14"/>
                <w:lang w:val="en-GB" w:eastAsia="en-GB"/>
              </w:rPr>
              <w:br/>
              <w:t>9781</w:t>
            </w:r>
          </w:p>
        </w:tc>
      </w:tr>
      <w:tr w:rsidR="00C45840" w:rsidRPr="00963C40" w14:paraId="1BA8C80C" w14:textId="77777777" w:rsidTr="008B0A04">
        <w:trPr>
          <w:trHeight w:val="2115"/>
        </w:trPr>
        <w:tc>
          <w:tcPr>
            <w:tcW w:w="1040" w:type="dxa"/>
            <w:tcBorders>
              <w:top w:val="nil"/>
              <w:left w:val="nil"/>
              <w:bottom w:val="single" w:sz="4" w:space="0" w:color="000000"/>
              <w:right w:val="nil"/>
            </w:tcBorders>
            <w:shd w:val="clear" w:color="D9D9D9" w:fill="D9D9D9"/>
            <w:noWrap/>
            <w:vAlign w:val="bottom"/>
            <w:hideMark/>
          </w:tcPr>
          <w:p w14:paraId="046460D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single" w:sz="4" w:space="0" w:color="000000"/>
              <w:right w:val="nil"/>
            </w:tcBorders>
            <w:shd w:val="clear" w:color="D9D9D9" w:fill="D9D9D9"/>
            <w:vAlign w:val="bottom"/>
            <w:hideMark/>
          </w:tcPr>
          <w:p w14:paraId="19E346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0, 1, 1, 0, 0, 0, 0, 1, 0, 1, 0, 1, 0, 1, 1, 0, 0, 0, 0, 0, 1, 0, 1]</w:t>
            </w:r>
            <w:r w:rsidRPr="00963C40">
              <w:rPr>
                <w:rFonts w:ascii="Calibri" w:eastAsia="Times New Roman" w:hAnsi="Calibri" w:cs="Calibri"/>
                <w:color w:val="000000"/>
                <w:kern w:val="0"/>
                <w:sz w:val="14"/>
                <w:szCs w:val="14"/>
                <w:lang w:val="en-GB" w:eastAsia="en-GB"/>
              </w:rPr>
              <w:br/>
              <w:t>[0, 0, 1, 0, 0, 0, 0, 0, 0, 0, 0, 1, 0, 0, 0, 0, 0, 0, 1, 0, 0, 0, 0, 1, 0, 0, 1, 1, 1, 0]</w:t>
            </w:r>
            <w:r w:rsidRPr="00963C40">
              <w:rPr>
                <w:rFonts w:ascii="Calibri" w:eastAsia="Times New Roman" w:hAnsi="Calibri" w:cs="Calibri"/>
                <w:color w:val="000000"/>
                <w:kern w:val="0"/>
                <w:sz w:val="14"/>
                <w:szCs w:val="14"/>
                <w:lang w:val="en-GB" w:eastAsia="en-GB"/>
              </w:rPr>
              <w:br/>
              <w:t>[1, 1, 1, 0, 0, 1, 1, 0, 0, 0, 0, 0, 1, 0, 0, 0, 0,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1, 1, 1, 1, 1, 0, 0, 0, 0, 1, 0, 1, 0, 0, 0, 1, 0, 1, 0, 0]</w:t>
            </w:r>
            <w:r w:rsidRPr="00963C40">
              <w:rPr>
                <w:rFonts w:ascii="Calibri" w:eastAsia="Times New Roman" w:hAnsi="Calibri" w:cs="Calibri"/>
                <w:color w:val="000000"/>
                <w:kern w:val="0"/>
                <w:sz w:val="14"/>
                <w:szCs w:val="14"/>
                <w:lang w:val="en-GB" w:eastAsia="en-GB"/>
              </w:rPr>
              <w:br/>
              <w:t>11707</w:t>
            </w:r>
          </w:p>
        </w:tc>
        <w:tc>
          <w:tcPr>
            <w:tcW w:w="2860" w:type="dxa"/>
            <w:tcBorders>
              <w:top w:val="nil"/>
              <w:left w:val="nil"/>
              <w:bottom w:val="single" w:sz="4" w:space="0" w:color="000000"/>
              <w:right w:val="nil"/>
            </w:tcBorders>
            <w:shd w:val="clear" w:color="D9D9D9" w:fill="D9D9D9"/>
            <w:vAlign w:val="bottom"/>
            <w:hideMark/>
          </w:tcPr>
          <w:p w14:paraId="3F14CA7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1, 0, 1, 0, 0, 0, 0, 1, 0, 1, 0, 0, 0, 1, 1, 0, 0, 0, 0, 0, 1, 0, 1]</w:t>
            </w:r>
            <w:r w:rsidRPr="00963C40">
              <w:rPr>
                <w:rFonts w:ascii="Calibri" w:eastAsia="Times New Roman" w:hAnsi="Calibri" w:cs="Calibri"/>
                <w:color w:val="000000"/>
                <w:kern w:val="0"/>
                <w:sz w:val="14"/>
                <w:szCs w:val="14"/>
                <w:lang w:val="en-GB" w:eastAsia="en-GB"/>
              </w:rPr>
              <w:br/>
              <w:t>[0, 0, 1, 0, 0, 0, 0, 0, 0, 0, 0, 1, 0, 0, 1, 0, 0, 0, 0, 0, 0, 0, 0, 1, 0, 0, 1, 1, 1, 0]</w:t>
            </w:r>
            <w:r w:rsidRPr="00963C40">
              <w:rPr>
                <w:rFonts w:ascii="Calibri" w:eastAsia="Times New Roman" w:hAnsi="Calibri" w:cs="Calibri"/>
                <w:color w:val="000000"/>
                <w:kern w:val="0"/>
                <w:sz w:val="14"/>
                <w:szCs w:val="14"/>
                <w:lang w:val="en-GB" w:eastAsia="en-GB"/>
              </w:rPr>
              <w:br/>
              <w:t>[1, 1, 1, 0, 0, 0, 0, 0, 0, 0, 0, 0, 1, 0, 0, 0, 1,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0, 0, 1, 1, 1, 0, 0, 0, 0, 1, 0, 1, 0, 0, 0, 0, 0, 0, 0, 0]</w:t>
            </w:r>
            <w:r w:rsidRPr="00963C40">
              <w:rPr>
                <w:rFonts w:ascii="Calibri" w:eastAsia="Times New Roman" w:hAnsi="Calibri" w:cs="Calibri"/>
                <w:color w:val="000000"/>
                <w:kern w:val="0"/>
                <w:sz w:val="14"/>
                <w:szCs w:val="14"/>
                <w:lang w:val="en-GB" w:eastAsia="en-GB"/>
              </w:rPr>
              <w:br/>
              <w:t>11208</w:t>
            </w:r>
          </w:p>
        </w:tc>
      </w:tr>
    </w:tbl>
    <w:p w14:paraId="350F3566" w14:textId="42EDE27A" w:rsidR="00C45840" w:rsidRDefault="00C45840" w:rsidP="00C45840">
      <w:pPr>
        <w:pStyle w:val="Caption"/>
        <w:keepNext/>
      </w:pPr>
    </w:p>
    <w:p w14:paraId="3B163B30" w14:textId="77777777" w:rsidR="00ED58F5" w:rsidRPr="00ED58F5" w:rsidRDefault="00ED58F5" w:rsidP="00ED58F5"/>
    <w:p w14:paraId="23805702" w14:textId="77777777" w:rsidR="00C45840" w:rsidRDefault="00C45840" w:rsidP="00C45840">
      <w:pPr>
        <w:pStyle w:val="Caption"/>
        <w:keepNext/>
      </w:pPr>
    </w:p>
    <w:p w14:paraId="0D96B01C" w14:textId="77777777" w:rsidR="00C45840" w:rsidRDefault="00C45840" w:rsidP="00C45840">
      <w:pPr>
        <w:pStyle w:val="Caption"/>
        <w:keepNext/>
      </w:pPr>
    </w:p>
    <w:p w14:paraId="68EEE77A" w14:textId="77777777" w:rsidR="00C45840" w:rsidRDefault="00C45840" w:rsidP="00C45840">
      <w:pPr>
        <w:pStyle w:val="Caption"/>
        <w:keepNext/>
      </w:pPr>
    </w:p>
    <w:p w14:paraId="30333433" w14:textId="77777777" w:rsidR="00C45840" w:rsidRDefault="00C45840" w:rsidP="00C45840">
      <w:pPr>
        <w:pStyle w:val="Caption"/>
        <w:keepNext/>
      </w:pPr>
    </w:p>
    <w:p w14:paraId="37664C30" w14:textId="77777777" w:rsidR="00C45840" w:rsidRDefault="00C45840" w:rsidP="00C45840">
      <w:pPr>
        <w:pStyle w:val="Caption"/>
        <w:keepNext/>
      </w:pPr>
    </w:p>
    <w:p w14:paraId="6A85A819" w14:textId="77777777" w:rsidR="00C45840" w:rsidRDefault="00C45840" w:rsidP="00C45840">
      <w:pPr>
        <w:pStyle w:val="Caption"/>
        <w:keepNext/>
      </w:pPr>
    </w:p>
    <w:p w14:paraId="248EBF0B" w14:textId="77777777" w:rsidR="00C45840" w:rsidRDefault="00C45840" w:rsidP="00C45840">
      <w:pPr>
        <w:pStyle w:val="Caption"/>
        <w:keepNext/>
      </w:pPr>
    </w:p>
    <w:p w14:paraId="1343DB6C" w14:textId="77777777" w:rsidR="00C45840" w:rsidRDefault="00C45840" w:rsidP="00C45840">
      <w:pPr>
        <w:pStyle w:val="Caption"/>
        <w:keepNext/>
      </w:pPr>
    </w:p>
    <w:p w14:paraId="2D456A38" w14:textId="77777777" w:rsidR="00C45840" w:rsidRDefault="00C45840" w:rsidP="00C45840">
      <w:pPr>
        <w:pStyle w:val="Caption"/>
        <w:keepNext/>
      </w:pPr>
    </w:p>
    <w:p w14:paraId="5B08B1B8" w14:textId="77777777" w:rsidR="00C45840" w:rsidRDefault="00C45840" w:rsidP="00C45840">
      <w:pPr>
        <w:pStyle w:val="Caption"/>
        <w:keepNext/>
      </w:pPr>
    </w:p>
    <w:p w14:paraId="7796D5B4" w14:textId="77777777" w:rsidR="00C45840" w:rsidRDefault="00C45840" w:rsidP="00C45840">
      <w:pPr>
        <w:pStyle w:val="Caption"/>
        <w:keepNext/>
      </w:pPr>
    </w:p>
    <w:p w14:paraId="70914FE0" w14:textId="77777777" w:rsidR="00C45840" w:rsidRDefault="00C45840" w:rsidP="00C45840">
      <w:pPr>
        <w:pStyle w:val="Caption"/>
        <w:keepNext/>
      </w:pPr>
    </w:p>
    <w:p w14:paraId="11B23D63" w14:textId="77777777" w:rsidR="00C45840" w:rsidRDefault="00C45840" w:rsidP="00C45840">
      <w:pPr>
        <w:pStyle w:val="Caption"/>
        <w:keepNext/>
      </w:pPr>
    </w:p>
    <w:p w14:paraId="7DE9BFED" w14:textId="77777777" w:rsidR="00C45840" w:rsidRDefault="00C45840" w:rsidP="00C45840">
      <w:pPr>
        <w:pStyle w:val="Caption"/>
        <w:keepNext/>
      </w:pPr>
    </w:p>
    <w:p w14:paraId="0B74D373" w14:textId="77777777" w:rsidR="00C45840" w:rsidRDefault="00C45840" w:rsidP="00C45840">
      <w:pPr>
        <w:pStyle w:val="Caption"/>
        <w:keepNext/>
      </w:pPr>
    </w:p>
    <w:p w14:paraId="1BE08911" w14:textId="77777777" w:rsidR="00C45840" w:rsidRDefault="00C45840" w:rsidP="00C45840">
      <w:pPr>
        <w:pStyle w:val="Caption"/>
        <w:keepNext/>
      </w:pPr>
    </w:p>
    <w:p w14:paraId="0FF7240D" w14:textId="77777777" w:rsidR="00C45840" w:rsidRDefault="00C45840" w:rsidP="00C45840">
      <w:pPr>
        <w:pStyle w:val="Caption"/>
        <w:keepNext/>
      </w:pPr>
    </w:p>
    <w:p w14:paraId="172EB628" w14:textId="77777777" w:rsidR="00C45840" w:rsidRDefault="00C45840" w:rsidP="00C45840">
      <w:pPr>
        <w:pStyle w:val="Caption"/>
        <w:keepNext/>
      </w:pPr>
    </w:p>
    <w:p w14:paraId="760ECF2E" w14:textId="77777777" w:rsidR="00C45840" w:rsidRDefault="00C45840" w:rsidP="00C45840">
      <w:pPr>
        <w:pStyle w:val="Caption"/>
        <w:keepNext/>
      </w:pPr>
    </w:p>
    <w:p w14:paraId="312F0FD2" w14:textId="77777777" w:rsidR="00C45840" w:rsidRDefault="00C45840" w:rsidP="00C45840">
      <w:pPr>
        <w:pStyle w:val="Caption"/>
        <w:keepNext/>
      </w:pPr>
    </w:p>
    <w:p w14:paraId="757ECBB8" w14:textId="77777777" w:rsidR="00C45840" w:rsidRDefault="00C45840" w:rsidP="00C45840">
      <w:pPr>
        <w:pStyle w:val="Caption"/>
        <w:keepNext/>
      </w:pPr>
    </w:p>
    <w:p w14:paraId="1C5A4948" w14:textId="77777777" w:rsidR="00C45840" w:rsidRDefault="00C45840" w:rsidP="00C45840">
      <w:pPr>
        <w:pStyle w:val="Caption"/>
        <w:keepNext/>
      </w:pPr>
    </w:p>
    <w:p w14:paraId="4EBA1750" w14:textId="77777777" w:rsidR="00C45840" w:rsidRDefault="00C45840" w:rsidP="00C45840">
      <w:pPr>
        <w:pStyle w:val="Caption"/>
        <w:keepNext/>
      </w:pPr>
    </w:p>
    <w:p w14:paraId="541D2ED4" w14:textId="6908BDE1" w:rsidR="00C45840" w:rsidRPr="000F50B7" w:rsidRDefault="000F50B7" w:rsidP="000F50B7">
      <w:pPr>
        <w:pStyle w:val="Caption"/>
        <w:jc w:val="center"/>
        <w:rPr>
          <w:rFonts w:ascii="Calibri" w:hAnsi="Calibri" w:cs="Calibri"/>
          <w:szCs w:val="22"/>
        </w:rPr>
      </w:pPr>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Pr="000F50B7">
        <w:rPr>
          <w:rFonts w:ascii="Calibri" w:hAnsi="Calibri" w:cs="Calibri"/>
          <w:noProof/>
        </w:rPr>
        <w:t>3</w:t>
      </w:r>
      <w:r w:rsidRPr="000F50B7">
        <w:rPr>
          <w:rFonts w:ascii="Calibri" w:hAnsi="Calibri" w:cs="Calibri"/>
        </w:rPr>
        <w:fldChar w:fldCharType="end"/>
      </w:r>
      <w:r w:rsidRPr="000F50B7">
        <w:rPr>
          <w:rFonts w:ascii="Calibri" w:hAnsi="Calibri" w:cs="Calibri"/>
        </w:rPr>
        <w:t>: Extraction of Q-Table</w:t>
      </w:r>
    </w:p>
    <w:p w14:paraId="5840F3FE" w14:textId="77777777" w:rsidR="00996E67" w:rsidRPr="00C45840" w:rsidRDefault="00996E67" w:rsidP="00C45840"/>
    <w:sectPr w:rsidR="00996E67" w:rsidRPr="00C45840" w:rsidSect="00673C5B">
      <w:headerReference w:type="default" r:id="rId33"/>
      <w:headerReference w:type="first" r:id="rId3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5C4C1" w14:textId="0CD78425" w:rsidR="00605F7C" w:rsidRDefault="00605F7C">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24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4"/>
  </w:num>
  <w:num w:numId="14">
    <w:abstractNumId w:val="21"/>
  </w:num>
  <w:num w:numId="15">
    <w:abstractNumId w:val="26"/>
  </w:num>
  <w:num w:numId="16">
    <w:abstractNumId w:val="23"/>
  </w:num>
  <w:num w:numId="17">
    <w:abstractNumId w:val="20"/>
  </w:num>
  <w:num w:numId="18">
    <w:abstractNumId w:val="18"/>
  </w:num>
  <w:num w:numId="19">
    <w:abstractNumId w:val="25"/>
  </w:num>
  <w:num w:numId="20">
    <w:abstractNumId w:val="15"/>
  </w:num>
  <w:num w:numId="21">
    <w:abstractNumId w:val="12"/>
  </w:num>
  <w:num w:numId="22">
    <w:abstractNumId w:val="19"/>
  </w:num>
  <w:num w:numId="23">
    <w:abstractNumId w:val="10"/>
  </w:num>
  <w:num w:numId="24">
    <w:abstractNumId w:val="14"/>
  </w:num>
  <w:num w:numId="25">
    <w:abstractNumId w:val="16"/>
  </w:num>
  <w:num w:numId="26">
    <w:abstractNumId w:val="13"/>
  </w:num>
  <w:num w:numId="27">
    <w:abstractNumId w:val="11"/>
  </w:num>
  <w:num w:numId="28">
    <w:abstractNumId w:val="2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1843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23F8"/>
    <w:rsid w:val="00002440"/>
    <w:rsid w:val="00004C84"/>
    <w:rsid w:val="0000736E"/>
    <w:rsid w:val="000079C5"/>
    <w:rsid w:val="00011EF3"/>
    <w:rsid w:val="00013688"/>
    <w:rsid w:val="000143BD"/>
    <w:rsid w:val="00024FC6"/>
    <w:rsid w:val="000319BC"/>
    <w:rsid w:val="00032FFC"/>
    <w:rsid w:val="000360EA"/>
    <w:rsid w:val="0003627D"/>
    <w:rsid w:val="00037A06"/>
    <w:rsid w:val="00040F46"/>
    <w:rsid w:val="00044D00"/>
    <w:rsid w:val="0004636E"/>
    <w:rsid w:val="00050CD3"/>
    <w:rsid w:val="00050D07"/>
    <w:rsid w:val="000511E7"/>
    <w:rsid w:val="000562AD"/>
    <w:rsid w:val="00056435"/>
    <w:rsid w:val="000646A4"/>
    <w:rsid w:val="000649BD"/>
    <w:rsid w:val="0006756D"/>
    <w:rsid w:val="0007600F"/>
    <w:rsid w:val="0008249C"/>
    <w:rsid w:val="00084694"/>
    <w:rsid w:val="0008730D"/>
    <w:rsid w:val="0009081D"/>
    <w:rsid w:val="00095866"/>
    <w:rsid w:val="00095F60"/>
    <w:rsid w:val="000A0E16"/>
    <w:rsid w:val="000A113B"/>
    <w:rsid w:val="000A1D9B"/>
    <w:rsid w:val="000A47C6"/>
    <w:rsid w:val="000A4E4C"/>
    <w:rsid w:val="000B142C"/>
    <w:rsid w:val="000B78F9"/>
    <w:rsid w:val="000B7CAB"/>
    <w:rsid w:val="000C2C80"/>
    <w:rsid w:val="000C6492"/>
    <w:rsid w:val="000D3193"/>
    <w:rsid w:val="000D3E8F"/>
    <w:rsid w:val="000D3F41"/>
    <w:rsid w:val="000E0A4B"/>
    <w:rsid w:val="000F219E"/>
    <w:rsid w:val="000F3DBD"/>
    <w:rsid w:val="000F50B7"/>
    <w:rsid w:val="000F5501"/>
    <w:rsid w:val="000F6253"/>
    <w:rsid w:val="000F69CC"/>
    <w:rsid w:val="00102B8B"/>
    <w:rsid w:val="0011061B"/>
    <w:rsid w:val="00110D5D"/>
    <w:rsid w:val="001110FC"/>
    <w:rsid w:val="0011362F"/>
    <w:rsid w:val="001165AE"/>
    <w:rsid w:val="00117146"/>
    <w:rsid w:val="00121308"/>
    <w:rsid w:val="00121362"/>
    <w:rsid w:val="00122565"/>
    <w:rsid w:val="0012377E"/>
    <w:rsid w:val="00123C09"/>
    <w:rsid w:val="00125B9D"/>
    <w:rsid w:val="0013057D"/>
    <w:rsid w:val="00133E27"/>
    <w:rsid w:val="00133EEE"/>
    <w:rsid w:val="001357F4"/>
    <w:rsid w:val="00136D28"/>
    <w:rsid w:val="00141A30"/>
    <w:rsid w:val="00141BEA"/>
    <w:rsid w:val="00142AA4"/>
    <w:rsid w:val="00143FDB"/>
    <w:rsid w:val="00147329"/>
    <w:rsid w:val="00155029"/>
    <w:rsid w:val="0015603D"/>
    <w:rsid w:val="00160EF0"/>
    <w:rsid w:val="0016445D"/>
    <w:rsid w:val="00164503"/>
    <w:rsid w:val="00164E87"/>
    <w:rsid w:val="00165A27"/>
    <w:rsid w:val="00172942"/>
    <w:rsid w:val="001749B8"/>
    <w:rsid w:val="00176728"/>
    <w:rsid w:val="0018026B"/>
    <w:rsid w:val="001804FD"/>
    <w:rsid w:val="00180645"/>
    <w:rsid w:val="0018100C"/>
    <w:rsid w:val="00181402"/>
    <w:rsid w:val="00185401"/>
    <w:rsid w:val="00190ED6"/>
    <w:rsid w:val="00192E95"/>
    <w:rsid w:val="0019420A"/>
    <w:rsid w:val="0019495B"/>
    <w:rsid w:val="001A00B3"/>
    <w:rsid w:val="001A0522"/>
    <w:rsid w:val="001A08F1"/>
    <w:rsid w:val="001A0F4C"/>
    <w:rsid w:val="001A3C76"/>
    <w:rsid w:val="001A4DEA"/>
    <w:rsid w:val="001A5386"/>
    <w:rsid w:val="001B0471"/>
    <w:rsid w:val="001B426D"/>
    <w:rsid w:val="001B596D"/>
    <w:rsid w:val="001B5B51"/>
    <w:rsid w:val="001B78F5"/>
    <w:rsid w:val="001C1CE5"/>
    <w:rsid w:val="001C68B8"/>
    <w:rsid w:val="001D2C41"/>
    <w:rsid w:val="001D39FD"/>
    <w:rsid w:val="001D4EF7"/>
    <w:rsid w:val="001E1F9C"/>
    <w:rsid w:val="001E45F9"/>
    <w:rsid w:val="001E6F29"/>
    <w:rsid w:val="001F4185"/>
    <w:rsid w:val="001F66AD"/>
    <w:rsid w:val="001F72E1"/>
    <w:rsid w:val="00201A3C"/>
    <w:rsid w:val="00210A0C"/>
    <w:rsid w:val="00211D78"/>
    <w:rsid w:val="00215DBB"/>
    <w:rsid w:val="00223F7B"/>
    <w:rsid w:val="00236A50"/>
    <w:rsid w:val="00240269"/>
    <w:rsid w:val="00241C80"/>
    <w:rsid w:val="002444B0"/>
    <w:rsid w:val="00245B5C"/>
    <w:rsid w:val="00253A89"/>
    <w:rsid w:val="00254402"/>
    <w:rsid w:val="00256984"/>
    <w:rsid w:val="00261BF7"/>
    <w:rsid w:val="00264CA7"/>
    <w:rsid w:val="002718B3"/>
    <w:rsid w:val="00271E92"/>
    <w:rsid w:val="00276E5A"/>
    <w:rsid w:val="0028055C"/>
    <w:rsid w:val="0028290D"/>
    <w:rsid w:val="002849B0"/>
    <w:rsid w:val="00284CEC"/>
    <w:rsid w:val="00285660"/>
    <w:rsid w:val="002868CC"/>
    <w:rsid w:val="00286CC4"/>
    <w:rsid w:val="00291A67"/>
    <w:rsid w:val="00293815"/>
    <w:rsid w:val="00297B27"/>
    <w:rsid w:val="002A2464"/>
    <w:rsid w:val="002A3C4B"/>
    <w:rsid w:val="002A643D"/>
    <w:rsid w:val="002A7904"/>
    <w:rsid w:val="002B0791"/>
    <w:rsid w:val="002B2A42"/>
    <w:rsid w:val="002C0C7E"/>
    <w:rsid w:val="002C7EB9"/>
    <w:rsid w:val="002D0A6D"/>
    <w:rsid w:val="002D12AC"/>
    <w:rsid w:val="002D42C6"/>
    <w:rsid w:val="002D4689"/>
    <w:rsid w:val="002D5348"/>
    <w:rsid w:val="002D5595"/>
    <w:rsid w:val="002E0BFB"/>
    <w:rsid w:val="002E0F26"/>
    <w:rsid w:val="002E2BA8"/>
    <w:rsid w:val="002E35BD"/>
    <w:rsid w:val="002E6F7B"/>
    <w:rsid w:val="002F10BC"/>
    <w:rsid w:val="002F22BE"/>
    <w:rsid w:val="003020F6"/>
    <w:rsid w:val="00307040"/>
    <w:rsid w:val="00312140"/>
    <w:rsid w:val="00316B1D"/>
    <w:rsid w:val="00317227"/>
    <w:rsid w:val="003206EE"/>
    <w:rsid w:val="0032571E"/>
    <w:rsid w:val="003271F9"/>
    <w:rsid w:val="003300BC"/>
    <w:rsid w:val="0033066F"/>
    <w:rsid w:val="00331627"/>
    <w:rsid w:val="00332BD5"/>
    <w:rsid w:val="00336886"/>
    <w:rsid w:val="00347EF3"/>
    <w:rsid w:val="00355DCA"/>
    <w:rsid w:val="00366A9E"/>
    <w:rsid w:val="003765C7"/>
    <w:rsid w:val="00380919"/>
    <w:rsid w:val="00383E74"/>
    <w:rsid w:val="00386000"/>
    <w:rsid w:val="00390E19"/>
    <w:rsid w:val="00392262"/>
    <w:rsid w:val="00394A3C"/>
    <w:rsid w:val="003A1A52"/>
    <w:rsid w:val="003A3F7E"/>
    <w:rsid w:val="003A5E41"/>
    <w:rsid w:val="003B19BF"/>
    <w:rsid w:val="003B1CDF"/>
    <w:rsid w:val="003B1E33"/>
    <w:rsid w:val="003B4299"/>
    <w:rsid w:val="003B484A"/>
    <w:rsid w:val="003C5F47"/>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558"/>
    <w:rsid w:val="00411AD2"/>
    <w:rsid w:val="00412167"/>
    <w:rsid w:val="00412DD3"/>
    <w:rsid w:val="00421534"/>
    <w:rsid w:val="004217E4"/>
    <w:rsid w:val="00422B51"/>
    <w:rsid w:val="00424214"/>
    <w:rsid w:val="004250CA"/>
    <w:rsid w:val="0043134B"/>
    <w:rsid w:val="00431951"/>
    <w:rsid w:val="00431B8A"/>
    <w:rsid w:val="004356F8"/>
    <w:rsid w:val="00437F43"/>
    <w:rsid w:val="004542E0"/>
    <w:rsid w:val="00465FD6"/>
    <w:rsid w:val="004715B1"/>
    <w:rsid w:val="004718DA"/>
    <w:rsid w:val="00476F02"/>
    <w:rsid w:val="00480594"/>
    <w:rsid w:val="00483C69"/>
    <w:rsid w:val="00484552"/>
    <w:rsid w:val="00490C4A"/>
    <w:rsid w:val="0049122C"/>
    <w:rsid w:val="00491FDD"/>
    <w:rsid w:val="00495917"/>
    <w:rsid w:val="004A2931"/>
    <w:rsid w:val="004A468F"/>
    <w:rsid w:val="004A5E31"/>
    <w:rsid w:val="004B058B"/>
    <w:rsid w:val="004B1503"/>
    <w:rsid w:val="004B1E91"/>
    <w:rsid w:val="004B2B13"/>
    <w:rsid w:val="004B53BA"/>
    <w:rsid w:val="004B5AE8"/>
    <w:rsid w:val="004B6DDB"/>
    <w:rsid w:val="004C20DE"/>
    <w:rsid w:val="004C3759"/>
    <w:rsid w:val="004C53CC"/>
    <w:rsid w:val="004D1209"/>
    <w:rsid w:val="004D3ACF"/>
    <w:rsid w:val="004D70C4"/>
    <w:rsid w:val="004E28D9"/>
    <w:rsid w:val="004E2A22"/>
    <w:rsid w:val="004F1EF2"/>
    <w:rsid w:val="004F23AC"/>
    <w:rsid w:val="004F5C53"/>
    <w:rsid w:val="004F5F35"/>
    <w:rsid w:val="004F60C8"/>
    <w:rsid w:val="00503CFE"/>
    <w:rsid w:val="00504820"/>
    <w:rsid w:val="005048FF"/>
    <w:rsid w:val="005114CD"/>
    <w:rsid w:val="0052113F"/>
    <w:rsid w:val="005228D8"/>
    <w:rsid w:val="00527758"/>
    <w:rsid w:val="00532493"/>
    <w:rsid w:val="0053320B"/>
    <w:rsid w:val="00533E23"/>
    <w:rsid w:val="00536FF3"/>
    <w:rsid w:val="005424A1"/>
    <w:rsid w:val="00545B00"/>
    <w:rsid w:val="0054765B"/>
    <w:rsid w:val="00551A02"/>
    <w:rsid w:val="00551F6F"/>
    <w:rsid w:val="005534FA"/>
    <w:rsid w:val="0055582F"/>
    <w:rsid w:val="005562F5"/>
    <w:rsid w:val="005604DD"/>
    <w:rsid w:val="00563967"/>
    <w:rsid w:val="005650A7"/>
    <w:rsid w:val="005812B6"/>
    <w:rsid w:val="005821FC"/>
    <w:rsid w:val="005843A9"/>
    <w:rsid w:val="00584EC5"/>
    <w:rsid w:val="00586D1B"/>
    <w:rsid w:val="00592EFB"/>
    <w:rsid w:val="0059311E"/>
    <w:rsid w:val="005A0EA7"/>
    <w:rsid w:val="005B2FCE"/>
    <w:rsid w:val="005B5615"/>
    <w:rsid w:val="005C5D72"/>
    <w:rsid w:val="005C6D22"/>
    <w:rsid w:val="005D3A03"/>
    <w:rsid w:val="005D4409"/>
    <w:rsid w:val="005D4425"/>
    <w:rsid w:val="005D4947"/>
    <w:rsid w:val="005D4D60"/>
    <w:rsid w:val="005D606A"/>
    <w:rsid w:val="005D7112"/>
    <w:rsid w:val="005D74CA"/>
    <w:rsid w:val="005E1FE9"/>
    <w:rsid w:val="005E308D"/>
    <w:rsid w:val="005E38C5"/>
    <w:rsid w:val="005E4990"/>
    <w:rsid w:val="005E5B5A"/>
    <w:rsid w:val="005E5DF4"/>
    <w:rsid w:val="005F2B90"/>
    <w:rsid w:val="005F2CC1"/>
    <w:rsid w:val="005F2DB6"/>
    <w:rsid w:val="005F3C6E"/>
    <w:rsid w:val="005F6850"/>
    <w:rsid w:val="00605F7C"/>
    <w:rsid w:val="00612432"/>
    <w:rsid w:val="00616F3E"/>
    <w:rsid w:val="00624293"/>
    <w:rsid w:val="00626B59"/>
    <w:rsid w:val="00627036"/>
    <w:rsid w:val="0063473D"/>
    <w:rsid w:val="00636346"/>
    <w:rsid w:val="006401FB"/>
    <w:rsid w:val="0064491F"/>
    <w:rsid w:val="00644AC1"/>
    <w:rsid w:val="00647329"/>
    <w:rsid w:val="00654AE7"/>
    <w:rsid w:val="006574B6"/>
    <w:rsid w:val="0066068B"/>
    <w:rsid w:val="006721DB"/>
    <w:rsid w:val="00673753"/>
    <w:rsid w:val="00673755"/>
    <w:rsid w:val="00673C5B"/>
    <w:rsid w:val="006747B5"/>
    <w:rsid w:val="00683536"/>
    <w:rsid w:val="00686AF7"/>
    <w:rsid w:val="006876A2"/>
    <w:rsid w:val="00692629"/>
    <w:rsid w:val="00692782"/>
    <w:rsid w:val="006940A7"/>
    <w:rsid w:val="00694278"/>
    <w:rsid w:val="006A69CC"/>
    <w:rsid w:val="006A7819"/>
    <w:rsid w:val="006B0E5F"/>
    <w:rsid w:val="006B2CEE"/>
    <w:rsid w:val="006B3965"/>
    <w:rsid w:val="006C36EF"/>
    <w:rsid w:val="006C399F"/>
    <w:rsid w:val="006C3C87"/>
    <w:rsid w:val="006C5BEE"/>
    <w:rsid w:val="006D44AA"/>
    <w:rsid w:val="006D56C2"/>
    <w:rsid w:val="006D5E05"/>
    <w:rsid w:val="006D6120"/>
    <w:rsid w:val="006D65CB"/>
    <w:rsid w:val="006E28E8"/>
    <w:rsid w:val="006F17DB"/>
    <w:rsid w:val="006F1FFC"/>
    <w:rsid w:val="006F2147"/>
    <w:rsid w:val="00704EFF"/>
    <w:rsid w:val="007105BC"/>
    <w:rsid w:val="0071134C"/>
    <w:rsid w:val="00714DAD"/>
    <w:rsid w:val="00715905"/>
    <w:rsid w:val="00726559"/>
    <w:rsid w:val="0072712F"/>
    <w:rsid w:val="00733FDD"/>
    <w:rsid w:val="0073459E"/>
    <w:rsid w:val="007359A9"/>
    <w:rsid w:val="007364EB"/>
    <w:rsid w:val="00736F0F"/>
    <w:rsid w:val="007402C2"/>
    <w:rsid w:val="00742986"/>
    <w:rsid w:val="0074544E"/>
    <w:rsid w:val="00752352"/>
    <w:rsid w:val="0076392A"/>
    <w:rsid w:val="0076763C"/>
    <w:rsid w:val="00773662"/>
    <w:rsid w:val="0078002E"/>
    <w:rsid w:val="00780AE1"/>
    <w:rsid w:val="007842C9"/>
    <w:rsid w:val="007845E4"/>
    <w:rsid w:val="00785BCD"/>
    <w:rsid w:val="00787CE9"/>
    <w:rsid w:val="0079422B"/>
    <w:rsid w:val="007A1EC9"/>
    <w:rsid w:val="007B073F"/>
    <w:rsid w:val="007B115E"/>
    <w:rsid w:val="007B55FA"/>
    <w:rsid w:val="007B66B5"/>
    <w:rsid w:val="007C25BD"/>
    <w:rsid w:val="007C432B"/>
    <w:rsid w:val="007C7F9C"/>
    <w:rsid w:val="007D055E"/>
    <w:rsid w:val="007D0F81"/>
    <w:rsid w:val="007D4B87"/>
    <w:rsid w:val="007D4FD2"/>
    <w:rsid w:val="007D5947"/>
    <w:rsid w:val="007D74A9"/>
    <w:rsid w:val="007E737D"/>
    <w:rsid w:val="007F2884"/>
    <w:rsid w:val="007F7300"/>
    <w:rsid w:val="008002C0"/>
    <w:rsid w:val="0080034E"/>
    <w:rsid w:val="00811849"/>
    <w:rsid w:val="00815D22"/>
    <w:rsid w:val="00822EFC"/>
    <w:rsid w:val="00824B85"/>
    <w:rsid w:val="00825151"/>
    <w:rsid w:val="00825675"/>
    <w:rsid w:val="0082657E"/>
    <w:rsid w:val="00826C76"/>
    <w:rsid w:val="00836BDA"/>
    <w:rsid w:val="00842F2D"/>
    <w:rsid w:val="008443B3"/>
    <w:rsid w:val="00845FF0"/>
    <w:rsid w:val="008536BA"/>
    <w:rsid w:val="00854AA6"/>
    <w:rsid w:val="00865401"/>
    <w:rsid w:val="008656D1"/>
    <w:rsid w:val="00866CBC"/>
    <w:rsid w:val="00877F35"/>
    <w:rsid w:val="008817F7"/>
    <w:rsid w:val="008830D8"/>
    <w:rsid w:val="00884AE0"/>
    <w:rsid w:val="00891674"/>
    <w:rsid w:val="00893144"/>
    <w:rsid w:val="0089327C"/>
    <w:rsid w:val="00894697"/>
    <w:rsid w:val="00895771"/>
    <w:rsid w:val="00896046"/>
    <w:rsid w:val="008A00F4"/>
    <w:rsid w:val="008A0B15"/>
    <w:rsid w:val="008B042C"/>
    <w:rsid w:val="008B0A04"/>
    <w:rsid w:val="008B185E"/>
    <w:rsid w:val="008B2307"/>
    <w:rsid w:val="008B2A16"/>
    <w:rsid w:val="008B5982"/>
    <w:rsid w:val="008B6827"/>
    <w:rsid w:val="008C4044"/>
    <w:rsid w:val="008C5323"/>
    <w:rsid w:val="008D298C"/>
    <w:rsid w:val="008D38E5"/>
    <w:rsid w:val="008D399A"/>
    <w:rsid w:val="008D7EED"/>
    <w:rsid w:val="008E10CA"/>
    <w:rsid w:val="008E6F36"/>
    <w:rsid w:val="008E742B"/>
    <w:rsid w:val="008E749E"/>
    <w:rsid w:val="008F13AF"/>
    <w:rsid w:val="008F2361"/>
    <w:rsid w:val="008F4FA5"/>
    <w:rsid w:val="008F776D"/>
    <w:rsid w:val="009019C5"/>
    <w:rsid w:val="00903B9C"/>
    <w:rsid w:val="009041EB"/>
    <w:rsid w:val="00906C55"/>
    <w:rsid w:val="009072D1"/>
    <w:rsid w:val="009100C0"/>
    <w:rsid w:val="0091056A"/>
    <w:rsid w:val="00912480"/>
    <w:rsid w:val="00915C18"/>
    <w:rsid w:val="0091629E"/>
    <w:rsid w:val="00917E63"/>
    <w:rsid w:val="00921630"/>
    <w:rsid w:val="009229CD"/>
    <w:rsid w:val="0092372F"/>
    <w:rsid w:val="0092460E"/>
    <w:rsid w:val="00925262"/>
    <w:rsid w:val="009256FB"/>
    <w:rsid w:val="00925B83"/>
    <w:rsid w:val="00930365"/>
    <w:rsid w:val="00931AD9"/>
    <w:rsid w:val="00937298"/>
    <w:rsid w:val="009434A2"/>
    <w:rsid w:val="00944A04"/>
    <w:rsid w:val="00946AD4"/>
    <w:rsid w:val="00946DB9"/>
    <w:rsid w:val="00946E6E"/>
    <w:rsid w:val="009470D8"/>
    <w:rsid w:val="00951F3E"/>
    <w:rsid w:val="00953554"/>
    <w:rsid w:val="0095399D"/>
    <w:rsid w:val="00953A7D"/>
    <w:rsid w:val="00954251"/>
    <w:rsid w:val="009620A1"/>
    <w:rsid w:val="00962E41"/>
    <w:rsid w:val="00963892"/>
    <w:rsid w:val="00963C40"/>
    <w:rsid w:val="00967AEA"/>
    <w:rsid w:val="00971F9C"/>
    <w:rsid w:val="009748DE"/>
    <w:rsid w:val="00975E17"/>
    <w:rsid w:val="00976B42"/>
    <w:rsid w:val="00980D2C"/>
    <w:rsid w:val="009842F0"/>
    <w:rsid w:val="00984BF0"/>
    <w:rsid w:val="00984C2B"/>
    <w:rsid w:val="0098730F"/>
    <w:rsid w:val="0099303E"/>
    <w:rsid w:val="00993356"/>
    <w:rsid w:val="00993B17"/>
    <w:rsid w:val="00994B1A"/>
    <w:rsid w:val="00996D1F"/>
    <w:rsid w:val="00996E67"/>
    <w:rsid w:val="009A495A"/>
    <w:rsid w:val="009A6A3B"/>
    <w:rsid w:val="009B0BEF"/>
    <w:rsid w:val="009C3337"/>
    <w:rsid w:val="009C3D18"/>
    <w:rsid w:val="009D0FD9"/>
    <w:rsid w:val="009D41AC"/>
    <w:rsid w:val="009E0F97"/>
    <w:rsid w:val="009E159A"/>
    <w:rsid w:val="009E7F74"/>
    <w:rsid w:val="009F48D1"/>
    <w:rsid w:val="009F4C1D"/>
    <w:rsid w:val="009F643E"/>
    <w:rsid w:val="009F65C5"/>
    <w:rsid w:val="00A01B2C"/>
    <w:rsid w:val="00A02505"/>
    <w:rsid w:val="00A06468"/>
    <w:rsid w:val="00A06E7D"/>
    <w:rsid w:val="00A122F6"/>
    <w:rsid w:val="00A125EE"/>
    <w:rsid w:val="00A13EDD"/>
    <w:rsid w:val="00A15258"/>
    <w:rsid w:val="00A15B47"/>
    <w:rsid w:val="00A20DEC"/>
    <w:rsid w:val="00A23CB6"/>
    <w:rsid w:val="00A26032"/>
    <w:rsid w:val="00A26F84"/>
    <w:rsid w:val="00A30165"/>
    <w:rsid w:val="00A3305C"/>
    <w:rsid w:val="00A3371E"/>
    <w:rsid w:val="00A34101"/>
    <w:rsid w:val="00A43239"/>
    <w:rsid w:val="00A46AF3"/>
    <w:rsid w:val="00A5031C"/>
    <w:rsid w:val="00A50E61"/>
    <w:rsid w:val="00A546DC"/>
    <w:rsid w:val="00A61945"/>
    <w:rsid w:val="00A62B03"/>
    <w:rsid w:val="00A62C92"/>
    <w:rsid w:val="00A70433"/>
    <w:rsid w:val="00A73EE3"/>
    <w:rsid w:val="00A74FF3"/>
    <w:rsid w:val="00A75B77"/>
    <w:rsid w:val="00A8424B"/>
    <w:rsid w:val="00A86DCF"/>
    <w:rsid w:val="00A87A3E"/>
    <w:rsid w:val="00A95508"/>
    <w:rsid w:val="00AB30A6"/>
    <w:rsid w:val="00AB4246"/>
    <w:rsid w:val="00AC1A7E"/>
    <w:rsid w:val="00AD35BC"/>
    <w:rsid w:val="00AD4A40"/>
    <w:rsid w:val="00AD6F97"/>
    <w:rsid w:val="00AE0C5D"/>
    <w:rsid w:val="00AE3EB4"/>
    <w:rsid w:val="00AE455E"/>
    <w:rsid w:val="00AE668F"/>
    <w:rsid w:val="00AF5B18"/>
    <w:rsid w:val="00B056C1"/>
    <w:rsid w:val="00B11A6E"/>
    <w:rsid w:val="00B1255F"/>
    <w:rsid w:val="00B1287C"/>
    <w:rsid w:val="00B147A9"/>
    <w:rsid w:val="00B148B8"/>
    <w:rsid w:val="00B14D59"/>
    <w:rsid w:val="00B156D7"/>
    <w:rsid w:val="00B20EB0"/>
    <w:rsid w:val="00B220AF"/>
    <w:rsid w:val="00B2400E"/>
    <w:rsid w:val="00B27E93"/>
    <w:rsid w:val="00B335F6"/>
    <w:rsid w:val="00B3432A"/>
    <w:rsid w:val="00B34E80"/>
    <w:rsid w:val="00B35BA2"/>
    <w:rsid w:val="00B54AE3"/>
    <w:rsid w:val="00B5527D"/>
    <w:rsid w:val="00B5554D"/>
    <w:rsid w:val="00B55AA0"/>
    <w:rsid w:val="00B5604B"/>
    <w:rsid w:val="00B65041"/>
    <w:rsid w:val="00B67CAF"/>
    <w:rsid w:val="00B67D01"/>
    <w:rsid w:val="00B70D9F"/>
    <w:rsid w:val="00B75E46"/>
    <w:rsid w:val="00B77027"/>
    <w:rsid w:val="00B802FC"/>
    <w:rsid w:val="00B816C0"/>
    <w:rsid w:val="00B823AA"/>
    <w:rsid w:val="00B82AFC"/>
    <w:rsid w:val="00B840C2"/>
    <w:rsid w:val="00B8747D"/>
    <w:rsid w:val="00B9274E"/>
    <w:rsid w:val="00B935C6"/>
    <w:rsid w:val="00B939A5"/>
    <w:rsid w:val="00B946D7"/>
    <w:rsid w:val="00B95E9E"/>
    <w:rsid w:val="00B96787"/>
    <w:rsid w:val="00B974AF"/>
    <w:rsid w:val="00BA3628"/>
    <w:rsid w:val="00BA45DB"/>
    <w:rsid w:val="00BA5397"/>
    <w:rsid w:val="00BB0379"/>
    <w:rsid w:val="00BB125A"/>
    <w:rsid w:val="00BB19C4"/>
    <w:rsid w:val="00BB3A4E"/>
    <w:rsid w:val="00BB7BC9"/>
    <w:rsid w:val="00BC41DD"/>
    <w:rsid w:val="00BC4911"/>
    <w:rsid w:val="00BC51FF"/>
    <w:rsid w:val="00BC6194"/>
    <w:rsid w:val="00BC71A1"/>
    <w:rsid w:val="00BD3B3A"/>
    <w:rsid w:val="00BD4DF4"/>
    <w:rsid w:val="00BE14BE"/>
    <w:rsid w:val="00BE17FF"/>
    <w:rsid w:val="00BE256A"/>
    <w:rsid w:val="00BE4219"/>
    <w:rsid w:val="00BE5649"/>
    <w:rsid w:val="00BF2DE3"/>
    <w:rsid w:val="00BF3862"/>
    <w:rsid w:val="00BF4184"/>
    <w:rsid w:val="00C01301"/>
    <w:rsid w:val="00C04455"/>
    <w:rsid w:val="00C0601E"/>
    <w:rsid w:val="00C06630"/>
    <w:rsid w:val="00C14B57"/>
    <w:rsid w:val="00C22768"/>
    <w:rsid w:val="00C248A0"/>
    <w:rsid w:val="00C26F42"/>
    <w:rsid w:val="00C27BA6"/>
    <w:rsid w:val="00C30FC5"/>
    <w:rsid w:val="00C31D30"/>
    <w:rsid w:val="00C37772"/>
    <w:rsid w:val="00C45384"/>
    <w:rsid w:val="00C45840"/>
    <w:rsid w:val="00C46610"/>
    <w:rsid w:val="00C561B1"/>
    <w:rsid w:val="00C64390"/>
    <w:rsid w:val="00C66323"/>
    <w:rsid w:val="00C66E95"/>
    <w:rsid w:val="00C7177F"/>
    <w:rsid w:val="00C72092"/>
    <w:rsid w:val="00C73851"/>
    <w:rsid w:val="00C7568B"/>
    <w:rsid w:val="00C758F3"/>
    <w:rsid w:val="00C76272"/>
    <w:rsid w:val="00C77F4C"/>
    <w:rsid w:val="00C81F99"/>
    <w:rsid w:val="00C84448"/>
    <w:rsid w:val="00C84A2B"/>
    <w:rsid w:val="00C94140"/>
    <w:rsid w:val="00C958B6"/>
    <w:rsid w:val="00CA7459"/>
    <w:rsid w:val="00CC0EF3"/>
    <w:rsid w:val="00CC1C09"/>
    <w:rsid w:val="00CC1D52"/>
    <w:rsid w:val="00CC33E3"/>
    <w:rsid w:val="00CD577F"/>
    <w:rsid w:val="00CD6E39"/>
    <w:rsid w:val="00CD723C"/>
    <w:rsid w:val="00CE02B1"/>
    <w:rsid w:val="00CE1759"/>
    <w:rsid w:val="00CE4E92"/>
    <w:rsid w:val="00CE6122"/>
    <w:rsid w:val="00CE662A"/>
    <w:rsid w:val="00CF0CF8"/>
    <w:rsid w:val="00CF1A5C"/>
    <w:rsid w:val="00CF1F8C"/>
    <w:rsid w:val="00CF3067"/>
    <w:rsid w:val="00CF57BE"/>
    <w:rsid w:val="00CF5871"/>
    <w:rsid w:val="00CF6E91"/>
    <w:rsid w:val="00D10EE8"/>
    <w:rsid w:val="00D12A88"/>
    <w:rsid w:val="00D1543F"/>
    <w:rsid w:val="00D15C49"/>
    <w:rsid w:val="00D215ED"/>
    <w:rsid w:val="00D22923"/>
    <w:rsid w:val="00D23A00"/>
    <w:rsid w:val="00D25933"/>
    <w:rsid w:val="00D3179B"/>
    <w:rsid w:val="00D33923"/>
    <w:rsid w:val="00D33EF2"/>
    <w:rsid w:val="00D4123A"/>
    <w:rsid w:val="00D416F1"/>
    <w:rsid w:val="00D41F48"/>
    <w:rsid w:val="00D45AF0"/>
    <w:rsid w:val="00D46213"/>
    <w:rsid w:val="00D462B7"/>
    <w:rsid w:val="00D47561"/>
    <w:rsid w:val="00D5414D"/>
    <w:rsid w:val="00D54CDE"/>
    <w:rsid w:val="00D55DAE"/>
    <w:rsid w:val="00D56C95"/>
    <w:rsid w:val="00D62372"/>
    <w:rsid w:val="00D704B3"/>
    <w:rsid w:val="00D71788"/>
    <w:rsid w:val="00D77A59"/>
    <w:rsid w:val="00D814E0"/>
    <w:rsid w:val="00D82697"/>
    <w:rsid w:val="00D82B1B"/>
    <w:rsid w:val="00D83A8F"/>
    <w:rsid w:val="00D85B68"/>
    <w:rsid w:val="00D86319"/>
    <w:rsid w:val="00D86559"/>
    <w:rsid w:val="00D878EB"/>
    <w:rsid w:val="00D906A6"/>
    <w:rsid w:val="00D90909"/>
    <w:rsid w:val="00D912C4"/>
    <w:rsid w:val="00D91763"/>
    <w:rsid w:val="00D91C0D"/>
    <w:rsid w:val="00D93238"/>
    <w:rsid w:val="00DA16EE"/>
    <w:rsid w:val="00DA7982"/>
    <w:rsid w:val="00DB3BB4"/>
    <w:rsid w:val="00DB6FF2"/>
    <w:rsid w:val="00DB74A6"/>
    <w:rsid w:val="00DB765B"/>
    <w:rsid w:val="00DD4E98"/>
    <w:rsid w:val="00DE026A"/>
    <w:rsid w:val="00DE25D9"/>
    <w:rsid w:val="00DE4A05"/>
    <w:rsid w:val="00DE5078"/>
    <w:rsid w:val="00DE5275"/>
    <w:rsid w:val="00DE6E33"/>
    <w:rsid w:val="00DF0463"/>
    <w:rsid w:val="00DF13BE"/>
    <w:rsid w:val="00DF1711"/>
    <w:rsid w:val="00E03C32"/>
    <w:rsid w:val="00E05016"/>
    <w:rsid w:val="00E107CA"/>
    <w:rsid w:val="00E12E7F"/>
    <w:rsid w:val="00E14FA7"/>
    <w:rsid w:val="00E20A8B"/>
    <w:rsid w:val="00E21F77"/>
    <w:rsid w:val="00E23F12"/>
    <w:rsid w:val="00E2653C"/>
    <w:rsid w:val="00E273EE"/>
    <w:rsid w:val="00E27CBC"/>
    <w:rsid w:val="00E35FCD"/>
    <w:rsid w:val="00E42A65"/>
    <w:rsid w:val="00E505C0"/>
    <w:rsid w:val="00E50D40"/>
    <w:rsid w:val="00E53A26"/>
    <w:rsid w:val="00E542FC"/>
    <w:rsid w:val="00E56DB4"/>
    <w:rsid w:val="00E6004D"/>
    <w:rsid w:val="00E600D4"/>
    <w:rsid w:val="00E65B47"/>
    <w:rsid w:val="00E7049B"/>
    <w:rsid w:val="00E74C70"/>
    <w:rsid w:val="00E76125"/>
    <w:rsid w:val="00E80F37"/>
    <w:rsid w:val="00E81978"/>
    <w:rsid w:val="00E829ED"/>
    <w:rsid w:val="00E85085"/>
    <w:rsid w:val="00E851A7"/>
    <w:rsid w:val="00E85C23"/>
    <w:rsid w:val="00E874C3"/>
    <w:rsid w:val="00E9085F"/>
    <w:rsid w:val="00E90B76"/>
    <w:rsid w:val="00E955CE"/>
    <w:rsid w:val="00E95FD8"/>
    <w:rsid w:val="00E961D6"/>
    <w:rsid w:val="00EA0FBE"/>
    <w:rsid w:val="00EA1C7E"/>
    <w:rsid w:val="00EA2D1B"/>
    <w:rsid w:val="00EA314E"/>
    <w:rsid w:val="00EB185C"/>
    <w:rsid w:val="00EC6072"/>
    <w:rsid w:val="00EC661C"/>
    <w:rsid w:val="00ED2B6B"/>
    <w:rsid w:val="00ED58F5"/>
    <w:rsid w:val="00ED6D13"/>
    <w:rsid w:val="00EE0F66"/>
    <w:rsid w:val="00EE1305"/>
    <w:rsid w:val="00EE203E"/>
    <w:rsid w:val="00EE3530"/>
    <w:rsid w:val="00EE663C"/>
    <w:rsid w:val="00EF318F"/>
    <w:rsid w:val="00EF39E1"/>
    <w:rsid w:val="00EF3A57"/>
    <w:rsid w:val="00EF4F2C"/>
    <w:rsid w:val="00EF79F0"/>
    <w:rsid w:val="00F0621B"/>
    <w:rsid w:val="00F1030C"/>
    <w:rsid w:val="00F11F92"/>
    <w:rsid w:val="00F163BF"/>
    <w:rsid w:val="00F21032"/>
    <w:rsid w:val="00F221B2"/>
    <w:rsid w:val="00F25F09"/>
    <w:rsid w:val="00F3423C"/>
    <w:rsid w:val="00F35E0A"/>
    <w:rsid w:val="00F377E9"/>
    <w:rsid w:val="00F379B7"/>
    <w:rsid w:val="00F4568A"/>
    <w:rsid w:val="00F4660A"/>
    <w:rsid w:val="00F46EBE"/>
    <w:rsid w:val="00F472B1"/>
    <w:rsid w:val="00F509BC"/>
    <w:rsid w:val="00F5190F"/>
    <w:rsid w:val="00F525FA"/>
    <w:rsid w:val="00F55636"/>
    <w:rsid w:val="00F63122"/>
    <w:rsid w:val="00F64020"/>
    <w:rsid w:val="00F649C1"/>
    <w:rsid w:val="00F66806"/>
    <w:rsid w:val="00F8286A"/>
    <w:rsid w:val="00F8704C"/>
    <w:rsid w:val="00F911C5"/>
    <w:rsid w:val="00F97C93"/>
    <w:rsid w:val="00FA1EE8"/>
    <w:rsid w:val="00FA2B87"/>
    <w:rsid w:val="00FA698B"/>
    <w:rsid w:val="00FB1EFF"/>
    <w:rsid w:val="00FB2C72"/>
    <w:rsid w:val="00FB2F88"/>
    <w:rsid w:val="00FC2046"/>
    <w:rsid w:val="00FC4684"/>
    <w:rsid w:val="00FD3D7A"/>
    <w:rsid w:val="00FD7231"/>
    <w:rsid w:val="00FD7765"/>
    <w:rsid w:val="00FD7A73"/>
    <w:rsid w:val="00FE553F"/>
    <w:rsid w:val="00FE6DB0"/>
    <w:rsid w:val="00FE6E4B"/>
    <w:rsid w:val="00FF08E3"/>
    <w:rsid w:val="00FF18D1"/>
    <w:rsid w:val="00FF1B3A"/>
    <w:rsid w:val="00FF2002"/>
    <w:rsid w:val="00FF520E"/>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3E3CF8"/>
    <w:pPr>
      <w:tabs>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floydhub.com/an-introduction-to-q-learning-reinforcement-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simple-reinforcement-learning-q-learning-fcddc4b6fe5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ome.ubalt.edu/ntsbarsh/opre640a/partviii.htm"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Mats/knapsack_ps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0360835216304077" TargetMode="External"/><Relationship Id="rId30" Type="http://schemas.openxmlformats.org/officeDocument/2006/relationships/hyperlink" Target="https://eprints.whiterose.ac.uk/135483/1/paper_66_1_.pdf" TargetMode="Externa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1340</TotalTime>
  <Pages>37</Pages>
  <Words>8398</Words>
  <Characters>47870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56156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1016</cp:revision>
  <dcterms:created xsi:type="dcterms:W3CDTF">2020-11-22T15:09:00Z</dcterms:created>
  <dcterms:modified xsi:type="dcterms:W3CDTF">2021-03-29T16:04:00Z</dcterms:modified>
</cp:coreProperties>
</file>